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Garamond" w:hAnsi="Garamond"/>
          <w:color w:val="4D322D" w:themeColor="text2"/>
          <w:sz w:val="24"/>
          <w:szCs w:val="24"/>
          <w:lang w:val="fr-FR"/>
        </w:rPr>
        <w:id w:val="1068995422"/>
        <w:docPartObj>
          <w:docPartGallery w:val="Cover Pages"/>
          <w:docPartUnique/>
        </w:docPartObj>
      </w:sdtPr>
      <w:sdtEndPr>
        <w:rPr>
          <w:sz w:val="22"/>
          <w:szCs w:val="20"/>
        </w:rPr>
      </w:sdtEndPr>
      <w:sdtContent>
        <w:p w14:paraId="28297462" w14:textId="78C70E55" w:rsidR="00003D54" w:rsidRDefault="00BA5A42" w:rsidP="0084577B">
          <w:pPr>
            <w:pStyle w:val="Sansinterligne"/>
            <w:rPr>
              <w:lang w:val="fr-FR"/>
            </w:rPr>
          </w:pPr>
          <w:r w:rsidRPr="002366A3">
            <w:rPr>
              <w:lang w:val="fr-FR"/>
            </w:rPr>
            <w:t>413, avenue Gaston BERGER</w:t>
          </w:r>
          <w:r w:rsidRPr="002366A3">
            <w:rPr>
              <w:lang w:val="fr-FR"/>
            </w:rPr>
            <w:br/>
            <w:t>13625 AIX-EN-PROVENCE, CEDEX 1</w:t>
          </w:r>
          <w:r w:rsidRPr="002366A3">
            <w:rPr>
              <w:lang w:val="fr-FR"/>
            </w:rPr>
            <w:br/>
            <w:t>Tél. 04 42 93 90 43</w:t>
          </w:r>
          <w:r w:rsidRPr="002366A3">
            <w:rPr>
              <w:lang w:val="fr-FR"/>
            </w:rPr>
            <w:br/>
            <w:t>Courriel informatique@univ-amu.fr</w:t>
          </w:r>
          <w:r w:rsidRPr="002366A3">
            <w:rPr>
              <w:lang w:val="fr-FR"/>
            </w:rPr>
            <w:br/>
            <w:t xml:space="preserve">Site </w:t>
          </w:r>
          <w:hyperlink r:id="rId10" w:history="1">
            <w:r w:rsidR="00BC5F4F" w:rsidRPr="003C1E01">
              <w:rPr>
                <w:rStyle w:val="Lienhypertexte"/>
                <w:lang w:val="fr-FR"/>
              </w:rPr>
              <w:t>http://iut.univ-amu.fr/</w:t>
            </w:r>
          </w:hyperlink>
        </w:p>
        <w:p w14:paraId="18E56532" w14:textId="77777777" w:rsidR="00BC5F4F" w:rsidRDefault="00BC5F4F" w:rsidP="00A337E9">
          <w:pPr>
            <w:pStyle w:val="Sansinterligne"/>
            <w:rPr>
              <w:lang w:val="fr-FR"/>
            </w:rPr>
          </w:pPr>
        </w:p>
        <w:p w14:paraId="6A338654" w14:textId="77777777" w:rsidR="00BC5F4F" w:rsidRDefault="00BC5F4F" w:rsidP="00A337E9">
          <w:pPr>
            <w:pStyle w:val="Sansinterligne"/>
            <w:rPr>
              <w:lang w:val="fr-FR"/>
            </w:rPr>
          </w:pPr>
        </w:p>
        <w:p w14:paraId="68066A76" w14:textId="77777777" w:rsidR="00BC5F4F" w:rsidRDefault="00BC5F4F" w:rsidP="00A337E9">
          <w:pPr>
            <w:pStyle w:val="Sansinterligne"/>
            <w:rPr>
              <w:lang w:val="fr-FR"/>
            </w:rPr>
          </w:pPr>
        </w:p>
        <w:p w14:paraId="486C5968" w14:textId="77777777" w:rsidR="00BC5F4F" w:rsidRDefault="00BC5F4F" w:rsidP="00A337E9">
          <w:pPr>
            <w:pStyle w:val="Sansinterligne"/>
            <w:rPr>
              <w:lang w:val="fr-FR"/>
            </w:rPr>
          </w:pPr>
        </w:p>
        <w:p w14:paraId="26A5C75B" w14:textId="77777777" w:rsidR="00BC5F4F" w:rsidRDefault="00BC5F4F" w:rsidP="00A337E9">
          <w:pPr>
            <w:pStyle w:val="Sansinterligne"/>
            <w:rPr>
              <w:lang w:val="fr-FR"/>
            </w:rPr>
          </w:pPr>
        </w:p>
        <w:p w14:paraId="5962A2F3" w14:textId="6EA3D8AF" w:rsidR="00247342" w:rsidRDefault="00C61A9B" w:rsidP="00A337E9">
          <w:pPr>
            <w:rPr>
              <w:color w:val="auto"/>
            </w:rPr>
          </w:pPr>
          <w:r w:rsidRPr="00A337E9">
            <w:rPr>
              <w:noProof/>
              <w:lang w:eastAsia="fr-FR"/>
            </w:rPr>
            <mc:AlternateContent>
              <mc:Choice Requires="wps">
                <w:drawing>
                  <wp:anchor distT="0" distB="0" distL="114300" distR="114300" simplePos="0" relativeHeight="251658250" behindDoc="0" locked="0" layoutInCell="1" allowOverlap="0" wp14:anchorId="6FCCDF4C" wp14:editId="60EEEED1">
                    <wp:simplePos x="0" y="0"/>
                    <wp:positionH relativeFrom="margin">
                      <wp:posOffset>162596</wp:posOffset>
                    </wp:positionH>
                    <wp:positionV relativeFrom="margin">
                      <wp:posOffset>6471165</wp:posOffset>
                    </wp:positionV>
                    <wp:extent cx="5212080" cy="789305"/>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5212080" cy="789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F2068" w14:textId="77777777" w:rsidR="00740616" w:rsidRPr="00A22977" w:rsidRDefault="006C6BE4">
                                <w:pPr>
                                  <w:pStyle w:val="Coordonnes"/>
                                  <w:rPr>
                                    <w:noProof/>
                                    <w:lang w:val="en-GB"/>
                                  </w:rPr>
                                </w:pPr>
                                <w:sdt>
                                  <w:sdtPr>
                                    <w:rPr>
                                      <w:noProof/>
                                      <w:lang w:val="en-GB"/>
                                    </w:rPr>
                                    <w:alias w:val="Nom"/>
                                    <w:tag w:val=""/>
                                    <w:id w:val="902574753"/>
                                    <w:dataBinding w:prefixMappings="xmlns:ns0='http://purl.org/dc/elements/1.1/' xmlns:ns1='http://schemas.openxmlformats.org/package/2006/metadata/core-properties' " w:xpath="/ns1:coreProperties[1]/ns0:creator[1]" w:storeItemID="{6C3C8BC8-F283-45AE-878A-BAB7291924A1}"/>
                                    <w:text/>
                                  </w:sdtPr>
                                  <w:sdtEndPr/>
                                  <w:sdtContent>
                                    <w:r w:rsidR="00740616" w:rsidRPr="00A22977">
                                      <w:rPr>
                                        <w:noProof/>
                                        <w:lang w:val="en-GB"/>
                                      </w:rPr>
                                      <w:t>LOROSCIO Anthony, MORALES Hugo, MUNOZ Thomas, NARENJI Floran,</w:t>
                                    </w:r>
                                  </w:sdtContent>
                                </w:sdt>
                              </w:p>
                              <w:p w14:paraId="0F95C6C3" w14:textId="2D3B29C6" w:rsidR="00740616" w:rsidRDefault="00740616">
                                <w:pPr>
                                  <w:pStyle w:val="Coordonnes"/>
                                  <w:rPr>
                                    <w:noProof/>
                                  </w:rPr>
                                </w:pPr>
                                <w:r>
                                  <w:rPr>
                                    <w:noProof/>
                                  </w:rPr>
                                  <w:t>PAULETTO Loïc, PRUDHOMME Dylan</w:t>
                                </w:r>
                              </w:p>
                              <w:p w14:paraId="7FF6E853" w14:textId="77777777" w:rsidR="00740616" w:rsidRDefault="006C6BE4">
                                <w:pPr>
                                  <w:pStyle w:val="Coordonnes"/>
                                  <w:rPr>
                                    <w:noProof/>
                                  </w:rPr>
                                </w:pPr>
                                <w:sdt>
                                  <w:sdtPr>
                                    <w:rPr>
                                      <w:noProof/>
                                    </w:rPr>
                                    <w:alias w:val="Titre du cours"/>
                                    <w:tag w:val=""/>
                                    <w:id w:val="-601959471"/>
                                    <w:dataBinding w:prefixMappings="xmlns:ns0='http://purl.org/dc/elements/1.1/' xmlns:ns1='http://schemas.openxmlformats.org/package/2006/metadata/core-properties' " w:xpath="/ns1:coreProperties[1]/ns1:keywords[1]" w:storeItemID="{6C3C8BC8-F283-45AE-878A-BAB7291924A1}"/>
                                    <w:text/>
                                  </w:sdtPr>
                                  <w:sdtEndPr/>
                                  <w:sdtContent>
                                    <w:r w:rsidR="00740616">
                                      <w:rPr>
                                        <w:noProof/>
                                      </w:rPr>
                                      <w:t>Gestion de Projet Informatique</w:t>
                                    </w:r>
                                  </w:sdtContent>
                                </w:sdt>
                              </w:p>
                              <w:p w14:paraId="3E3BAEEA" w14:textId="13FE82DF" w:rsidR="00740616" w:rsidRPr="00293E36" w:rsidRDefault="006C6BE4">
                                <w:pPr>
                                  <w:pStyle w:val="Coordonnes"/>
                                  <w:rPr>
                                    <w:noProof/>
                                  </w:rPr>
                                </w:pPr>
                                <w:sdt>
                                  <w:sdtPr>
                                    <w:rPr>
                                      <w:noProof/>
                                    </w:rPr>
                                    <w:alias w:val="Date"/>
                                    <w:tag w:val=""/>
                                    <w:id w:val="1457220232"/>
                                    <w:dataBinding w:prefixMappings="xmlns:ns0='http://schemas.microsoft.com/office/2006/coverPageProps' " w:xpath="/ns0:CoverPageProperties[1]/ns0:PublishDate[1]" w:storeItemID="{55AF091B-3C7A-41E3-B477-F2FDAA23CFDA}"/>
                                    <w:date>
                                      <w:dateFormat w:val="d MMMM yyyy"/>
                                      <w:lid w:val="fr-FR"/>
                                      <w:storeMappedDataAs w:val="dateTime"/>
                                      <w:calendar w:val="gregorian"/>
                                    </w:date>
                                  </w:sdtPr>
                                  <w:sdtEndPr/>
                                  <w:sdtContent>
                                    <w:r w:rsidR="00740616">
                                      <w:rPr>
                                        <w:noProof/>
                                      </w:rPr>
                                      <w:t>Semestre 3</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6FCCDF4C" id="_x0000_t202" coordsize="21600,21600" o:spt="202" path="m,l,21600r21600,l21600,xe">
                    <v:stroke joinstyle="miter"/>
                    <v:path gradientshapeok="t" o:connecttype="rect"/>
                  </v:shapetype>
                  <v:shape id="Zone de texte 20" o:spid="_x0000_s1026" type="#_x0000_t202" style="position:absolute;left:0;text-align:left;margin-left:12.8pt;margin-top:509.55pt;width:410.4pt;height:62.15pt;z-index:251658250;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" o:allowoverlap="f" filled="f" stroked="f" strokeweight=".5pt">
                    <v:textbox style="mso-fit-shape-to-text:t" inset="0,,0">
                      <w:txbxContent>
                        <w:p w14:paraId="676F2068" w14:textId="77777777" w:rsidR="00740616" w:rsidRPr="00A22977" w:rsidRDefault="006C6BE4">
                          <w:pPr>
                            <w:pStyle w:val="Coordonnes"/>
                            <w:rPr>
                              <w:noProof/>
                              <w:lang w:val="en-GB"/>
                            </w:rPr>
                          </w:pPr>
                          <w:sdt>
                            <w:sdtPr>
                              <w:rPr>
                                <w:noProof/>
                                <w:lang w:val="en-GB"/>
                              </w:rPr>
                              <w:alias w:val="Nom"/>
                              <w:tag w:val=""/>
                              <w:id w:val="902574753"/>
                              <w:dataBinding w:prefixMappings="xmlns:ns0='http://purl.org/dc/elements/1.1/' xmlns:ns1='http://schemas.openxmlformats.org/package/2006/metadata/core-properties' " w:xpath="/ns1:coreProperties[1]/ns0:creator[1]" w:storeItemID="{6C3C8BC8-F283-45AE-878A-BAB7291924A1}"/>
                              <w:text/>
                            </w:sdtPr>
                            <w:sdtEndPr/>
                            <w:sdtContent>
                              <w:r w:rsidR="00740616" w:rsidRPr="00A22977">
                                <w:rPr>
                                  <w:noProof/>
                                  <w:lang w:val="en-GB"/>
                                </w:rPr>
                                <w:t>LOROSCIO Anthony, MORALES Hugo, MUNOZ Thomas, NARENJI Floran,</w:t>
                              </w:r>
                            </w:sdtContent>
                          </w:sdt>
                        </w:p>
                        <w:p w14:paraId="0F95C6C3" w14:textId="2D3B29C6" w:rsidR="00740616" w:rsidRDefault="00740616">
                          <w:pPr>
                            <w:pStyle w:val="Coordonnes"/>
                            <w:rPr>
                              <w:noProof/>
                            </w:rPr>
                          </w:pPr>
                          <w:r>
                            <w:rPr>
                              <w:noProof/>
                            </w:rPr>
                            <w:t>PAULETTO Loïc, PRUDHOMME Dylan</w:t>
                          </w:r>
                        </w:p>
                        <w:p w14:paraId="7FF6E853" w14:textId="77777777" w:rsidR="00740616" w:rsidRDefault="006C6BE4">
                          <w:pPr>
                            <w:pStyle w:val="Coordonnes"/>
                            <w:rPr>
                              <w:noProof/>
                            </w:rPr>
                          </w:pPr>
                          <w:sdt>
                            <w:sdtPr>
                              <w:rPr>
                                <w:noProof/>
                              </w:rPr>
                              <w:alias w:val="Titre du cours"/>
                              <w:tag w:val=""/>
                              <w:id w:val="-601959471"/>
                              <w:dataBinding w:prefixMappings="xmlns:ns0='http://purl.org/dc/elements/1.1/' xmlns:ns1='http://schemas.openxmlformats.org/package/2006/metadata/core-properties' " w:xpath="/ns1:coreProperties[1]/ns1:keywords[1]" w:storeItemID="{6C3C8BC8-F283-45AE-878A-BAB7291924A1}"/>
                              <w:text/>
                            </w:sdtPr>
                            <w:sdtEndPr/>
                            <w:sdtContent>
                              <w:r w:rsidR="00740616">
                                <w:rPr>
                                  <w:noProof/>
                                </w:rPr>
                                <w:t>Gestion de Projet Informatique</w:t>
                              </w:r>
                            </w:sdtContent>
                          </w:sdt>
                        </w:p>
                        <w:p w14:paraId="3E3BAEEA" w14:textId="13FE82DF" w:rsidR="00740616" w:rsidRPr="00293E36" w:rsidRDefault="006C6BE4">
                          <w:pPr>
                            <w:pStyle w:val="Coordonnes"/>
                            <w:rPr>
                              <w:noProof/>
                            </w:rPr>
                          </w:pPr>
                          <w:sdt>
                            <w:sdtPr>
                              <w:rPr>
                                <w:noProof/>
                              </w:rPr>
                              <w:alias w:val="Date"/>
                              <w:tag w:val=""/>
                              <w:id w:val="1457220232"/>
                              <w:dataBinding w:prefixMappings="xmlns:ns0='http://schemas.microsoft.com/office/2006/coverPageProps' " w:xpath="/ns0:CoverPageProperties[1]/ns0:PublishDate[1]" w:storeItemID="{55AF091B-3C7A-41E3-B477-F2FDAA23CFDA}"/>
                              <w:date>
                                <w:dateFormat w:val="d MMMM yyyy"/>
                                <w:lid w:val="fr-FR"/>
                                <w:storeMappedDataAs w:val="dateTime"/>
                                <w:calendar w:val="gregorian"/>
                              </w:date>
                            </w:sdtPr>
                            <w:sdtEndPr/>
                            <w:sdtContent>
                              <w:r w:rsidR="00740616">
                                <w:rPr>
                                  <w:noProof/>
                                </w:rPr>
                                <w:t>Semestre 3</w:t>
                              </w:r>
                            </w:sdtContent>
                          </w:sdt>
                        </w:p>
                      </w:txbxContent>
                    </v:textbox>
                    <w10:wrap type="square" anchorx="margin" anchory="margin"/>
                  </v:shape>
                </w:pict>
              </mc:Fallback>
            </mc:AlternateContent>
          </w:r>
          <w:r w:rsidR="00F2198F" w:rsidRPr="00A337E9">
            <w:rPr>
              <w:noProof/>
              <w:lang w:eastAsia="fr-FR"/>
            </w:rPr>
            <mc:AlternateContent>
              <mc:Choice Requires="wps">
                <w:drawing>
                  <wp:anchor distT="0" distB="0" distL="114300" distR="114300" simplePos="0" relativeHeight="251658251" behindDoc="0" locked="0" layoutInCell="1" allowOverlap="0" wp14:anchorId="79D39B58" wp14:editId="494CBE89">
                    <wp:simplePos x="0" y="0"/>
                    <wp:positionH relativeFrom="margin">
                      <wp:posOffset>3810</wp:posOffset>
                    </wp:positionH>
                    <wp:positionV relativeFrom="margin">
                      <wp:posOffset>5330825</wp:posOffset>
                    </wp:positionV>
                    <wp:extent cx="5212080" cy="1043305"/>
                    <wp:effectExtent l="0" t="0" r="7620" b="4445"/>
                    <wp:wrapSquare wrapText="bothSides"/>
                    <wp:docPr id="21" name="Zone de texte 21"/>
                    <wp:cNvGraphicFramePr/>
                    <a:graphic xmlns:a="http://schemas.openxmlformats.org/drawingml/2006/main">
                      <a:graphicData uri="http://schemas.microsoft.com/office/word/2010/wordprocessingShape">
                        <wps:wsp>
                          <wps:cNvSpPr txBox="1"/>
                          <wps:spPr>
                            <a:xfrm>
                              <a:off x="0" y="0"/>
                              <a:ext cx="521208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noProof/>
                                  </w:rPr>
                                  <w:alias w:val="Titre"/>
                                  <w:tag w:val=""/>
                                  <w:id w:val="1276523120"/>
                                  <w:dataBinding w:prefixMappings="xmlns:ns0='http://purl.org/dc/elements/1.1/' xmlns:ns1='http://schemas.openxmlformats.org/package/2006/metadata/core-properties' " w:xpath="/ns1:coreProperties[1]/ns0:title[1]" w:storeItemID="{6C3C8BC8-F283-45AE-878A-BAB7291924A1}"/>
                                  <w:text/>
                                </w:sdtPr>
                                <w:sdtEndPr/>
                                <w:sdtContent>
                                  <w:p w14:paraId="56133CF8" w14:textId="77777777" w:rsidR="00740616" w:rsidRPr="00293E36" w:rsidRDefault="00740616">
                                    <w:pPr>
                                      <w:pStyle w:val="Titre"/>
                                      <w:rPr>
                                        <w:noProof/>
                                      </w:rPr>
                                    </w:pPr>
                                    <w:r>
                                      <w:rPr>
                                        <w:noProof/>
                                      </w:rPr>
                                      <w:t>AMU Drive</w:t>
                                    </w:r>
                                  </w:p>
                                </w:sdtContent>
                              </w:sdt>
                              <w:p w14:paraId="3B16DDB8" w14:textId="77777777" w:rsidR="00740616" w:rsidRPr="00C024AD" w:rsidRDefault="006C6BE4">
                                <w:pPr>
                                  <w:pStyle w:val="Sous-titre"/>
                                </w:pPr>
                                <w:sdt>
                                  <w:sdtPr>
                                    <w:rPr>
                                      <w:noProof/>
                                    </w:rPr>
                                    <w:alias w:val="Sous-titre"/>
                                    <w:tag w:val=""/>
                                    <w:id w:val="1085339957"/>
                                    <w:dataBinding w:prefixMappings="xmlns:ns0='http://purl.org/dc/elements/1.1/' xmlns:ns1='http://schemas.openxmlformats.org/package/2006/metadata/core-properties' " w:xpath="/ns1:coreProperties[1]/ns0:subject[1]" w:storeItemID="{6C3C8BC8-F283-45AE-878A-BAB7291924A1}"/>
                                    <w:text/>
                                  </w:sdtPr>
                                  <w:sdtEndPr/>
                                  <w:sdtContent>
                                    <w:r w:rsidR="00740616">
                                      <w:rPr>
                                        <w:noProof/>
                                      </w:rPr>
                                      <w:t>Service de covoiturage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95000</wp14:pctWidth>
                    </wp14:sizeRelH>
                    <wp14:sizeRelV relativeFrom="margin">
                      <wp14:pctHeight>0</wp14:pctHeight>
                    </wp14:sizeRelV>
                  </wp:anchor>
                </w:drawing>
              </mc:Choice>
              <mc:Fallback>
                <w:pict>
                  <v:shape w14:anchorId="79D39B58" id="Zone de texte 21" o:spid="_x0000_s1027" type="#_x0000_t202" style="position:absolute;left:0;text-align:left;margin-left:.3pt;margin-top:419.75pt;width:410.4pt;height:82.15pt;z-index:251658251;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" o:allowoverlap="f" filled="f" stroked="f" strokeweight=".5pt">
                    <v:textbox inset="0,0,0,0">
                      <w:txbxContent>
                        <w:sdt>
                          <w:sdtPr>
                            <w:rPr>
                              <w:noProof/>
                            </w:rPr>
                            <w:alias w:val="Titre"/>
                            <w:tag w:val=""/>
                            <w:id w:val="1276523120"/>
                            <w:dataBinding w:prefixMappings="xmlns:ns0='http://purl.org/dc/elements/1.1/' xmlns:ns1='http://schemas.openxmlformats.org/package/2006/metadata/core-properties' " w:xpath="/ns1:coreProperties[1]/ns0:title[1]" w:storeItemID="{6C3C8BC8-F283-45AE-878A-BAB7291924A1}"/>
                            <w:text/>
                          </w:sdtPr>
                          <w:sdtEndPr/>
                          <w:sdtContent>
                            <w:p w14:paraId="56133CF8" w14:textId="77777777" w:rsidR="00740616" w:rsidRPr="00293E36" w:rsidRDefault="00740616">
                              <w:pPr>
                                <w:pStyle w:val="Titre"/>
                                <w:rPr>
                                  <w:noProof/>
                                </w:rPr>
                              </w:pPr>
                              <w:r>
                                <w:rPr>
                                  <w:noProof/>
                                </w:rPr>
                                <w:t>AMU Drive</w:t>
                              </w:r>
                            </w:p>
                          </w:sdtContent>
                        </w:sdt>
                        <w:p w14:paraId="3B16DDB8" w14:textId="77777777" w:rsidR="00740616" w:rsidRPr="00C024AD" w:rsidRDefault="006C6BE4">
                          <w:pPr>
                            <w:pStyle w:val="Sous-titre"/>
                          </w:pPr>
                          <w:sdt>
                            <w:sdtPr>
                              <w:rPr>
                                <w:noProof/>
                              </w:rPr>
                              <w:alias w:val="Sous-titre"/>
                              <w:tag w:val=""/>
                              <w:id w:val="1085339957"/>
                              <w:dataBinding w:prefixMappings="xmlns:ns0='http://purl.org/dc/elements/1.1/' xmlns:ns1='http://schemas.openxmlformats.org/package/2006/metadata/core-properties' " w:xpath="/ns1:coreProperties[1]/ns0:subject[1]" w:storeItemID="{6C3C8BC8-F283-45AE-878A-BAB7291924A1}"/>
                              <w:text/>
                            </w:sdtPr>
                            <w:sdtEndPr/>
                            <w:sdtContent>
                              <w:r w:rsidR="00740616">
                                <w:rPr>
                                  <w:noProof/>
                                </w:rPr>
                                <w:t>Service de covoiturage</w:t>
                              </w:r>
                            </w:sdtContent>
                          </w:sdt>
                        </w:p>
                      </w:txbxContent>
                    </v:textbox>
                    <w10:wrap type="square" anchorx="margin" anchory="margin"/>
                  </v:shape>
                </w:pict>
              </mc:Fallback>
            </mc:AlternateContent>
          </w:r>
          <w:r w:rsidR="00BC5F4F">
            <w:rPr>
              <w:noProof/>
              <w:lang w:eastAsia="fr-FR"/>
            </w:rPr>
            <w:drawing>
              <wp:inline distT="0" distB="0" distL="0" distR="0" wp14:anchorId="4C89ADEB" wp14:editId="20367C37">
                <wp:extent cx="5114925" cy="3390900"/>
                <wp:effectExtent l="0" t="0" r="9525" b="0"/>
                <wp:docPr id="3" name="Image 3" descr="https://scontent-b-ams.xx.fbcdn.net/hphotos-prn1/t1.0-9/10256419_744322822291988_703284913108504672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b-ams.xx.fbcdn.net/hphotos-prn1/t1.0-9/10256419_744322822291988_7032849131085046725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3390900"/>
                        </a:xfrm>
                        <a:prstGeom prst="rect">
                          <a:avLst/>
                        </a:prstGeom>
                        <a:noFill/>
                        <a:ln>
                          <a:noFill/>
                        </a:ln>
                      </pic:spPr>
                    </pic:pic>
                  </a:graphicData>
                </a:graphic>
              </wp:inline>
            </w:drawing>
          </w:r>
        </w:p>
      </w:sdtContent>
    </w:sdt>
    <w:p w14:paraId="17A1E9E8" w14:textId="2F134669" w:rsidR="00247342" w:rsidRPr="00247342" w:rsidRDefault="00247342" w:rsidP="00A337E9"/>
    <w:p w14:paraId="77171A8C" w14:textId="283E0C2F" w:rsidR="00A337E9" w:rsidRDefault="00A337E9" w:rsidP="00A337E9"/>
    <w:bookmarkEnd w:id="0" w:displacedByCustomXml="next"/>
    <w:bookmarkEnd w:id="1" w:displacedByCustomXml="next"/>
    <w:bookmarkEnd w:id="2" w:displacedByCustomXml="next"/>
    <w:bookmarkEnd w:id="3" w:displacedByCustomXml="next"/>
    <w:bookmarkEnd w:id="4" w:displacedByCustomXml="next"/>
    <w:sdt>
      <w:sdtPr>
        <w:rPr>
          <w:rFonts w:ascii="Garamond" w:eastAsiaTheme="minorEastAsia" w:hAnsi="Garamond" w:cstheme="minorBidi"/>
          <w:color w:val="4D322D" w:themeColor="text2"/>
          <w:sz w:val="22"/>
          <w:szCs w:val="20"/>
        </w:rPr>
        <w:id w:val="1319927633"/>
        <w:docPartObj>
          <w:docPartGallery w:val="Table of Contents"/>
          <w:docPartUnique/>
        </w:docPartObj>
      </w:sdtPr>
      <w:sdtEndPr>
        <w:rPr>
          <w:b/>
          <w:bCs/>
        </w:rPr>
      </w:sdtEndPr>
      <w:sdtContent>
        <w:p w14:paraId="52237540" w14:textId="4D85F6B6" w:rsidR="0051671F" w:rsidRDefault="0051671F">
          <w:pPr>
            <w:pStyle w:val="En-ttedetabledesmatires"/>
          </w:pPr>
          <w:r>
            <w:t>Table des matières</w:t>
          </w:r>
        </w:p>
        <w:p w14:paraId="6DBA41DE" w14:textId="77777777" w:rsidR="0084577B" w:rsidRDefault="0051671F">
          <w:pPr>
            <w:pStyle w:val="TM1"/>
            <w:tabs>
              <w:tab w:val="right" w:leader="dot" w:pos="8630"/>
            </w:tabs>
            <w:rPr>
              <w:rFonts w:asciiTheme="minorHAnsi" w:hAnsiTheme="minorHAnsi"/>
              <w:noProof/>
              <w:color w:val="auto"/>
              <w:szCs w:val="22"/>
              <w:lang w:eastAsia="fr-FR"/>
            </w:rPr>
          </w:pPr>
          <w:r>
            <w:fldChar w:fldCharType="begin"/>
          </w:r>
          <w:r>
            <w:instrText xml:space="preserve"> TOC \o "1-3" \h \z \u </w:instrText>
          </w:r>
          <w:r>
            <w:fldChar w:fldCharType="separate"/>
          </w:r>
          <w:hyperlink w:anchor="_Toc408863801" w:history="1">
            <w:r w:rsidR="0084577B" w:rsidRPr="00B34A4A">
              <w:rPr>
                <w:rStyle w:val="Lienhypertexte"/>
                <w:noProof/>
              </w:rPr>
              <w:t>Storyboard</w:t>
            </w:r>
            <w:r w:rsidR="0084577B">
              <w:rPr>
                <w:noProof/>
                <w:webHidden/>
              </w:rPr>
              <w:tab/>
            </w:r>
            <w:r w:rsidR="0084577B">
              <w:rPr>
                <w:noProof/>
                <w:webHidden/>
              </w:rPr>
              <w:fldChar w:fldCharType="begin"/>
            </w:r>
            <w:r w:rsidR="0084577B">
              <w:rPr>
                <w:noProof/>
                <w:webHidden/>
              </w:rPr>
              <w:instrText xml:space="preserve"> PAGEREF _Toc408863801 \h </w:instrText>
            </w:r>
            <w:r w:rsidR="0084577B">
              <w:rPr>
                <w:noProof/>
                <w:webHidden/>
              </w:rPr>
            </w:r>
            <w:r w:rsidR="0084577B">
              <w:rPr>
                <w:noProof/>
                <w:webHidden/>
              </w:rPr>
              <w:fldChar w:fldCharType="separate"/>
            </w:r>
            <w:r w:rsidR="00FF2161">
              <w:rPr>
                <w:noProof/>
                <w:webHidden/>
              </w:rPr>
              <w:t>3</w:t>
            </w:r>
            <w:r w:rsidR="0084577B">
              <w:rPr>
                <w:noProof/>
                <w:webHidden/>
              </w:rPr>
              <w:fldChar w:fldCharType="end"/>
            </w:r>
          </w:hyperlink>
        </w:p>
        <w:p w14:paraId="1D7DD723" w14:textId="77777777" w:rsidR="0084577B" w:rsidRDefault="006C6BE4">
          <w:pPr>
            <w:pStyle w:val="TM2"/>
            <w:tabs>
              <w:tab w:val="right" w:leader="dot" w:pos="8630"/>
            </w:tabs>
            <w:rPr>
              <w:rFonts w:asciiTheme="minorHAnsi" w:hAnsiTheme="minorHAnsi"/>
              <w:noProof/>
              <w:color w:val="auto"/>
              <w:szCs w:val="22"/>
              <w:lang w:eastAsia="fr-FR"/>
            </w:rPr>
          </w:pPr>
          <w:hyperlink w:anchor="_Toc408863802" w:history="1">
            <w:r w:rsidR="0084577B" w:rsidRPr="00B34A4A">
              <w:rPr>
                <w:rStyle w:val="Lienhypertexte"/>
                <w:noProof/>
              </w:rPr>
              <w:t>Page de connexion</w:t>
            </w:r>
            <w:r w:rsidR="0084577B">
              <w:rPr>
                <w:noProof/>
                <w:webHidden/>
              </w:rPr>
              <w:tab/>
            </w:r>
            <w:r w:rsidR="0084577B">
              <w:rPr>
                <w:noProof/>
                <w:webHidden/>
              </w:rPr>
              <w:fldChar w:fldCharType="begin"/>
            </w:r>
            <w:r w:rsidR="0084577B">
              <w:rPr>
                <w:noProof/>
                <w:webHidden/>
              </w:rPr>
              <w:instrText xml:space="preserve"> PAGEREF _Toc408863802 \h </w:instrText>
            </w:r>
            <w:r w:rsidR="0084577B">
              <w:rPr>
                <w:noProof/>
                <w:webHidden/>
              </w:rPr>
            </w:r>
            <w:r w:rsidR="0084577B">
              <w:rPr>
                <w:noProof/>
                <w:webHidden/>
              </w:rPr>
              <w:fldChar w:fldCharType="separate"/>
            </w:r>
            <w:r w:rsidR="00FF2161">
              <w:rPr>
                <w:noProof/>
                <w:webHidden/>
              </w:rPr>
              <w:t>4</w:t>
            </w:r>
            <w:r w:rsidR="0084577B">
              <w:rPr>
                <w:noProof/>
                <w:webHidden/>
              </w:rPr>
              <w:fldChar w:fldCharType="end"/>
            </w:r>
          </w:hyperlink>
        </w:p>
        <w:p w14:paraId="7FB32C5B" w14:textId="77777777" w:rsidR="0084577B" w:rsidRDefault="006C6BE4">
          <w:pPr>
            <w:pStyle w:val="TM2"/>
            <w:tabs>
              <w:tab w:val="right" w:leader="dot" w:pos="8630"/>
            </w:tabs>
            <w:rPr>
              <w:rFonts w:asciiTheme="minorHAnsi" w:hAnsiTheme="minorHAnsi"/>
              <w:noProof/>
              <w:color w:val="auto"/>
              <w:szCs w:val="22"/>
              <w:lang w:eastAsia="fr-FR"/>
            </w:rPr>
          </w:pPr>
          <w:hyperlink w:anchor="_Toc408863803" w:history="1">
            <w:r w:rsidR="0084577B" w:rsidRPr="00B34A4A">
              <w:rPr>
                <w:rStyle w:val="Lienhypertexte"/>
                <w:noProof/>
              </w:rPr>
              <w:t>Page d’inscription n°1</w:t>
            </w:r>
            <w:r w:rsidR="0084577B">
              <w:rPr>
                <w:noProof/>
                <w:webHidden/>
              </w:rPr>
              <w:tab/>
            </w:r>
            <w:r w:rsidR="0084577B">
              <w:rPr>
                <w:noProof/>
                <w:webHidden/>
              </w:rPr>
              <w:fldChar w:fldCharType="begin"/>
            </w:r>
            <w:r w:rsidR="0084577B">
              <w:rPr>
                <w:noProof/>
                <w:webHidden/>
              </w:rPr>
              <w:instrText xml:space="preserve"> PAGEREF _Toc408863803 \h </w:instrText>
            </w:r>
            <w:r w:rsidR="0084577B">
              <w:rPr>
                <w:noProof/>
                <w:webHidden/>
              </w:rPr>
            </w:r>
            <w:r w:rsidR="0084577B">
              <w:rPr>
                <w:noProof/>
                <w:webHidden/>
              </w:rPr>
              <w:fldChar w:fldCharType="separate"/>
            </w:r>
            <w:r w:rsidR="00FF2161">
              <w:rPr>
                <w:noProof/>
                <w:webHidden/>
              </w:rPr>
              <w:t>5</w:t>
            </w:r>
            <w:r w:rsidR="0084577B">
              <w:rPr>
                <w:noProof/>
                <w:webHidden/>
              </w:rPr>
              <w:fldChar w:fldCharType="end"/>
            </w:r>
          </w:hyperlink>
        </w:p>
        <w:p w14:paraId="17B9ACAD" w14:textId="77777777" w:rsidR="0084577B" w:rsidRDefault="006C6BE4">
          <w:pPr>
            <w:pStyle w:val="TM2"/>
            <w:tabs>
              <w:tab w:val="right" w:leader="dot" w:pos="8630"/>
            </w:tabs>
            <w:rPr>
              <w:rFonts w:asciiTheme="minorHAnsi" w:hAnsiTheme="minorHAnsi"/>
              <w:noProof/>
              <w:color w:val="auto"/>
              <w:szCs w:val="22"/>
              <w:lang w:eastAsia="fr-FR"/>
            </w:rPr>
          </w:pPr>
          <w:hyperlink w:anchor="_Toc408863804" w:history="1">
            <w:r w:rsidR="0084577B" w:rsidRPr="00B34A4A">
              <w:rPr>
                <w:rStyle w:val="Lienhypertexte"/>
                <w:noProof/>
              </w:rPr>
              <w:t>Page d’inscription n°2</w:t>
            </w:r>
            <w:r w:rsidR="0084577B">
              <w:rPr>
                <w:noProof/>
                <w:webHidden/>
              </w:rPr>
              <w:tab/>
            </w:r>
            <w:r w:rsidR="0084577B">
              <w:rPr>
                <w:noProof/>
                <w:webHidden/>
              </w:rPr>
              <w:fldChar w:fldCharType="begin"/>
            </w:r>
            <w:r w:rsidR="0084577B">
              <w:rPr>
                <w:noProof/>
                <w:webHidden/>
              </w:rPr>
              <w:instrText xml:space="preserve"> PAGEREF _Toc408863804 \h </w:instrText>
            </w:r>
            <w:r w:rsidR="0084577B">
              <w:rPr>
                <w:noProof/>
                <w:webHidden/>
              </w:rPr>
            </w:r>
            <w:r w:rsidR="0084577B">
              <w:rPr>
                <w:noProof/>
                <w:webHidden/>
              </w:rPr>
              <w:fldChar w:fldCharType="separate"/>
            </w:r>
            <w:r w:rsidR="00FF2161">
              <w:rPr>
                <w:noProof/>
                <w:webHidden/>
              </w:rPr>
              <w:t>6</w:t>
            </w:r>
            <w:r w:rsidR="0084577B">
              <w:rPr>
                <w:noProof/>
                <w:webHidden/>
              </w:rPr>
              <w:fldChar w:fldCharType="end"/>
            </w:r>
          </w:hyperlink>
        </w:p>
        <w:p w14:paraId="49222803" w14:textId="77777777" w:rsidR="0084577B" w:rsidRDefault="006C6BE4">
          <w:pPr>
            <w:pStyle w:val="TM2"/>
            <w:tabs>
              <w:tab w:val="right" w:leader="dot" w:pos="8630"/>
            </w:tabs>
            <w:rPr>
              <w:rFonts w:asciiTheme="minorHAnsi" w:hAnsiTheme="minorHAnsi"/>
              <w:noProof/>
              <w:color w:val="auto"/>
              <w:szCs w:val="22"/>
              <w:lang w:eastAsia="fr-FR"/>
            </w:rPr>
          </w:pPr>
          <w:hyperlink w:anchor="_Toc408863805" w:history="1">
            <w:r w:rsidR="0084577B" w:rsidRPr="00B34A4A">
              <w:rPr>
                <w:rStyle w:val="Lienhypertexte"/>
                <w:noProof/>
              </w:rPr>
              <w:t>Page de gestion de compte</w:t>
            </w:r>
            <w:r w:rsidR="0084577B">
              <w:rPr>
                <w:noProof/>
                <w:webHidden/>
              </w:rPr>
              <w:tab/>
            </w:r>
            <w:r w:rsidR="0084577B">
              <w:rPr>
                <w:noProof/>
                <w:webHidden/>
              </w:rPr>
              <w:fldChar w:fldCharType="begin"/>
            </w:r>
            <w:r w:rsidR="0084577B">
              <w:rPr>
                <w:noProof/>
                <w:webHidden/>
              </w:rPr>
              <w:instrText xml:space="preserve"> PAGEREF _Toc408863805 \h </w:instrText>
            </w:r>
            <w:r w:rsidR="0084577B">
              <w:rPr>
                <w:noProof/>
                <w:webHidden/>
              </w:rPr>
            </w:r>
            <w:r w:rsidR="0084577B">
              <w:rPr>
                <w:noProof/>
                <w:webHidden/>
              </w:rPr>
              <w:fldChar w:fldCharType="separate"/>
            </w:r>
            <w:r w:rsidR="00FF2161">
              <w:rPr>
                <w:noProof/>
                <w:webHidden/>
              </w:rPr>
              <w:t>7</w:t>
            </w:r>
            <w:r w:rsidR="0084577B">
              <w:rPr>
                <w:noProof/>
                <w:webHidden/>
              </w:rPr>
              <w:fldChar w:fldCharType="end"/>
            </w:r>
          </w:hyperlink>
        </w:p>
        <w:p w14:paraId="3E65D9A6" w14:textId="77777777" w:rsidR="0084577B" w:rsidRDefault="006C6BE4">
          <w:pPr>
            <w:pStyle w:val="TM2"/>
            <w:tabs>
              <w:tab w:val="right" w:leader="dot" w:pos="8630"/>
            </w:tabs>
            <w:rPr>
              <w:rFonts w:asciiTheme="minorHAnsi" w:hAnsiTheme="minorHAnsi"/>
              <w:noProof/>
              <w:color w:val="auto"/>
              <w:szCs w:val="22"/>
              <w:lang w:eastAsia="fr-FR"/>
            </w:rPr>
          </w:pPr>
          <w:hyperlink w:anchor="_Toc408863806" w:history="1">
            <w:r w:rsidR="0084577B" w:rsidRPr="00B34A4A">
              <w:rPr>
                <w:rStyle w:val="Lienhypertexte"/>
                <w:noProof/>
              </w:rPr>
              <w:t>Page de gestion des participations</w:t>
            </w:r>
            <w:r w:rsidR="0084577B">
              <w:rPr>
                <w:noProof/>
                <w:webHidden/>
              </w:rPr>
              <w:tab/>
            </w:r>
            <w:r w:rsidR="0084577B">
              <w:rPr>
                <w:noProof/>
                <w:webHidden/>
              </w:rPr>
              <w:fldChar w:fldCharType="begin"/>
            </w:r>
            <w:r w:rsidR="0084577B">
              <w:rPr>
                <w:noProof/>
                <w:webHidden/>
              </w:rPr>
              <w:instrText xml:space="preserve"> PAGEREF _Toc408863806 \h </w:instrText>
            </w:r>
            <w:r w:rsidR="0084577B">
              <w:rPr>
                <w:noProof/>
                <w:webHidden/>
              </w:rPr>
            </w:r>
            <w:r w:rsidR="0084577B">
              <w:rPr>
                <w:noProof/>
                <w:webHidden/>
              </w:rPr>
              <w:fldChar w:fldCharType="separate"/>
            </w:r>
            <w:r w:rsidR="00FF2161">
              <w:rPr>
                <w:noProof/>
                <w:webHidden/>
              </w:rPr>
              <w:t>8</w:t>
            </w:r>
            <w:r w:rsidR="0084577B">
              <w:rPr>
                <w:noProof/>
                <w:webHidden/>
              </w:rPr>
              <w:fldChar w:fldCharType="end"/>
            </w:r>
          </w:hyperlink>
        </w:p>
        <w:p w14:paraId="645B97FC" w14:textId="77777777" w:rsidR="0084577B" w:rsidRDefault="006C6BE4">
          <w:pPr>
            <w:pStyle w:val="TM2"/>
            <w:tabs>
              <w:tab w:val="right" w:leader="dot" w:pos="8630"/>
            </w:tabs>
            <w:rPr>
              <w:rFonts w:asciiTheme="minorHAnsi" w:hAnsiTheme="minorHAnsi"/>
              <w:noProof/>
              <w:color w:val="auto"/>
              <w:szCs w:val="22"/>
              <w:lang w:eastAsia="fr-FR"/>
            </w:rPr>
          </w:pPr>
          <w:hyperlink w:anchor="_Toc408863807" w:history="1">
            <w:r w:rsidR="0084577B" w:rsidRPr="00B34A4A">
              <w:rPr>
                <w:rStyle w:val="Lienhypertexte"/>
                <w:noProof/>
              </w:rPr>
              <w:t>Page de gestion des trajets proposes</w:t>
            </w:r>
            <w:r w:rsidR="0084577B">
              <w:rPr>
                <w:noProof/>
                <w:webHidden/>
              </w:rPr>
              <w:tab/>
            </w:r>
            <w:r w:rsidR="0084577B">
              <w:rPr>
                <w:noProof/>
                <w:webHidden/>
              </w:rPr>
              <w:fldChar w:fldCharType="begin"/>
            </w:r>
            <w:r w:rsidR="0084577B">
              <w:rPr>
                <w:noProof/>
                <w:webHidden/>
              </w:rPr>
              <w:instrText xml:space="preserve"> PAGEREF _Toc408863807 \h </w:instrText>
            </w:r>
            <w:r w:rsidR="0084577B">
              <w:rPr>
                <w:noProof/>
                <w:webHidden/>
              </w:rPr>
            </w:r>
            <w:r w:rsidR="0084577B">
              <w:rPr>
                <w:noProof/>
                <w:webHidden/>
              </w:rPr>
              <w:fldChar w:fldCharType="separate"/>
            </w:r>
            <w:r w:rsidR="00FF2161">
              <w:rPr>
                <w:noProof/>
                <w:webHidden/>
              </w:rPr>
              <w:t>9</w:t>
            </w:r>
            <w:r w:rsidR="0084577B">
              <w:rPr>
                <w:noProof/>
                <w:webHidden/>
              </w:rPr>
              <w:fldChar w:fldCharType="end"/>
            </w:r>
          </w:hyperlink>
        </w:p>
        <w:p w14:paraId="28E280DB" w14:textId="77777777" w:rsidR="0084577B" w:rsidRDefault="006C6BE4">
          <w:pPr>
            <w:pStyle w:val="TM2"/>
            <w:tabs>
              <w:tab w:val="right" w:leader="dot" w:pos="8630"/>
            </w:tabs>
            <w:rPr>
              <w:rFonts w:asciiTheme="minorHAnsi" w:hAnsiTheme="minorHAnsi"/>
              <w:noProof/>
              <w:color w:val="auto"/>
              <w:szCs w:val="22"/>
              <w:lang w:eastAsia="fr-FR"/>
            </w:rPr>
          </w:pPr>
          <w:hyperlink w:anchor="_Toc408863808" w:history="1">
            <w:r w:rsidR="0084577B" w:rsidRPr="00B34A4A">
              <w:rPr>
                <w:rStyle w:val="Lienhypertexte"/>
                <w:noProof/>
              </w:rPr>
              <w:t>Page de recherche des trajets</w:t>
            </w:r>
            <w:r w:rsidR="0084577B">
              <w:rPr>
                <w:noProof/>
                <w:webHidden/>
              </w:rPr>
              <w:tab/>
            </w:r>
            <w:r w:rsidR="0084577B">
              <w:rPr>
                <w:noProof/>
                <w:webHidden/>
              </w:rPr>
              <w:fldChar w:fldCharType="begin"/>
            </w:r>
            <w:r w:rsidR="0084577B">
              <w:rPr>
                <w:noProof/>
                <w:webHidden/>
              </w:rPr>
              <w:instrText xml:space="preserve"> PAGEREF _Toc408863808 \h </w:instrText>
            </w:r>
            <w:r w:rsidR="0084577B">
              <w:rPr>
                <w:noProof/>
                <w:webHidden/>
              </w:rPr>
            </w:r>
            <w:r w:rsidR="0084577B">
              <w:rPr>
                <w:noProof/>
                <w:webHidden/>
              </w:rPr>
              <w:fldChar w:fldCharType="separate"/>
            </w:r>
            <w:r w:rsidR="00FF2161">
              <w:rPr>
                <w:noProof/>
                <w:webHidden/>
              </w:rPr>
              <w:t>10</w:t>
            </w:r>
            <w:r w:rsidR="0084577B">
              <w:rPr>
                <w:noProof/>
                <w:webHidden/>
              </w:rPr>
              <w:fldChar w:fldCharType="end"/>
            </w:r>
          </w:hyperlink>
        </w:p>
        <w:p w14:paraId="14761107" w14:textId="77777777" w:rsidR="0084577B" w:rsidRDefault="006C6BE4">
          <w:pPr>
            <w:pStyle w:val="TM1"/>
            <w:tabs>
              <w:tab w:val="right" w:leader="dot" w:pos="8630"/>
            </w:tabs>
            <w:rPr>
              <w:rFonts w:asciiTheme="minorHAnsi" w:hAnsiTheme="minorHAnsi"/>
              <w:noProof/>
              <w:color w:val="auto"/>
              <w:szCs w:val="22"/>
              <w:lang w:eastAsia="fr-FR"/>
            </w:rPr>
          </w:pPr>
          <w:hyperlink w:anchor="_Toc408863809" w:history="1">
            <w:r w:rsidR="0084577B" w:rsidRPr="00B34A4A">
              <w:rPr>
                <w:rStyle w:val="Lienhypertexte"/>
                <w:noProof/>
              </w:rPr>
              <w:t>Analyse du storyboard</w:t>
            </w:r>
            <w:r w:rsidR="0084577B">
              <w:rPr>
                <w:noProof/>
                <w:webHidden/>
              </w:rPr>
              <w:tab/>
            </w:r>
            <w:r w:rsidR="0084577B">
              <w:rPr>
                <w:noProof/>
                <w:webHidden/>
              </w:rPr>
              <w:fldChar w:fldCharType="begin"/>
            </w:r>
            <w:r w:rsidR="0084577B">
              <w:rPr>
                <w:noProof/>
                <w:webHidden/>
              </w:rPr>
              <w:instrText xml:space="preserve"> PAGEREF _Toc408863809 \h </w:instrText>
            </w:r>
            <w:r w:rsidR="0084577B">
              <w:rPr>
                <w:noProof/>
                <w:webHidden/>
              </w:rPr>
            </w:r>
            <w:r w:rsidR="0084577B">
              <w:rPr>
                <w:noProof/>
                <w:webHidden/>
              </w:rPr>
              <w:fldChar w:fldCharType="separate"/>
            </w:r>
            <w:r w:rsidR="00FF2161">
              <w:rPr>
                <w:noProof/>
                <w:webHidden/>
              </w:rPr>
              <w:t>11</w:t>
            </w:r>
            <w:r w:rsidR="0084577B">
              <w:rPr>
                <w:noProof/>
                <w:webHidden/>
              </w:rPr>
              <w:fldChar w:fldCharType="end"/>
            </w:r>
          </w:hyperlink>
        </w:p>
        <w:p w14:paraId="1077E741" w14:textId="77777777" w:rsidR="0084577B" w:rsidRDefault="006C6BE4">
          <w:pPr>
            <w:pStyle w:val="TM1"/>
            <w:tabs>
              <w:tab w:val="right" w:leader="dot" w:pos="8630"/>
            </w:tabs>
            <w:rPr>
              <w:rFonts w:asciiTheme="minorHAnsi" w:hAnsiTheme="minorHAnsi"/>
              <w:noProof/>
              <w:color w:val="auto"/>
              <w:szCs w:val="22"/>
              <w:lang w:eastAsia="fr-FR"/>
            </w:rPr>
          </w:pPr>
          <w:hyperlink w:anchor="_Toc408863810" w:history="1">
            <w:r w:rsidR="0084577B" w:rsidRPr="00B34A4A">
              <w:rPr>
                <w:rStyle w:val="Lienhypertexte"/>
                <w:noProof/>
              </w:rPr>
              <w:t>Charte graphique</w:t>
            </w:r>
            <w:r w:rsidR="0084577B">
              <w:rPr>
                <w:noProof/>
                <w:webHidden/>
              </w:rPr>
              <w:tab/>
            </w:r>
            <w:r w:rsidR="0084577B">
              <w:rPr>
                <w:noProof/>
                <w:webHidden/>
              </w:rPr>
              <w:fldChar w:fldCharType="begin"/>
            </w:r>
            <w:r w:rsidR="0084577B">
              <w:rPr>
                <w:noProof/>
                <w:webHidden/>
              </w:rPr>
              <w:instrText xml:space="preserve"> PAGEREF _Toc408863810 \h </w:instrText>
            </w:r>
            <w:r w:rsidR="0084577B">
              <w:rPr>
                <w:noProof/>
                <w:webHidden/>
              </w:rPr>
            </w:r>
            <w:r w:rsidR="0084577B">
              <w:rPr>
                <w:noProof/>
                <w:webHidden/>
              </w:rPr>
              <w:fldChar w:fldCharType="separate"/>
            </w:r>
            <w:r w:rsidR="00FF2161">
              <w:rPr>
                <w:noProof/>
                <w:webHidden/>
              </w:rPr>
              <w:t>12</w:t>
            </w:r>
            <w:r w:rsidR="0084577B">
              <w:rPr>
                <w:noProof/>
                <w:webHidden/>
              </w:rPr>
              <w:fldChar w:fldCharType="end"/>
            </w:r>
          </w:hyperlink>
        </w:p>
        <w:p w14:paraId="62EF5472" w14:textId="77777777" w:rsidR="0084577B" w:rsidRDefault="006C6BE4">
          <w:pPr>
            <w:pStyle w:val="TM2"/>
            <w:tabs>
              <w:tab w:val="right" w:leader="dot" w:pos="8630"/>
            </w:tabs>
            <w:rPr>
              <w:rFonts w:asciiTheme="minorHAnsi" w:hAnsiTheme="minorHAnsi"/>
              <w:noProof/>
              <w:color w:val="auto"/>
              <w:szCs w:val="22"/>
              <w:lang w:eastAsia="fr-FR"/>
            </w:rPr>
          </w:pPr>
          <w:hyperlink w:anchor="_Toc408863811" w:history="1">
            <w:r w:rsidR="0084577B" w:rsidRPr="00B34A4A">
              <w:rPr>
                <w:rStyle w:val="Lienhypertexte"/>
                <w:noProof/>
              </w:rPr>
              <w:t>Polices utilisées</w:t>
            </w:r>
            <w:r w:rsidR="0084577B">
              <w:rPr>
                <w:noProof/>
                <w:webHidden/>
              </w:rPr>
              <w:tab/>
            </w:r>
            <w:r w:rsidR="0084577B">
              <w:rPr>
                <w:noProof/>
                <w:webHidden/>
              </w:rPr>
              <w:fldChar w:fldCharType="begin"/>
            </w:r>
            <w:r w:rsidR="0084577B">
              <w:rPr>
                <w:noProof/>
                <w:webHidden/>
              </w:rPr>
              <w:instrText xml:space="preserve"> PAGEREF _Toc408863811 \h </w:instrText>
            </w:r>
            <w:r w:rsidR="0084577B">
              <w:rPr>
                <w:noProof/>
                <w:webHidden/>
              </w:rPr>
            </w:r>
            <w:r w:rsidR="0084577B">
              <w:rPr>
                <w:noProof/>
                <w:webHidden/>
              </w:rPr>
              <w:fldChar w:fldCharType="separate"/>
            </w:r>
            <w:r w:rsidR="00FF2161">
              <w:rPr>
                <w:noProof/>
                <w:webHidden/>
              </w:rPr>
              <w:t>12</w:t>
            </w:r>
            <w:r w:rsidR="0084577B">
              <w:rPr>
                <w:noProof/>
                <w:webHidden/>
              </w:rPr>
              <w:fldChar w:fldCharType="end"/>
            </w:r>
          </w:hyperlink>
        </w:p>
        <w:p w14:paraId="12877D39" w14:textId="77777777" w:rsidR="0084577B" w:rsidRDefault="006C6BE4">
          <w:pPr>
            <w:pStyle w:val="TM2"/>
            <w:tabs>
              <w:tab w:val="right" w:leader="dot" w:pos="8630"/>
            </w:tabs>
            <w:rPr>
              <w:rFonts w:asciiTheme="minorHAnsi" w:hAnsiTheme="minorHAnsi"/>
              <w:noProof/>
              <w:color w:val="auto"/>
              <w:szCs w:val="22"/>
              <w:lang w:eastAsia="fr-FR"/>
            </w:rPr>
          </w:pPr>
          <w:hyperlink w:anchor="_Toc408863812" w:history="1">
            <w:r w:rsidR="0084577B" w:rsidRPr="00B34A4A">
              <w:rPr>
                <w:rStyle w:val="Lienhypertexte"/>
                <w:noProof/>
              </w:rPr>
              <w:t>Couleurs utilisées</w:t>
            </w:r>
            <w:r w:rsidR="0084577B">
              <w:rPr>
                <w:noProof/>
                <w:webHidden/>
              </w:rPr>
              <w:tab/>
            </w:r>
            <w:r w:rsidR="0084577B">
              <w:rPr>
                <w:noProof/>
                <w:webHidden/>
              </w:rPr>
              <w:fldChar w:fldCharType="begin"/>
            </w:r>
            <w:r w:rsidR="0084577B">
              <w:rPr>
                <w:noProof/>
                <w:webHidden/>
              </w:rPr>
              <w:instrText xml:space="preserve"> PAGEREF _Toc408863812 \h </w:instrText>
            </w:r>
            <w:r w:rsidR="0084577B">
              <w:rPr>
                <w:noProof/>
                <w:webHidden/>
              </w:rPr>
            </w:r>
            <w:r w:rsidR="0084577B">
              <w:rPr>
                <w:noProof/>
                <w:webHidden/>
              </w:rPr>
              <w:fldChar w:fldCharType="separate"/>
            </w:r>
            <w:r w:rsidR="00FF2161">
              <w:rPr>
                <w:noProof/>
                <w:webHidden/>
              </w:rPr>
              <w:t>12</w:t>
            </w:r>
            <w:r w:rsidR="0084577B">
              <w:rPr>
                <w:noProof/>
                <w:webHidden/>
              </w:rPr>
              <w:fldChar w:fldCharType="end"/>
            </w:r>
          </w:hyperlink>
        </w:p>
        <w:p w14:paraId="72DBA515" w14:textId="77777777" w:rsidR="0084577B" w:rsidRDefault="006C6BE4">
          <w:pPr>
            <w:pStyle w:val="TM2"/>
            <w:tabs>
              <w:tab w:val="right" w:leader="dot" w:pos="8630"/>
            </w:tabs>
            <w:rPr>
              <w:rFonts w:asciiTheme="minorHAnsi" w:hAnsiTheme="minorHAnsi"/>
              <w:noProof/>
              <w:color w:val="auto"/>
              <w:szCs w:val="22"/>
              <w:lang w:eastAsia="fr-FR"/>
            </w:rPr>
          </w:pPr>
          <w:hyperlink w:anchor="_Toc408863813" w:history="1">
            <w:r w:rsidR="0084577B" w:rsidRPr="00B34A4A">
              <w:rPr>
                <w:rStyle w:val="Lienhypertexte"/>
                <w:noProof/>
              </w:rPr>
              <w:t>Template général du site</w:t>
            </w:r>
            <w:r w:rsidR="0084577B">
              <w:rPr>
                <w:noProof/>
                <w:webHidden/>
              </w:rPr>
              <w:tab/>
            </w:r>
            <w:r w:rsidR="0084577B">
              <w:rPr>
                <w:noProof/>
                <w:webHidden/>
              </w:rPr>
              <w:fldChar w:fldCharType="begin"/>
            </w:r>
            <w:r w:rsidR="0084577B">
              <w:rPr>
                <w:noProof/>
                <w:webHidden/>
              </w:rPr>
              <w:instrText xml:space="preserve"> PAGEREF _Toc408863813 \h </w:instrText>
            </w:r>
            <w:r w:rsidR="0084577B">
              <w:rPr>
                <w:noProof/>
                <w:webHidden/>
              </w:rPr>
            </w:r>
            <w:r w:rsidR="0084577B">
              <w:rPr>
                <w:noProof/>
                <w:webHidden/>
              </w:rPr>
              <w:fldChar w:fldCharType="separate"/>
            </w:r>
            <w:r w:rsidR="00FF2161">
              <w:rPr>
                <w:noProof/>
                <w:webHidden/>
              </w:rPr>
              <w:t>13</w:t>
            </w:r>
            <w:r w:rsidR="0084577B">
              <w:rPr>
                <w:noProof/>
                <w:webHidden/>
              </w:rPr>
              <w:fldChar w:fldCharType="end"/>
            </w:r>
          </w:hyperlink>
        </w:p>
        <w:p w14:paraId="6F590B5D" w14:textId="77777777" w:rsidR="0084577B" w:rsidRDefault="006C6BE4">
          <w:pPr>
            <w:pStyle w:val="TM2"/>
            <w:tabs>
              <w:tab w:val="right" w:leader="dot" w:pos="8630"/>
            </w:tabs>
            <w:rPr>
              <w:rFonts w:asciiTheme="minorHAnsi" w:hAnsiTheme="minorHAnsi"/>
              <w:noProof/>
              <w:color w:val="auto"/>
              <w:szCs w:val="22"/>
              <w:lang w:eastAsia="fr-FR"/>
            </w:rPr>
          </w:pPr>
          <w:hyperlink w:anchor="_Toc408863814" w:history="1">
            <w:r w:rsidR="0084577B" w:rsidRPr="00B34A4A">
              <w:rPr>
                <w:rStyle w:val="Lienhypertexte"/>
                <w:noProof/>
              </w:rPr>
              <w:t>Listes a puces</w:t>
            </w:r>
            <w:r w:rsidR="0084577B">
              <w:rPr>
                <w:noProof/>
                <w:webHidden/>
              </w:rPr>
              <w:tab/>
            </w:r>
            <w:r w:rsidR="0084577B">
              <w:rPr>
                <w:noProof/>
                <w:webHidden/>
              </w:rPr>
              <w:fldChar w:fldCharType="begin"/>
            </w:r>
            <w:r w:rsidR="0084577B">
              <w:rPr>
                <w:noProof/>
                <w:webHidden/>
              </w:rPr>
              <w:instrText xml:space="preserve"> PAGEREF _Toc408863814 \h </w:instrText>
            </w:r>
            <w:r w:rsidR="0084577B">
              <w:rPr>
                <w:noProof/>
                <w:webHidden/>
              </w:rPr>
            </w:r>
            <w:r w:rsidR="0084577B">
              <w:rPr>
                <w:noProof/>
                <w:webHidden/>
              </w:rPr>
              <w:fldChar w:fldCharType="separate"/>
            </w:r>
            <w:r w:rsidR="00FF2161">
              <w:rPr>
                <w:noProof/>
                <w:webHidden/>
              </w:rPr>
              <w:t>13</w:t>
            </w:r>
            <w:r w:rsidR="0084577B">
              <w:rPr>
                <w:noProof/>
                <w:webHidden/>
              </w:rPr>
              <w:fldChar w:fldCharType="end"/>
            </w:r>
          </w:hyperlink>
        </w:p>
        <w:p w14:paraId="4615EEFD" w14:textId="77777777" w:rsidR="0084577B" w:rsidRDefault="006C6BE4">
          <w:pPr>
            <w:pStyle w:val="TM2"/>
            <w:tabs>
              <w:tab w:val="right" w:leader="dot" w:pos="8630"/>
            </w:tabs>
            <w:rPr>
              <w:rFonts w:asciiTheme="minorHAnsi" w:hAnsiTheme="minorHAnsi"/>
              <w:noProof/>
              <w:color w:val="auto"/>
              <w:szCs w:val="22"/>
              <w:lang w:eastAsia="fr-FR"/>
            </w:rPr>
          </w:pPr>
          <w:hyperlink w:anchor="_Toc408863815" w:history="1">
            <w:r w:rsidR="0084577B" w:rsidRPr="00B34A4A">
              <w:rPr>
                <w:rStyle w:val="Lienhypertexte"/>
                <w:noProof/>
              </w:rPr>
              <w:t>Logotypes etendus</w:t>
            </w:r>
            <w:r w:rsidR="0084577B">
              <w:rPr>
                <w:noProof/>
                <w:webHidden/>
              </w:rPr>
              <w:tab/>
            </w:r>
            <w:r w:rsidR="0084577B">
              <w:rPr>
                <w:noProof/>
                <w:webHidden/>
              </w:rPr>
              <w:fldChar w:fldCharType="begin"/>
            </w:r>
            <w:r w:rsidR="0084577B">
              <w:rPr>
                <w:noProof/>
                <w:webHidden/>
              </w:rPr>
              <w:instrText xml:space="preserve"> PAGEREF _Toc408863815 \h </w:instrText>
            </w:r>
            <w:r w:rsidR="0084577B">
              <w:rPr>
                <w:noProof/>
                <w:webHidden/>
              </w:rPr>
            </w:r>
            <w:r w:rsidR="0084577B">
              <w:rPr>
                <w:noProof/>
                <w:webHidden/>
              </w:rPr>
              <w:fldChar w:fldCharType="separate"/>
            </w:r>
            <w:r w:rsidR="00FF2161">
              <w:rPr>
                <w:noProof/>
                <w:webHidden/>
              </w:rPr>
              <w:t>13</w:t>
            </w:r>
            <w:r w:rsidR="0084577B">
              <w:rPr>
                <w:noProof/>
                <w:webHidden/>
              </w:rPr>
              <w:fldChar w:fldCharType="end"/>
            </w:r>
          </w:hyperlink>
        </w:p>
        <w:p w14:paraId="527E31A8" w14:textId="77777777" w:rsidR="0084577B" w:rsidRDefault="006C6BE4">
          <w:pPr>
            <w:pStyle w:val="TM2"/>
            <w:tabs>
              <w:tab w:val="right" w:leader="dot" w:pos="8630"/>
            </w:tabs>
            <w:rPr>
              <w:rFonts w:asciiTheme="minorHAnsi" w:hAnsiTheme="minorHAnsi"/>
              <w:noProof/>
              <w:color w:val="auto"/>
              <w:szCs w:val="22"/>
              <w:lang w:eastAsia="fr-FR"/>
            </w:rPr>
          </w:pPr>
          <w:hyperlink w:anchor="_Toc408863816" w:history="1">
            <w:r w:rsidR="0084577B" w:rsidRPr="00B34A4A">
              <w:rPr>
                <w:rStyle w:val="Lienhypertexte"/>
                <w:noProof/>
              </w:rPr>
              <w:t>Logotypes miniatures</w:t>
            </w:r>
            <w:r w:rsidR="0084577B">
              <w:rPr>
                <w:noProof/>
                <w:webHidden/>
              </w:rPr>
              <w:tab/>
            </w:r>
            <w:r w:rsidR="0084577B">
              <w:rPr>
                <w:noProof/>
                <w:webHidden/>
              </w:rPr>
              <w:fldChar w:fldCharType="begin"/>
            </w:r>
            <w:r w:rsidR="0084577B">
              <w:rPr>
                <w:noProof/>
                <w:webHidden/>
              </w:rPr>
              <w:instrText xml:space="preserve"> PAGEREF _Toc408863816 \h </w:instrText>
            </w:r>
            <w:r w:rsidR="0084577B">
              <w:rPr>
                <w:noProof/>
                <w:webHidden/>
              </w:rPr>
            </w:r>
            <w:r w:rsidR="0084577B">
              <w:rPr>
                <w:noProof/>
                <w:webHidden/>
              </w:rPr>
              <w:fldChar w:fldCharType="separate"/>
            </w:r>
            <w:r w:rsidR="00FF2161">
              <w:rPr>
                <w:noProof/>
                <w:webHidden/>
              </w:rPr>
              <w:t>14</w:t>
            </w:r>
            <w:r w:rsidR="0084577B">
              <w:rPr>
                <w:noProof/>
                <w:webHidden/>
              </w:rPr>
              <w:fldChar w:fldCharType="end"/>
            </w:r>
          </w:hyperlink>
        </w:p>
        <w:p w14:paraId="4E43DA63" w14:textId="77777777" w:rsidR="0084577B" w:rsidRDefault="006C6BE4">
          <w:pPr>
            <w:pStyle w:val="TM2"/>
            <w:tabs>
              <w:tab w:val="right" w:leader="dot" w:pos="8630"/>
            </w:tabs>
            <w:rPr>
              <w:rFonts w:asciiTheme="minorHAnsi" w:hAnsiTheme="minorHAnsi"/>
              <w:noProof/>
              <w:color w:val="auto"/>
              <w:szCs w:val="22"/>
              <w:lang w:eastAsia="fr-FR"/>
            </w:rPr>
          </w:pPr>
          <w:hyperlink w:anchor="_Toc408863817" w:history="1">
            <w:r w:rsidR="0084577B" w:rsidRPr="00B34A4A">
              <w:rPr>
                <w:rStyle w:val="Lienhypertexte"/>
                <w:noProof/>
              </w:rPr>
              <w:t>Logotype Principal</w:t>
            </w:r>
            <w:r w:rsidR="0084577B">
              <w:rPr>
                <w:noProof/>
                <w:webHidden/>
              </w:rPr>
              <w:tab/>
            </w:r>
            <w:r w:rsidR="0084577B">
              <w:rPr>
                <w:noProof/>
                <w:webHidden/>
              </w:rPr>
              <w:fldChar w:fldCharType="begin"/>
            </w:r>
            <w:r w:rsidR="0084577B">
              <w:rPr>
                <w:noProof/>
                <w:webHidden/>
              </w:rPr>
              <w:instrText xml:space="preserve"> PAGEREF _Toc408863817 \h </w:instrText>
            </w:r>
            <w:r w:rsidR="0084577B">
              <w:rPr>
                <w:noProof/>
                <w:webHidden/>
              </w:rPr>
            </w:r>
            <w:r w:rsidR="0084577B">
              <w:rPr>
                <w:noProof/>
                <w:webHidden/>
              </w:rPr>
              <w:fldChar w:fldCharType="separate"/>
            </w:r>
            <w:r w:rsidR="00FF2161">
              <w:rPr>
                <w:noProof/>
                <w:webHidden/>
              </w:rPr>
              <w:t>14</w:t>
            </w:r>
            <w:r w:rsidR="0084577B">
              <w:rPr>
                <w:noProof/>
                <w:webHidden/>
              </w:rPr>
              <w:fldChar w:fldCharType="end"/>
            </w:r>
          </w:hyperlink>
        </w:p>
        <w:p w14:paraId="1C1DF86F" w14:textId="77777777" w:rsidR="0084577B" w:rsidRDefault="006C6BE4">
          <w:pPr>
            <w:pStyle w:val="TM1"/>
            <w:tabs>
              <w:tab w:val="right" w:leader="dot" w:pos="8630"/>
            </w:tabs>
            <w:rPr>
              <w:rFonts w:asciiTheme="minorHAnsi" w:hAnsiTheme="minorHAnsi"/>
              <w:noProof/>
              <w:color w:val="auto"/>
              <w:szCs w:val="22"/>
              <w:lang w:eastAsia="fr-FR"/>
            </w:rPr>
          </w:pPr>
          <w:hyperlink w:anchor="_Toc408863818" w:history="1">
            <w:r w:rsidR="0084577B" w:rsidRPr="00B34A4A">
              <w:rPr>
                <w:rStyle w:val="Lienhypertexte"/>
                <w:noProof/>
              </w:rPr>
              <w:t>Structure du site</w:t>
            </w:r>
            <w:r w:rsidR="0084577B">
              <w:rPr>
                <w:noProof/>
                <w:webHidden/>
              </w:rPr>
              <w:tab/>
            </w:r>
            <w:r w:rsidR="0084577B">
              <w:rPr>
                <w:noProof/>
                <w:webHidden/>
              </w:rPr>
              <w:fldChar w:fldCharType="begin"/>
            </w:r>
            <w:r w:rsidR="0084577B">
              <w:rPr>
                <w:noProof/>
                <w:webHidden/>
              </w:rPr>
              <w:instrText xml:space="preserve"> PAGEREF _Toc408863818 \h </w:instrText>
            </w:r>
            <w:r w:rsidR="0084577B">
              <w:rPr>
                <w:noProof/>
                <w:webHidden/>
              </w:rPr>
            </w:r>
            <w:r w:rsidR="0084577B">
              <w:rPr>
                <w:noProof/>
                <w:webHidden/>
              </w:rPr>
              <w:fldChar w:fldCharType="separate"/>
            </w:r>
            <w:r w:rsidR="00FF2161">
              <w:rPr>
                <w:noProof/>
                <w:webHidden/>
              </w:rPr>
              <w:t>15</w:t>
            </w:r>
            <w:r w:rsidR="0084577B">
              <w:rPr>
                <w:noProof/>
                <w:webHidden/>
              </w:rPr>
              <w:fldChar w:fldCharType="end"/>
            </w:r>
          </w:hyperlink>
        </w:p>
        <w:p w14:paraId="44D08674" w14:textId="77777777" w:rsidR="0084577B" w:rsidRDefault="006C6BE4">
          <w:pPr>
            <w:pStyle w:val="TM2"/>
            <w:tabs>
              <w:tab w:val="right" w:leader="dot" w:pos="8630"/>
            </w:tabs>
            <w:rPr>
              <w:rFonts w:asciiTheme="minorHAnsi" w:hAnsiTheme="minorHAnsi"/>
              <w:noProof/>
              <w:color w:val="auto"/>
              <w:szCs w:val="22"/>
              <w:lang w:eastAsia="fr-FR"/>
            </w:rPr>
          </w:pPr>
          <w:hyperlink w:anchor="_Toc408863819" w:history="1">
            <w:r w:rsidR="0084577B" w:rsidRPr="00B34A4A">
              <w:rPr>
                <w:rStyle w:val="Lienhypertexte"/>
                <w:noProof/>
              </w:rPr>
              <w:t>Structure générale</w:t>
            </w:r>
            <w:r w:rsidR="0084577B">
              <w:rPr>
                <w:noProof/>
                <w:webHidden/>
              </w:rPr>
              <w:tab/>
            </w:r>
            <w:r w:rsidR="0084577B">
              <w:rPr>
                <w:noProof/>
                <w:webHidden/>
              </w:rPr>
              <w:fldChar w:fldCharType="begin"/>
            </w:r>
            <w:r w:rsidR="0084577B">
              <w:rPr>
                <w:noProof/>
                <w:webHidden/>
              </w:rPr>
              <w:instrText xml:space="preserve"> PAGEREF _Toc408863819 \h </w:instrText>
            </w:r>
            <w:r w:rsidR="0084577B">
              <w:rPr>
                <w:noProof/>
                <w:webHidden/>
              </w:rPr>
            </w:r>
            <w:r w:rsidR="0084577B">
              <w:rPr>
                <w:noProof/>
                <w:webHidden/>
              </w:rPr>
              <w:fldChar w:fldCharType="separate"/>
            </w:r>
            <w:r w:rsidR="00FF2161">
              <w:rPr>
                <w:noProof/>
                <w:webHidden/>
              </w:rPr>
              <w:t>15</w:t>
            </w:r>
            <w:r w:rsidR="0084577B">
              <w:rPr>
                <w:noProof/>
                <w:webHidden/>
              </w:rPr>
              <w:fldChar w:fldCharType="end"/>
            </w:r>
          </w:hyperlink>
        </w:p>
        <w:p w14:paraId="0EC2D89A" w14:textId="77777777" w:rsidR="0084577B" w:rsidRDefault="006C6BE4">
          <w:pPr>
            <w:pStyle w:val="TM2"/>
            <w:tabs>
              <w:tab w:val="right" w:leader="dot" w:pos="8630"/>
            </w:tabs>
            <w:rPr>
              <w:rFonts w:asciiTheme="minorHAnsi" w:hAnsiTheme="minorHAnsi"/>
              <w:noProof/>
              <w:color w:val="auto"/>
              <w:szCs w:val="22"/>
              <w:lang w:eastAsia="fr-FR"/>
            </w:rPr>
          </w:pPr>
          <w:hyperlink w:anchor="_Toc408863820" w:history="1">
            <w:r w:rsidR="0084577B" w:rsidRPr="00B34A4A">
              <w:rPr>
                <w:rStyle w:val="Lienhypertexte"/>
                <w:noProof/>
              </w:rPr>
              <w:t>Bloc dynamique : recherche</w:t>
            </w:r>
            <w:r w:rsidR="0084577B">
              <w:rPr>
                <w:noProof/>
                <w:webHidden/>
              </w:rPr>
              <w:tab/>
            </w:r>
            <w:r w:rsidR="0084577B">
              <w:rPr>
                <w:noProof/>
                <w:webHidden/>
              </w:rPr>
              <w:fldChar w:fldCharType="begin"/>
            </w:r>
            <w:r w:rsidR="0084577B">
              <w:rPr>
                <w:noProof/>
                <w:webHidden/>
              </w:rPr>
              <w:instrText xml:space="preserve"> PAGEREF _Toc408863820 \h </w:instrText>
            </w:r>
            <w:r w:rsidR="0084577B">
              <w:rPr>
                <w:noProof/>
                <w:webHidden/>
              </w:rPr>
            </w:r>
            <w:r w:rsidR="0084577B">
              <w:rPr>
                <w:noProof/>
                <w:webHidden/>
              </w:rPr>
              <w:fldChar w:fldCharType="separate"/>
            </w:r>
            <w:r w:rsidR="00FF2161">
              <w:rPr>
                <w:noProof/>
                <w:webHidden/>
              </w:rPr>
              <w:t>16</w:t>
            </w:r>
            <w:r w:rsidR="0084577B">
              <w:rPr>
                <w:noProof/>
                <w:webHidden/>
              </w:rPr>
              <w:fldChar w:fldCharType="end"/>
            </w:r>
          </w:hyperlink>
        </w:p>
        <w:p w14:paraId="63FC31DB" w14:textId="77777777" w:rsidR="0084577B" w:rsidRDefault="006C6BE4">
          <w:pPr>
            <w:pStyle w:val="TM2"/>
            <w:tabs>
              <w:tab w:val="right" w:leader="dot" w:pos="8630"/>
            </w:tabs>
            <w:rPr>
              <w:rFonts w:asciiTheme="minorHAnsi" w:hAnsiTheme="minorHAnsi"/>
              <w:noProof/>
              <w:color w:val="auto"/>
              <w:szCs w:val="22"/>
              <w:lang w:eastAsia="fr-FR"/>
            </w:rPr>
          </w:pPr>
          <w:hyperlink w:anchor="_Toc408863821" w:history="1">
            <w:r w:rsidR="0084577B" w:rsidRPr="00B34A4A">
              <w:rPr>
                <w:rStyle w:val="Lienhypertexte"/>
                <w:noProof/>
              </w:rPr>
              <w:t>Bloc dynamique : gestion de compte</w:t>
            </w:r>
            <w:r w:rsidR="0084577B">
              <w:rPr>
                <w:noProof/>
                <w:webHidden/>
              </w:rPr>
              <w:tab/>
            </w:r>
            <w:r w:rsidR="0084577B">
              <w:rPr>
                <w:noProof/>
                <w:webHidden/>
              </w:rPr>
              <w:fldChar w:fldCharType="begin"/>
            </w:r>
            <w:r w:rsidR="0084577B">
              <w:rPr>
                <w:noProof/>
                <w:webHidden/>
              </w:rPr>
              <w:instrText xml:space="preserve"> PAGEREF _Toc408863821 \h </w:instrText>
            </w:r>
            <w:r w:rsidR="0084577B">
              <w:rPr>
                <w:noProof/>
                <w:webHidden/>
              </w:rPr>
            </w:r>
            <w:r w:rsidR="0084577B">
              <w:rPr>
                <w:noProof/>
                <w:webHidden/>
              </w:rPr>
              <w:fldChar w:fldCharType="separate"/>
            </w:r>
            <w:r w:rsidR="00FF2161">
              <w:rPr>
                <w:noProof/>
                <w:webHidden/>
              </w:rPr>
              <w:t>16</w:t>
            </w:r>
            <w:r w:rsidR="0084577B">
              <w:rPr>
                <w:noProof/>
                <w:webHidden/>
              </w:rPr>
              <w:fldChar w:fldCharType="end"/>
            </w:r>
          </w:hyperlink>
        </w:p>
        <w:p w14:paraId="5D119B50" w14:textId="77777777" w:rsidR="0084577B" w:rsidRDefault="006C6BE4">
          <w:pPr>
            <w:pStyle w:val="TM2"/>
            <w:tabs>
              <w:tab w:val="right" w:leader="dot" w:pos="8630"/>
            </w:tabs>
            <w:rPr>
              <w:rFonts w:asciiTheme="minorHAnsi" w:hAnsiTheme="minorHAnsi"/>
              <w:noProof/>
              <w:color w:val="auto"/>
              <w:szCs w:val="22"/>
              <w:lang w:eastAsia="fr-FR"/>
            </w:rPr>
          </w:pPr>
          <w:hyperlink w:anchor="_Toc408863822" w:history="1">
            <w:r w:rsidR="0084577B" w:rsidRPr="00B34A4A">
              <w:rPr>
                <w:rStyle w:val="Lienhypertexte"/>
                <w:noProof/>
              </w:rPr>
              <w:t>Bloc dynamique : gestion de covoiturage</w:t>
            </w:r>
            <w:r w:rsidR="0084577B">
              <w:rPr>
                <w:noProof/>
                <w:webHidden/>
              </w:rPr>
              <w:tab/>
            </w:r>
            <w:r w:rsidR="0084577B">
              <w:rPr>
                <w:noProof/>
                <w:webHidden/>
              </w:rPr>
              <w:fldChar w:fldCharType="begin"/>
            </w:r>
            <w:r w:rsidR="0084577B">
              <w:rPr>
                <w:noProof/>
                <w:webHidden/>
              </w:rPr>
              <w:instrText xml:space="preserve"> PAGEREF _Toc408863822 \h </w:instrText>
            </w:r>
            <w:r w:rsidR="0084577B">
              <w:rPr>
                <w:noProof/>
                <w:webHidden/>
              </w:rPr>
            </w:r>
            <w:r w:rsidR="0084577B">
              <w:rPr>
                <w:noProof/>
                <w:webHidden/>
              </w:rPr>
              <w:fldChar w:fldCharType="separate"/>
            </w:r>
            <w:r w:rsidR="00FF2161">
              <w:rPr>
                <w:noProof/>
                <w:webHidden/>
              </w:rPr>
              <w:t>16</w:t>
            </w:r>
            <w:r w:rsidR="0084577B">
              <w:rPr>
                <w:noProof/>
                <w:webHidden/>
              </w:rPr>
              <w:fldChar w:fldCharType="end"/>
            </w:r>
          </w:hyperlink>
        </w:p>
        <w:p w14:paraId="07803677" w14:textId="77777777" w:rsidR="0084577B" w:rsidRDefault="006C6BE4">
          <w:pPr>
            <w:pStyle w:val="TM2"/>
            <w:tabs>
              <w:tab w:val="right" w:leader="dot" w:pos="8630"/>
            </w:tabs>
            <w:rPr>
              <w:rFonts w:asciiTheme="minorHAnsi" w:hAnsiTheme="minorHAnsi"/>
              <w:noProof/>
              <w:color w:val="auto"/>
              <w:szCs w:val="22"/>
              <w:lang w:eastAsia="fr-FR"/>
            </w:rPr>
          </w:pPr>
          <w:hyperlink w:anchor="_Toc408863823" w:history="1">
            <w:r w:rsidR="0084577B" w:rsidRPr="00B34A4A">
              <w:rPr>
                <w:rStyle w:val="Lienhypertexte"/>
                <w:noProof/>
              </w:rPr>
              <w:t>Bloc dynamique : gestion de participation</w:t>
            </w:r>
            <w:r w:rsidR="0084577B">
              <w:rPr>
                <w:noProof/>
                <w:webHidden/>
              </w:rPr>
              <w:tab/>
            </w:r>
            <w:r w:rsidR="0084577B">
              <w:rPr>
                <w:noProof/>
                <w:webHidden/>
              </w:rPr>
              <w:fldChar w:fldCharType="begin"/>
            </w:r>
            <w:r w:rsidR="0084577B">
              <w:rPr>
                <w:noProof/>
                <w:webHidden/>
              </w:rPr>
              <w:instrText xml:space="preserve"> PAGEREF _Toc408863823 \h </w:instrText>
            </w:r>
            <w:r w:rsidR="0084577B">
              <w:rPr>
                <w:noProof/>
                <w:webHidden/>
              </w:rPr>
            </w:r>
            <w:r w:rsidR="0084577B">
              <w:rPr>
                <w:noProof/>
                <w:webHidden/>
              </w:rPr>
              <w:fldChar w:fldCharType="separate"/>
            </w:r>
            <w:r w:rsidR="00FF2161">
              <w:rPr>
                <w:noProof/>
                <w:webHidden/>
              </w:rPr>
              <w:t>16</w:t>
            </w:r>
            <w:r w:rsidR="0084577B">
              <w:rPr>
                <w:noProof/>
                <w:webHidden/>
              </w:rPr>
              <w:fldChar w:fldCharType="end"/>
            </w:r>
          </w:hyperlink>
        </w:p>
        <w:p w14:paraId="5CB62402" w14:textId="77777777" w:rsidR="0084577B" w:rsidRDefault="006C6BE4">
          <w:pPr>
            <w:pStyle w:val="TM2"/>
            <w:tabs>
              <w:tab w:val="right" w:leader="dot" w:pos="8630"/>
            </w:tabs>
            <w:rPr>
              <w:rFonts w:asciiTheme="minorHAnsi" w:hAnsiTheme="minorHAnsi"/>
              <w:noProof/>
              <w:color w:val="auto"/>
              <w:szCs w:val="22"/>
              <w:lang w:eastAsia="fr-FR"/>
            </w:rPr>
          </w:pPr>
          <w:hyperlink w:anchor="_Toc408863824" w:history="1">
            <w:r w:rsidR="0084577B" w:rsidRPr="00B34A4A">
              <w:rPr>
                <w:rStyle w:val="Lienhypertexte"/>
                <w:noProof/>
              </w:rPr>
              <w:t>Bloc dynamique : commentaires</w:t>
            </w:r>
            <w:r w:rsidR="0084577B">
              <w:rPr>
                <w:noProof/>
                <w:webHidden/>
              </w:rPr>
              <w:tab/>
            </w:r>
            <w:r w:rsidR="0084577B">
              <w:rPr>
                <w:noProof/>
                <w:webHidden/>
              </w:rPr>
              <w:fldChar w:fldCharType="begin"/>
            </w:r>
            <w:r w:rsidR="0084577B">
              <w:rPr>
                <w:noProof/>
                <w:webHidden/>
              </w:rPr>
              <w:instrText xml:space="preserve"> PAGEREF _Toc408863824 \h </w:instrText>
            </w:r>
            <w:r w:rsidR="0084577B">
              <w:rPr>
                <w:noProof/>
                <w:webHidden/>
              </w:rPr>
            </w:r>
            <w:r w:rsidR="0084577B">
              <w:rPr>
                <w:noProof/>
                <w:webHidden/>
              </w:rPr>
              <w:fldChar w:fldCharType="separate"/>
            </w:r>
            <w:r w:rsidR="00FF2161">
              <w:rPr>
                <w:noProof/>
                <w:webHidden/>
              </w:rPr>
              <w:t>16</w:t>
            </w:r>
            <w:r w:rsidR="0084577B">
              <w:rPr>
                <w:noProof/>
                <w:webHidden/>
              </w:rPr>
              <w:fldChar w:fldCharType="end"/>
            </w:r>
          </w:hyperlink>
        </w:p>
        <w:p w14:paraId="52904415" w14:textId="77777777" w:rsidR="0084577B" w:rsidRDefault="006C6BE4">
          <w:pPr>
            <w:pStyle w:val="TM1"/>
            <w:tabs>
              <w:tab w:val="right" w:leader="dot" w:pos="8630"/>
            </w:tabs>
            <w:rPr>
              <w:rFonts w:asciiTheme="minorHAnsi" w:hAnsiTheme="minorHAnsi"/>
              <w:noProof/>
              <w:color w:val="auto"/>
              <w:szCs w:val="22"/>
              <w:lang w:eastAsia="fr-FR"/>
            </w:rPr>
          </w:pPr>
          <w:hyperlink w:anchor="_Toc408863825" w:history="1">
            <w:r w:rsidR="0084577B" w:rsidRPr="00B34A4A">
              <w:rPr>
                <w:rStyle w:val="Lienhypertexte"/>
                <w:noProof/>
              </w:rPr>
              <w:t>Cahier de spécifications</w:t>
            </w:r>
            <w:r w:rsidR="0084577B">
              <w:rPr>
                <w:noProof/>
                <w:webHidden/>
              </w:rPr>
              <w:tab/>
            </w:r>
            <w:r w:rsidR="0084577B">
              <w:rPr>
                <w:noProof/>
                <w:webHidden/>
              </w:rPr>
              <w:fldChar w:fldCharType="begin"/>
            </w:r>
            <w:r w:rsidR="0084577B">
              <w:rPr>
                <w:noProof/>
                <w:webHidden/>
              </w:rPr>
              <w:instrText xml:space="preserve"> PAGEREF _Toc408863825 \h </w:instrText>
            </w:r>
            <w:r w:rsidR="0084577B">
              <w:rPr>
                <w:noProof/>
                <w:webHidden/>
              </w:rPr>
            </w:r>
            <w:r w:rsidR="0084577B">
              <w:rPr>
                <w:noProof/>
                <w:webHidden/>
              </w:rPr>
              <w:fldChar w:fldCharType="separate"/>
            </w:r>
            <w:r w:rsidR="00FF2161">
              <w:rPr>
                <w:noProof/>
                <w:webHidden/>
              </w:rPr>
              <w:t>17</w:t>
            </w:r>
            <w:r w:rsidR="0084577B">
              <w:rPr>
                <w:noProof/>
                <w:webHidden/>
              </w:rPr>
              <w:fldChar w:fldCharType="end"/>
            </w:r>
          </w:hyperlink>
        </w:p>
        <w:p w14:paraId="0390ADED" w14:textId="77777777" w:rsidR="0084577B" w:rsidRDefault="006C6BE4">
          <w:pPr>
            <w:pStyle w:val="TM2"/>
            <w:tabs>
              <w:tab w:val="right" w:leader="dot" w:pos="8630"/>
            </w:tabs>
            <w:rPr>
              <w:rFonts w:asciiTheme="minorHAnsi" w:hAnsiTheme="minorHAnsi"/>
              <w:noProof/>
              <w:color w:val="auto"/>
              <w:szCs w:val="22"/>
              <w:lang w:eastAsia="fr-FR"/>
            </w:rPr>
          </w:pPr>
          <w:hyperlink w:anchor="_Toc408863826" w:history="1">
            <w:r w:rsidR="0084577B" w:rsidRPr="00B34A4A">
              <w:rPr>
                <w:rStyle w:val="Lienhypertexte"/>
                <w:noProof/>
              </w:rPr>
              <w:t>Le back-end</w:t>
            </w:r>
            <w:r w:rsidR="0084577B">
              <w:rPr>
                <w:noProof/>
                <w:webHidden/>
              </w:rPr>
              <w:tab/>
            </w:r>
            <w:r w:rsidR="0084577B">
              <w:rPr>
                <w:noProof/>
                <w:webHidden/>
              </w:rPr>
              <w:fldChar w:fldCharType="begin"/>
            </w:r>
            <w:r w:rsidR="0084577B">
              <w:rPr>
                <w:noProof/>
                <w:webHidden/>
              </w:rPr>
              <w:instrText xml:space="preserve"> PAGEREF _Toc408863826 \h </w:instrText>
            </w:r>
            <w:r w:rsidR="0084577B">
              <w:rPr>
                <w:noProof/>
                <w:webHidden/>
              </w:rPr>
            </w:r>
            <w:r w:rsidR="0084577B">
              <w:rPr>
                <w:noProof/>
                <w:webHidden/>
              </w:rPr>
              <w:fldChar w:fldCharType="separate"/>
            </w:r>
            <w:r w:rsidR="00FF2161">
              <w:rPr>
                <w:noProof/>
                <w:webHidden/>
              </w:rPr>
              <w:t>18</w:t>
            </w:r>
            <w:r w:rsidR="0084577B">
              <w:rPr>
                <w:noProof/>
                <w:webHidden/>
              </w:rPr>
              <w:fldChar w:fldCharType="end"/>
            </w:r>
          </w:hyperlink>
        </w:p>
        <w:p w14:paraId="606D1DD6" w14:textId="77777777" w:rsidR="0084577B" w:rsidRDefault="006C6BE4">
          <w:pPr>
            <w:pStyle w:val="TM2"/>
            <w:tabs>
              <w:tab w:val="right" w:leader="dot" w:pos="8630"/>
            </w:tabs>
            <w:rPr>
              <w:rFonts w:asciiTheme="minorHAnsi" w:hAnsiTheme="minorHAnsi"/>
              <w:noProof/>
              <w:color w:val="auto"/>
              <w:szCs w:val="22"/>
              <w:lang w:eastAsia="fr-FR"/>
            </w:rPr>
          </w:pPr>
          <w:hyperlink w:anchor="_Toc408863827" w:history="1">
            <w:r w:rsidR="0084577B" w:rsidRPr="00B34A4A">
              <w:rPr>
                <w:rStyle w:val="Lienhypertexte"/>
                <w:noProof/>
              </w:rPr>
              <w:t>Le front-end</w:t>
            </w:r>
            <w:r w:rsidR="0084577B">
              <w:rPr>
                <w:noProof/>
                <w:webHidden/>
              </w:rPr>
              <w:tab/>
            </w:r>
            <w:r w:rsidR="0084577B">
              <w:rPr>
                <w:noProof/>
                <w:webHidden/>
              </w:rPr>
              <w:fldChar w:fldCharType="begin"/>
            </w:r>
            <w:r w:rsidR="0084577B">
              <w:rPr>
                <w:noProof/>
                <w:webHidden/>
              </w:rPr>
              <w:instrText xml:space="preserve"> PAGEREF _Toc408863827 \h </w:instrText>
            </w:r>
            <w:r w:rsidR="0084577B">
              <w:rPr>
                <w:noProof/>
                <w:webHidden/>
              </w:rPr>
            </w:r>
            <w:r w:rsidR="0084577B">
              <w:rPr>
                <w:noProof/>
                <w:webHidden/>
              </w:rPr>
              <w:fldChar w:fldCharType="separate"/>
            </w:r>
            <w:r w:rsidR="00FF2161">
              <w:rPr>
                <w:noProof/>
                <w:webHidden/>
              </w:rPr>
              <w:t>22</w:t>
            </w:r>
            <w:r w:rsidR="0084577B">
              <w:rPr>
                <w:noProof/>
                <w:webHidden/>
              </w:rPr>
              <w:fldChar w:fldCharType="end"/>
            </w:r>
          </w:hyperlink>
        </w:p>
        <w:p w14:paraId="551E722F" w14:textId="77777777" w:rsidR="0084577B" w:rsidRDefault="006C6BE4">
          <w:pPr>
            <w:pStyle w:val="TM1"/>
            <w:tabs>
              <w:tab w:val="right" w:leader="dot" w:pos="8630"/>
            </w:tabs>
            <w:rPr>
              <w:rFonts w:asciiTheme="minorHAnsi" w:hAnsiTheme="minorHAnsi"/>
              <w:noProof/>
              <w:color w:val="auto"/>
              <w:szCs w:val="22"/>
              <w:lang w:eastAsia="fr-FR"/>
            </w:rPr>
          </w:pPr>
          <w:hyperlink w:anchor="_Toc408863828" w:history="1">
            <w:r w:rsidR="0084577B" w:rsidRPr="00B34A4A">
              <w:rPr>
                <w:rStyle w:val="Lienhypertexte"/>
                <w:noProof/>
              </w:rPr>
              <w:t>Code HTML de la structure générale</w:t>
            </w:r>
            <w:r w:rsidR="0084577B">
              <w:rPr>
                <w:noProof/>
                <w:webHidden/>
              </w:rPr>
              <w:tab/>
            </w:r>
            <w:r w:rsidR="0084577B">
              <w:rPr>
                <w:noProof/>
                <w:webHidden/>
              </w:rPr>
              <w:fldChar w:fldCharType="begin"/>
            </w:r>
            <w:r w:rsidR="0084577B">
              <w:rPr>
                <w:noProof/>
                <w:webHidden/>
              </w:rPr>
              <w:instrText xml:space="preserve"> PAGEREF _Toc408863828 \h </w:instrText>
            </w:r>
            <w:r w:rsidR="0084577B">
              <w:rPr>
                <w:noProof/>
                <w:webHidden/>
              </w:rPr>
            </w:r>
            <w:r w:rsidR="0084577B">
              <w:rPr>
                <w:noProof/>
                <w:webHidden/>
              </w:rPr>
              <w:fldChar w:fldCharType="separate"/>
            </w:r>
            <w:r w:rsidR="00FF2161">
              <w:rPr>
                <w:noProof/>
                <w:webHidden/>
              </w:rPr>
              <w:t>25</w:t>
            </w:r>
            <w:r w:rsidR="0084577B">
              <w:rPr>
                <w:noProof/>
                <w:webHidden/>
              </w:rPr>
              <w:fldChar w:fldCharType="end"/>
            </w:r>
          </w:hyperlink>
        </w:p>
        <w:p w14:paraId="0C0F4DF1" w14:textId="77777777" w:rsidR="0084577B" w:rsidRDefault="006C6BE4">
          <w:pPr>
            <w:pStyle w:val="TM1"/>
            <w:tabs>
              <w:tab w:val="right" w:leader="dot" w:pos="8630"/>
            </w:tabs>
            <w:rPr>
              <w:rFonts w:asciiTheme="minorHAnsi" w:hAnsiTheme="minorHAnsi"/>
              <w:noProof/>
              <w:color w:val="auto"/>
              <w:szCs w:val="22"/>
              <w:lang w:eastAsia="fr-FR"/>
            </w:rPr>
          </w:pPr>
          <w:hyperlink w:anchor="_Toc408863829" w:history="1">
            <w:r w:rsidR="0084577B" w:rsidRPr="00B34A4A">
              <w:rPr>
                <w:rStyle w:val="Lienhypertexte"/>
                <w:noProof/>
              </w:rPr>
              <w:t>Codage HTML de la maquette</w:t>
            </w:r>
            <w:r w:rsidR="0084577B">
              <w:rPr>
                <w:noProof/>
                <w:webHidden/>
              </w:rPr>
              <w:tab/>
            </w:r>
            <w:r w:rsidR="0084577B">
              <w:rPr>
                <w:noProof/>
                <w:webHidden/>
              </w:rPr>
              <w:fldChar w:fldCharType="begin"/>
            </w:r>
            <w:r w:rsidR="0084577B">
              <w:rPr>
                <w:noProof/>
                <w:webHidden/>
              </w:rPr>
              <w:instrText xml:space="preserve"> PAGEREF _Toc408863829 \h </w:instrText>
            </w:r>
            <w:r w:rsidR="0084577B">
              <w:rPr>
                <w:noProof/>
                <w:webHidden/>
              </w:rPr>
            </w:r>
            <w:r w:rsidR="0084577B">
              <w:rPr>
                <w:noProof/>
                <w:webHidden/>
              </w:rPr>
              <w:fldChar w:fldCharType="separate"/>
            </w:r>
            <w:r w:rsidR="00FF2161">
              <w:rPr>
                <w:noProof/>
                <w:webHidden/>
              </w:rPr>
              <w:t>34</w:t>
            </w:r>
            <w:r w:rsidR="0084577B">
              <w:rPr>
                <w:noProof/>
                <w:webHidden/>
              </w:rPr>
              <w:fldChar w:fldCharType="end"/>
            </w:r>
          </w:hyperlink>
        </w:p>
        <w:p w14:paraId="422DDA5C" w14:textId="77777777" w:rsidR="0084577B" w:rsidRDefault="006C6BE4">
          <w:pPr>
            <w:pStyle w:val="TM1"/>
            <w:tabs>
              <w:tab w:val="right" w:leader="dot" w:pos="8630"/>
            </w:tabs>
            <w:rPr>
              <w:rFonts w:asciiTheme="minorHAnsi" w:hAnsiTheme="minorHAnsi"/>
              <w:noProof/>
              <w:color w:val="auto"/>
              <w:szCs w:val="22"/>
              <w:lang w:eastAsia="fr-FR"/>
            </w:rPr>
          </w:pPr>
          <w:hyperlink w:anchor="_Toc408863830" w:history="1">
            <w:r w:rsidR="0084577B" w:rsidRPr="00B34A4A">
              <w:rPr>
                <w:rStyle w:val="Lienhypertexte"/>
                <w:noProof/>
              </w:rPr>
              <w:t>Diagrammes Méthode Potentiel-Tâche</w:t>
            </w:r>
            <w:r w:rsidR="0084577B">
              <w:rPr>
                <w:noProof/>
                <w:webHidden/>
              </w:rPr>
              <w:tab/>
            </w:r>
            <w:r w:rsidR="0084577B">
              <w:rPr>
                <w:noProof/>
                <w:webHidden/>
              </w:rPr>
              <w:fldChar w:fldCharType="begin"/>
            </w:r>
            <w:r w:rsidR="0084577B">
              <w:rPr>
                <w:noProof/>
                <w:webHidden/>
              </w:rPr>
              <w:instrText xml:space="preserve"> PAGEREF _Toc408863830 \h </w:instrText>
            </w:r>
            <w:r w:rsidR="0084577B">
              <w:rPr>
                <w:noProof/>
                <w:webHidden/>
              </w:rPr>
            </w:r>
            <w:r w:rsidR="0084577B">
              <w:rPr>
                <w:noProof/>
                <w:webHidden/>
              </w:rPr>
              <w:fldChar w:fldCharType="separate"/>
            </w:r>
            <w:r w:rsidR="00FF2161">
              <w:rPr>
                <w:noProof/>
                <w:webHidden/>
              </w:rPr>
              <w:t>35</w:t>
            </w:r>
            <w:r w:rsidR="0084577B">
              <w:rPr>
                <w:noProof/>
                <w:webHidden/>
              </w:rPr>
              <w:fldChar w:fldCharType="end"/>
            </w:r>
          </w:hyperlink>
        </w:p>
        <w:p w14:paraId="741EE405" w14:textId="77777777" w:rsidR="0084577B" w:rsidRDefault="006C6BE4">
          <w:pPr>
            <w:pStyle w:val="TM1"/>
            <w:tabs>
              <w:tab w:val="right" w:leader="dot" w:pos="8630"/>
            </w:tabs>
            <w:rPr>
              <w:rFonts w:asciiTheme="minorHAnsi" w:hAnsiTheme="minorHAnsi"/>
              <w:noProof/>
              <w:color w:val="auto"/>
              <w:szCs w:val="22"/>
              <w:lang w:eastAsia="fr-FR"/>
            </w:rPr>
          </w:pPr>
          <w:hyperlink w:anchor="_Toc408863831" w:history="1">
            <w:r w:rsidR="0084577B" w:rsidRPr="00B34A4A">
              <w:rPr>
                <w:rStyle w:val="Lienhypertexte"/>
                <w:noProof/>
              </w:rPr>
              <w:t>Tableau des tâches</w:t>
            </w:r>
            <w:r w:rsidR="0084577B">
              <w:rPr>
                <w:noProof/>
                <w:webHidden/>
              </w:rPr>
              <w:tab/>
            </w:r>
            <w:r w:rsidR="0084577B">
              <w:rPr>
                <w:noProof/>
                <w:webHidden/>
              </w:rPr>
              <w:fldChar w:fldCharType="begin"/>
            </w:r>
            <w:r w:rsidR="0084577B">
              <w:rPr>
                <w:noProof/>
                <w:webHidden/>
              </w:rPr>
              <w:instrText xml:space="preserve"> PAGEREF _Toc408863831 \h </w:instrText>
            </w:r>
            <w:r w:rsidR="0084577B">
              <w:rPr>
                <w:noProof/>
                <w:webHidden/>
              </w:rPr>
            </w:r>
            <w:r w:rsidR="0084577B">
              <w:rPr>
                <w:noProof/>
                <w:webHidden/>
              </w:rPr>
              <w:fldChar w:fldCharType="separate"/>
            </w:r>
            <w:r w:rsidR="00FF2161">
              <w:rPr>
                <w:noProof/>
                <w:webHidden/>
              </w:rPr>
              <w:t>38</w:t>
            </w:r>
            <w:r w:rsidR="0084577B">
              <w:rPr>
                <w:noProof/>
                <w:webHidden/>
              </w:rPr>
              <w:fldChar w:fldCharType="end"/>
            </w:r>
          </w:hyperlink>
        </w:p>
        <w:p w14:paraId="601E8388" w14:textId="77777777" w:rsidR="0084577B" w:rsidRDefault="006C6BE4">
          <w:pPr>
            <w:pStyle w:val="TM1"/>
            <w:tabs>
              <w:tab w:val="right" w:leader="dot" w:pos="8630"/>
            </w:tabs>
            <w:rPr>
              <w:rFonts w:asciiTheme="minorHAnsi" w:hAnsiTheme="minorHAnsi"/>
              <w:noProof/>
              <w:color w:val="auto"/>
              <w:szCs w:val="22"/>
              <w:lang w:eastAsia="fr-FR"/>
            </w:rPr>
          </w:pPr>
          <w:hyperlink w:anchor="_Toc408863832" w:history="1">
            <w:r w:rsidR="0084577B" w:rsidRPr="00B34A4A">
              <w:rPr>
                <w:rStyle w:val="Lienhypertexte"/>
                <w:noProof/>
              </w:rPr>
              <w:t>Gantt tâches</w:t>
            </w:r>
            <w:r w:rsidR="0084577B">
              <w:rPr>
                <w:noProof/>
                <w:webHidden/>
              </w:rPr>
              <w:tab/>
            </w:r>
            <w:r w:rsidR="0084577B">
              <w:rPr>
                <w:noProof/>
                <w:webHidden/>
              </w:rPr>
              <w:fldChar w:fldCharType="begin"/>
            </w:r>
            <w:r w:rsidR="0084577B">
              <w:rPr>
                <w:noProof/>
                <w:webHidden/>
              </w:rPr>
              <w:instrText xml:space="preserve"> PAGEREF _Toc408863832 \h </w:instrText>
            </w:r>
            <w:r w:rsidR="0084577B">
              <w:rPr>
                <w:noProof/>
                <w:webHidden/>
              </w:rPr>
            </w:r>
            <w:r w:rsidR="0084577B">
              <w:rPr>
                <w:noProof/>
                <w:webHidden/>
              </w:rPr>
              <w:fldChar w:fldCharType="separate"/>
            </w:r>
            <w:r w:rsidR="00FF2161">
              <w:rPr>
                <w:noProof/>
                <w:webHidden/>
              </w:rPr>
              <w:t>39</w:t>
            </w:r>
            <w:r w:rsidR="0084577B">
              <w:rPr>
                <w:noProof/>
                <w:webHidden/>
              </w:rPr>
              <w:fldChar w:fldCharType="end"/>
            </w:r>
          </w:hyperlink>
        </w:p>
        <w:p w14:paraId="0DA8F205" w14:textId="77777777" w:rsidR="0084577B" w:rsidRDefault="006C6BE4">
          <w:pPr>
            <w:pStyle w:val="TM1"/>
            <w:tabs>
              <w:tab w:val="right" w:leader="dot" w:pos="8630"/>
            </w:tabs>
            <w:rPr>
              <w:rFonts w:asciiTheme="minorHAnsi" w:hAnsiTheme="minorHAnsi"/>
              <w:noProof/>
              <w:color w:val="auto"/>
              <w:szCs w:val="22"/>
              <w:lang w:eastAsia="fr-FR"/>
            </w:rPr>
          </w:pPr>
          <w:hyperlink w:anchor="_Toc408863833" w:history="1">
            <w:r w:rsidR="0084577B" w:rsidRPr="00B34A4A">
              <w:rPr>
                <w:rStyle w:val="Lienhypertexte"/>
                <w:noProof/>
              </w:rPr>
              <w:t>Gantt ressources</w:t>
            </w:r>
            <w:r w:rsidR="0084577B">
              <w:rPr>
                <w:noProof/>
                <w:webHidden/>
              </w:rPr>
              <w:tab/>
            </w:r>
            <w:r w:rsidR="0084577B">
              <w:rPr>
                <w:noProof/>
                <w:webHidden/>
              </w:rPr>
              <w:fldChar w:fldCharType="begin"/>
            </w:r>
            <w:r w:rsidR="0084577B">
              <w:rPr>
                <w:noProof/>
                <w:webHidden/>
              </w:rPr>
              <w:instrText xml:space="preserve"> PAGEREF _Toc408863833 \h </w:instrText>
            </w:r>
            <w:r w:rsidR="0084577B">
              <w:rPr>
                <w:noProof/>
                <w:webHidden/>
              </w:rPr>
            </w:r>
            <w:r w:rsidR="0084577B">
              <w:rPr>
                <w:noProof/>
                <w:webHidden/>
              </w:rPr>
              <w:fldChar w:fldCharType="separate"/>
            </w:r>
            <w:r w:rsidR="00FF2161">
              <w:rPr>
                <w:noProof/>
                <w:webHidden/>
              </w:rPr>
              <w:t>40</w:t>
            </w:r>
            <w:r w:rsidR="0084577B">
              <w:rPr>
                <w:noProof/>
                <w:webHidden/>
              </w:rPr>
              <w:fldChar w:fldCharType="end"/>
            </w:r>
          </w:hyperlink>
        </w:p>
        <w:p w14:paraId="255955BA" w14:textId="77777777" w:rsidR="0084577B" w:rsidRDefault="006C6BE4">
          <w:pPr>
            <w:pStyle w:val="TM1"/>
            <w:tabs>
              <w:tab w:val="right" w:leader="dot" w:pos="8630"/>
            </w:tabs>
            <w:rPr>
              <w:rFonts w:asciiTheme="minorHAnsi" w:hAnsiTheme="minorHAnsi"/>
              <w:noProof/>
              <w:color w:val="auto"/>
              <w:szCs w:val="22"/>
              <w:lang w:eastAsia="fr-FR"/>
            </w:rPr>
          </w:pPr>
          <w:hyperlink w:anchor="_Toc408863834" w:history="1">
            <w:r w:rsidR="0084577B" w:rsidRPr="00B34A4A">
              <w:rPr>
                <w:rStyle w:val="Lienhypertexte"/>
                <w:noProof/>
              </w:rPr>
              <w:t>Comptes rendus de réunions</w:t>
            </w:r>
            <w:r w:rsidR="0084577B">
              <w:rPr>
                <w:noProof/>
                <w:webHidden/>
              </w:rPr>
              <w:tab/>
            </w:r>
            <w:r w:rsidR="0084577B">
              <w:rPr>
                <w:noProof/>
                <w:webHidden/>
              </w:rPr>
              <w:fldChar w:fldCharType="begin"/>
            </w:r>
            <w:r w:rsidR="0084577B">
              <w:rPr>
                <w:noProof/>
                <w:webHidden/>
              </w:rPr>
              <w:instrText xml:space="preserve"> PAGEREF _Toc408863834 \h </w:instrText>
            </w:r>
            <w:r w:rsidR="0084577B">
              <w:rPr>
                <w:noProof/>
                <w:webHidden/>
              </w:rPr>
            </w:r>
            <w:r w:rsidR="0084577B">
              <w:rPr>
                <w:noProof/>
                <w:webHidden/>
              </w:rPr>
              <w:fldChar w:fldCharType="separate"/>
            </w:r>
            <w:r w:rsidR="00FF2161">
              <w:rPr>
                <w:noProof/>
                <w:webHidden/>
              </w:rPr>
              <w:t>41</w:t>
            </w:r>
            <w:r w:rsidR="0084577B">
              <w:rPr>
                <w:noProof/>
                <w:webHidden/>
              </w:rPr>
              <w:fldChar w:fldCharType="end"/>
            </w:r>
          </w:hyperlink>
        </w:p>
        <w:p w14:paraId="6F3A84FA" w14:textId="77777777" w:rsidR="0084577B" w:rsidRDefault="006C6BE4">
          <w:pPr>
            <w:pStyle w:val="TM1"/>
            <w:tabs>
              <w:tab w:val="right" w:leader="dot" w:pos="8630"/>
            </w:tabs>
            <w:rPr>
              <w:rFonts w:asciiTheme="minorHAnsi" w:hAnsiTheme="minorHAnsi"/>
              <w:noProof/>
              <w:color w:val="auto"/>
              <w:szCs w:val="22"/>
              <w:lang w:eastAsia="fr-FR"/>
            </w:rPr>
          </w:pPr>
          <w:hyperlink w:anchor="_Toc408863835" w:history="1">
            <w:r w:rsidR="0084577B" w:rsidRPr="00B34A4A">
              <w:rPr>
                <w:rStyle w:val="Lienhypertexte"/>
                <w:noProof/>
              </w:rPr>
              <w:t>Conclusions</w:t>
            </w:r>
            <w:r w:rsidR="0084577B">
              <w:rPr>
                <w:noProof/>
                <w:webHidden/>
              </w:rPr>
              <w:tab/>
            </w:r>
            <w:r w:rsidR="0084577B">
              <w:rPr>
                <w:noProof/>
                <w:webHidden/>
              </w:rPr>
              <w:fldChar w:fldCharType="begin"/>
            </w:r>
            <w:r w:rsidR="0084577B">
              <w:rPr>
                <w:noProof/>
                <w:webHidden/>
              </w:rPr>
              <w:instrText xml:space="preserve"> PAGEREF _Toc408863835 \h </w:instrText>
            </w:r>
            <w:r w:rsidR="0084577B">
              <w:rPr>
                <w:noProof/>
                <w:webHidden/>
              </w:rPr>
            </w:r>
            <w:r w:rsidR="0084577B">
              <w:rPr>
                <w:noProof/>
                <w:webHidden/>
              </w:rPr>
              <w:fldChar w:fldCharType="separate"/>
            </w:r>
            <w:r w:rsidR="00FF2161">
              <w:rPr>
                <w:noProof/>
                <w:webHidden/>
              </w:rPr>
              <w:t>42</w:t>
            </w:r>
            <w:r w:rsidR="0084577B">
              <w:rPr>
                <w:noProof/>
                <w:webHidden/>
              </w:rPr>
              <w:fldChar w:fldCharType="end"/>
            </w:r>
          </w:hyperlink>
        </w:p>
        <w:p w14:paraId="35560832" w14:textId="39A36C7E" w:rsidR="0051671F" w:rsidRDefault="0051671F">
          <w:r>
            <w:rPr>
              <w:b/>
              <w:bCs/>
            </w:rPr>
            <w:fldChar w:fldCharType="end"/>
          </w:r>
        </w:p>
      </w:sdtContent>
    </w:sdt>
    <w:p w14:paraId="12AFC4E1" w14:textId="77777777" w:rsidR="0051671F" w:rsidRDefault="0051671F">
      <w:pPr>
        <w:jc w:val="left"/>
        <w:rPr>
          <w:rStyle w:val="Titre1Car"/>
        </w:rPr>
      </w:pPr>
      <w:r>
        <w:rPr>
          <w:rStyle w:val="Titre1Car"/>
        </w:rPr>
        <w:br w:type="page"/>
      </w:r>
    </w:p>
    <w:p w14:paraId="06783603" w14:textId="77777777" w:rsidR="00A40236" w:rsidRDefault="00A40236" w:rsidP="00A40236">
      <w:pPr>
        <w:pStyle w:val="Titre1"/>
        <w:jc w:val="center"/>
        <w:rPr>
          <w:rStyle w:val="Titre1Car"/>
        </w:rPr>
      </w:pPr>
    </w:p>
    <w:p w14:paraId="00FE9E27" w14:textId="77777777" w:rsidR="00A40236" w:rsidRDefault="00A40236" w:rsidP="00A40236">
      <w:pPr>
        <w:pStyle w:val="Titre1"/>
        <w:jc w:val="center"/>
        <w:rPr>
          <w:rStyle w:val="Titre1Car"/>
        </w:rPr>
      </w:pPr>
    </w:p>
    <w:p w14:paraId="4305F7DD" w14:textId="77777777" w:rsidR="00A40236" w:rsidRDefault="00A40236" w:rsidP="00A40236">
      <w:pPr>
        <w:pStyle w:val="Titre1"/>
        <w:jc w:val="center"/>
        <w:rPr>
          <w:rStyle w:val="Titre1Car"/>
        </w:rPr>
      </w:pPr>
    </w:p>
    <w:p w14:paraId="5702ADE1" w14:textId="77777777" w:rsidR="00A40236" w:rsidRDefault="00A40236" w:rsidP="00A40236">
      <w:pPr>
        <w:pStyle w:val="Titre1"/>
        <w:jc w:val="center"/>
        <w:rPr>
          <w:rStyle w:val="Titre1Car"/>
        </w:rPr>
      </w:pPr>
    </w:p>
    <w:p w14:paraId="1CD578D1" w14:textId="77777777" w:rsidR="00A40236" w:rsidRDefault="00A40236" w:rsidP="00A40236">
      <w:pPr>
        <w:pStyle w:val="Titre1"/>
        <w:jc w:val="center"/>
        <w:rPr>
          <w:rStyle w:val="Titre1Car"/>
        </w:rPr>
      </w:pPr>
    </w:p>
    <w:p w14:paraId="00D53E5C" w14:textId="4CBCC5D7" w:rsidR="00A40236" w:rsidRDefault="009946C7" w:rsidP="00A40236">
      <w:pPr>
        <w:pStyle w:val="Titre1"/>
        <w:jc w:val="center"/>
        <w:rPr>
          <w:rStyle w:val="Titre1Car"/>
        </w:rPr>
      </w:pPr>
      <w:bookmarkStart w:id="5" w:name="_Toc408764048"/>
      <w:bookmarkStart w:id="6" w:name="_Toc282627371"/>
      <w:bookmarkStart w:id="7" w:name="_Toc408863801"/>
      <w:r>
        <w:rPr>
          <w:rStyle w:val="Titre1Car"/>
        </w:rPr>
        <w:t>Storyboard</w:t>
      </w:r>
      <w:bookmarkEnd w:id="5"/>
      <w:bookmarkEnd w:id="6"/>
      <w:bookmarkEnd w:id="7"/>
    </w:p>
    <w:p w14:paraId="5FDA7A93" w14:textId="77777777" w:rsidR="00A40236" w:rsidRDefault="00A40236" w:rsidP="00A40236">
      <w:pPr>
        <w:rPr>
          <w:rStyle w:val="Titre1Car"/>
        </w:rPr>
      </w:pPr>
      <w:r>
        <w:rPr>
          <w:rStyle w:val="Titre1Car"/>
        </w:rPr>
        <w:br w:type="page"/>
      </w:r>
    </w:p>
    <w:p w14:paraId="2EED08B7" w14:textId="3F3C5086" w:rsidR="00336F4A" w:rsidRDefault="00336F4A" w:rsidP="00336F4A">
      <w:pPr>
        <w:pStyle w:val="Titre2"/>
      </w:pPr>
      <w:bookmarkStart w:id="8" w:name="_Toc408764049"/>
      <w:bookmarkStart w:id="9" w:name="_Toc282627372"/>
      <w:bookmarkStart w:id="10" w:name="_Toc408863802"/>
      <w:r>
        <w:lastRenderedPageBreak/>
        <w:t>Page de connexion</w:t>
      </w:r>
      <w:bookmarkEnd w:id="8"/>
      <w:bookmarkEnd w:id="9"/>
      <w:bookmarkEnd w:id="10"/>
    </w:p>
    <w:p w14:paraId="35884925" w14:textId="77777777" w:rsidR="0004535B" w:rsidRDefault="0004535B" w:rsidP="0004535B">
      <w:r w:rsidRPr="0004535B">
        <w:rPr>
          <w:noProof/>
          <w:lang w:eastAsia="fr-FR"/>
        </w:rPr>
        <w:drawing>
          <wp:inline distT="0" distB="0" distL="0" distR="0" wp14:anchorId="6CE67B09" wp14:editId="654819C7">
            <wp:extent cx="5486400" cy="6095047"/>
            <wp:effectExtent l="0" t="0" r="0" b="1270"/>
            <wp:docPr id="4" name="Image 4" descr="F:\Development\amudrive\rendu\storyboard\Template-connexion_simple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evelopment\amudrive\rendu\storyboard\Template-connexion_simple V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6095047"/>
                    </a:xfrm>
                    <a:prstGeom prst="rect">
                      <a:avLst/>
                    </a:prstGeom>
                    <a:noFill/>
                    <a:ln>
                      <a:noFill/>
                    </a:ln>
                  </pic:spPr>
                </pic:pic>
              </a:graphicData>
            </a:graphic>
          </wp:inline>
        </w:drawing>
      </w:r>
    </w:p>
    <w:p w14:paraId="44CAEA72" w14:textId="77777777" w:rsidR="0004535B" w:rsidRDefault="0004535B">
      <w:pPr>
        <w:jc w:val="left"/>
      </w:pPr>
      <w:r>
        <w:br w:type="page"/>
      </w:r>
    </w:p>
    <w:p w14:paraId="15858B43" w14:textId="4EDE6433" w:rsidR="0004535B" w:rsidRDefault="0004535B" w:rsidP="0004535B">
      <w:pPr>
        <w:pStyle w:val="Titre2"/>
      </w:pPr>
      <w:bookmarkStart w:id="11" w:name="_Toc408764050"/>
      <w:bookmarkStart w:id="12" w:name="_Toc282627373"/>
      <w:bookmarkStart w:id="13" w:name="_Toc408863803"/>
      <w:r>
        <w:lastRenderedPageBreak/>
        <w:t>P</w:t>
      </w:r>
      <w:r w:rsidR="00216306">
        <w:t>age d’inscription n°1</w:t>
      </w:r>
      <w:bookmarkEnd w:id="11"/>
      <w:bookmarkEnd w:id="12"/>
      <w:bookmarkEnd w:id="13"/>
    </w:p>
    <w:p w14:paraId="76974E0D" w14:textId="7760B854" w:rsidR="0004535B" w:rsidRDefault="0004535B" w:rsidP="0004535B">
      <w:r>
        <w:rPr>
          <w:noProof/>
          <w:lang w:eastAsia="fr-FR"/>
        </w:rPr>
        <w:drawing>
          <wp:inline distT="0" distB="0" distL="0" distR="0" wp14:anchorId="267566E9" wp14:editId="1A11D24B">
            <wp:extent cx="5486400" cy="6096000"/>
            <wp:effectExtent l="0" t="0" r="0" b="0"/>
            <wp:docPr id="5" name="Image 5" descr="F:\Development\amudrive\rendu\storyboard\Template-inscription-page1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evelopment\amudrive\rendu\storyboard\Template-inscription-page1 V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6096000"/>
                    </a:xfrm>
                    <a:prstGeom prst="rect">
                      <a:avLst/>
                    </a:prstGeom>
                    <a:noFill/>
                    <a:ln>
                      <a:noFill/>
                    </a:ln>
                  </pic:spPr>
                </pic:pic>
              </a:graphicData>
            </a:graphic>
          </wp:inline>
        </w:drawing>
      </w:r>
    </w:p>
    <w:p w14:paraId="76B06848" w14:textId="77777777" w:rsidR="0004535B" w:rsidRDefault="0004535B">
      <w:pPr>
        <w:jc w:val="left"/>
      </w:pPr>
      <w:r>
        <w:br w:type="page"/>
      </w:r>
    </w:p>
    <w:p w14:paraId="734D4BC5" w14:textId="45B7BFCA" w:rsidR="0004535B" w:rsidRDefault="0004535B" w:rsidP="0004535B">
      <w:pPr>
        <w:pStyle w:val="Titre2"/>
      </w:pPr>
      <w:bookmarkStart w:id="14" w:name="_Toc408764051"/>
      <w:bookmarkStart w:id="15" w:name="_Toc282627374"/>
      <w:bookmarkStart w:id="16" w:name="_Toc408863804"/>
      <w:r>
        <w:lastRenderedPageBreak/>
        <w:t>Page d’inscription n°2</w:t>
      </w:r>
      <w:bookmarkEnd w:id="14"/>
      <w:bookmarkEnd w:id="15"/>
      <w:bookmarkEnd w:id="16"/>
    </w:p>
    <w:p w14:paraId="063F4E9E" w14:textId="7A7B7701" w:rsidR="0004535B" w:rsidRDefault="0004535B" w:rsidP="0004535B">
      <w:r>
        <w:rPr>
          <w:noProof/>
          <w:lang w:eastAsia="fr-FR"/>
        </w:rPr>
        <w:drawing>
          <wp:inline distT="0" distB="0" distL="0" distR="0" wp14:anchorId="7864F63D" wp14:editId="38BD4969">
            <wp:extent cx="5486400" cy="6096000"/>
            <wp:effectExtent l="0" t="0" r="0" b="0"/>
            <wp:docPr id="6" name="Image 6" descr="F:\Development\amudrive\rendu\storyboard\Template-inscription-page2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evelopment\amudrive\rendu\storyboard\Template-inscription-page2 V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6096000"/>
                    </a:xfrm>
                    <a:prstGeom prst="rect">
                      <a:avLst/>
                    </a:prstGeom>
                    <a:noFill/>
                    <a:ln>
                      <a:noFill/>
                    </a:ln>
                  </pic:spPr>
                </pic:pic>
              </a:graphicData>
            </a:graphic>
          </wp:inline>
        </w:drawing>
      </w:r>
    </w:p>
    <w:p w14:paraId="6E10566B" w14:textId="77777777" w:rsidR="0004535B" w:rsidRDefault="0004535B">
      <w:pPr>
        <w:jc w:val="left"/>
      </w:pPr>
      <w:r>
        <w:br w:type="page"/>
      </w:r>
    </w:p>
    <w:p w14:paraId="1F0BAB3D" w14:textId="45E1B4CC" w:rsidR="00216306" w:rsidRPr="00216306" w:rsidRDefault="00216306" w:rsidP="00216306">
      <w:pPr>
        <w:pStyle w:val="Titre2"/>
      </w:pPr>
      <w:bookmarkStart w:id="17" w:name="_Toc408764052"/>
      <w:bookmarkStart w:id="18" w:name="_Toc282627375"/>
      <w:bookmarkStart w:id="19" w:name="_Toc408863805"/>
      <w:r>
        <w:lastRenderedPageBreak/>
        <w:t>Page de gestion de compte</w:t>
      </w:r>
      <w:bookmarkEnd w:id="17"/>
      <w:bookmarkEnd w:id="18"/>
      <w:bookmarkEnd w:id="19"/>
    </w:p>
    <w:p w14:paraId="51BAE26F" w14:textId="77777777" w:rsidR="00A40236" w:rsidRDefault="0004535B" w:rsidP="00381521">
      <w:r>
        <w:rPr>
          <w:noProof/>
          <w:lang w:eastAsia="fr-FR"/>
        </w:rPr>
        <w:drawing>
          <wp:inline distT="0" distB="0" distL="0" distR="0" wp14:anchorId="55000A05" wp14:editId="50B60388">
            <wp:extent cx="5486400" cy="6096000"/>
            <wp:effectExtent l="0" t="0" r="0" b="0"/>
            <wp:docPr id="7" name="Image 7" descr="F:\Development\amudrive\rendu\storyboard\Template-Mon_compt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velopment\amudrive\rendu\storyboard\Template-Mon_compte-V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6096000"/>
                    </a:xfrm>
                    <a:prstGeom prst="rect">
                      <a:avLst/>
                    </a:prstGeom>
                    <a:noFill/>
                    <a:ln>
                      <a:noFill/>
                    </a:ln>
                  </pic:spPr>
                </pic:pic>
              </a:graphicData>
            </a:graphic>
          </wp:inline>
        </w:drawing>
      </w:r>
    </w:p>
    <w:p w14:paraId="739331D6" w14:textId="77777777" w:rsidR="00381521" w:rsidRDefault="00381521">
      <w:pPr>
        <w:jc w:val="left"/>
        <w:rPr>
          <w:rFonts w:asciiTheme="majorHAnsi" w:eastAsiaTheme="majorEastAsia" w:hAnsiTheme="majorHAnsi" w:cstheme="majorBidi"/>
          <w:caps/>
          <w:color w:val="3F251D" w:themeColor="accent1"/>
          <w:szCs w:val="22"/>
        </w:rPr>
      </w:pPr>
      <w:r>
        <w:br w:type="page"/>
      </w:r>
    </w:p>
    <w:p w14:paraId="7E78C71C" w14:textId="0A2CB090" w:rsidR="0004535B" w:rsidRDefault="00A40236" w:rsidP="0004535B">
      <w:pPr>
        <w:pStyle w:val="Titre2"/>
      </w:pPr>
      <w:bookmarkStart w:id="20" w:name="_Toc408764053"/>
      <w:bookmarkStart w:id="21" w:name="_Toc282627376"/>
      <w:bookmarkStart w:id="22" w:name="_Toc408863806"/>
      <w:r>
        <w:lastRenderedPageBreak/>
        <w:t xml:space="preserve">Page de gestion des </w:t>
      </w:r>
      <w:r w:rsidR="007308F4">
        <w:t>participations</w:t>
      </w:r>
      <w:bookmarkEnd w:id="20"/>
      <w:bookmarkEnd w:id="21"/>
      <w:bookmarkEnd w:id="22"/>
    </w:p>
    <w:p w14:paraId="2CC79D26" w14:textId="77777777" w:rsidR="00A40236" w:rsidRDefault="00F55208">
      <w:pPr>
        <w:jc w:val="left"/>
      </w:pPr>
      <w:r w:rsidRPr="00F55208">
        <w:rPr>
          <w:noProof/>
          <w:lang w:eastAsia="fr-FR"/>
        </w:rPr>
        <w:drawing>
          <wp:inline distT="0" distB="0" distL="0" distR="0" wp14:anchorId="2072ED67" wp14:editId="71B24FB2">
            <wp:extent cx="5486400" cy="6097143"/>
            <wp:effectExtent l="0" t="0" r="0" b="0"/>
            <wp:docPr id="29" name="Image 29" descr="C:\Users\SKNZ\AppData\Roaming\Skype\skynyrd131\media_messaging\media_cache\^774F2AB6BA17105D3D30696CE7A38A645374D4B999722D6FDB^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NZ\AppData\Roaming\Skype\skynyrd131\media_messaging\media_cache\^774F2AB6BA17105D3D30696CE7A38A645374D4B999722D6FDB^pimgpsh_fullsize_dist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6097143"/>
                    </a:xfrm>
                    <a:prstGeom prst="rect">
                      <a:avLst/>
                    </a:prstGeom>
                    <a:noFill/>
                    <a:ln>
                      <a:noFill/>
                    </a:ln>
                  </pic:spPr>
                </pic:pic>
              </a:graphicData>
            </a:graphic>
          </wp:inline>
        </w:drawing>
      </w:r>
      <w:r w:rsidR="00A40236">
        <w:br w:type="page"/>
      </w:r>
    </w:p>
    <w:p w14:paraId="296F176B" w14:textId="3294039F" w:rsidR="00A40236" w:rsidRDefault="00096137" w:rsidP="00A40236">
      <w:pPr>
        <w:pStyle w:val="Titre2"/>
      </w:pPr>
      <w:bookmarkStart w:id="23" w:name="_Toc408764054"/>
      <w:bookmarkStart w:id="24" w:name="_Toc282627377"/>
      <w:bookmarkStart w:id="25" w:name="_Toc408863807"/>
      <w:r>
        <w:lastRenderedPageBreak/>
        <w:t>P</w:t>
      </w:r>
      <w:r w:rsidR="00A40236">
        <w:t xml:space="preserve">age de gestion des </w:t>
      </w:r>
      <w:r w:rsidR="007308F4">
        <w:t>trajets proposes</w:t>
      </w:r>
      <w:bookmarkEnd w:id="23"/>
      <w:bookmarkEnd w:id="24"/>
      <w:bookmarkEnd w:id="25"/>
    </w:p>
    <w:p w14:paraId="431FD161" w14:textId="77777777" w:rsidR="007308F4" w:rsidRPr="007308F4" w:rsidRDefault="00F55208" w:rsidP="007308F4">
      <w:r w:rsidRPr="00F55208">
        <w:rPr>
          <w:noProof/>
          <w:lang w:eastAsia="fr-FR"/>
        </w:rPr>
        <w:drawing>
          <wp:inline distT="0" distB="0" distL="0" distR="0" wp14:anchorId="21F35F36" wp14:editId="60A850F4">
            <wp:extent cx="5486400" cy="6097143"/>
            <wp:effectExtent l="0" t="0" r="0" b="0"/>
            <wp:docPr id="30" name="Image 30" descr="C:\Users\SKNZ\AppData\Roaming\Skype\skynyrd131\media_messaging\media_cache\^FA719442DE93E8EFFF528CC849D24F49EA88DB15160A751CFB^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NZ\AppData\Roaming\Skype\skynyrd131\media_messaging\media_cache\^FA719442DE93E8EFFF528CC849D24F49EA88DB15160A751CFB^pimgpsh_fullsize_dist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6097143"/>
                    </a:xfrm>
                    <a:prstGeom prst="rect">
                      <a:avLst/>
                    </a:prstGeom>
                    <a:noFill/>
                    <a:ln>
                      <a:noFill/>
                    </a:ln>
                  </pic:spPr>
                </pic:pic>
              </a:graphicData>
            </a:graphic>
          </wp:inline>
        </w:drawing>
      </w:r>
    </w:p>
    <w:p w14:paraId="4D18AAAC" w14:textId="77777777" w:rsidR="00A40236" w:rsidRDefault="00A40236">
      <w:pPr>
        <w:jc w:val="left"/>
      </w:pPr>
      <w:r>
        <w:br w:type="page"/>
      </w:r>
    </w:p>
    <w:p w14:paraId="7B720AEB" w14:textId="5DA87118" w:rsidR="00A40236" w:rsidRDefault="00096137" w:rsidP="00A40236">
      <w:pPr>
        <w:pStyle w:val="Titre2"/>
      </w:pPr>
      <w:bookmarkStart w:id="26" w:name="_Toc408764055"/>
      <w:bookmarkStart w:id="27" w:name="_Toc282627378"/>
      <w:bookmarkStart w:id="28" w:name="_Toc408863808"/>
      <w:r>
        <w:lastRenderedPageBreak/>
        <w:t>P</w:t>
      </w:r>
      <w:r w:rsidR="00A40236">
        <w:t>age de recherche des trajets</w:t>
      </w:r>
      <w:bookmarkEnd w:id="26"/>
      <w:bookmarkEnd w:id="27"/>
      <w:bookmarkEnd w:id="28"/>
    </w:p>
    <w:p w14:paraId="5B8C030F" w14:textId="2F977CBC" w:rsidR="007A3615" w:rsidRDefault="00126F88">
      <w:pPr>
        <w:jc w:val="left"/>
      </w:pPr>
      <w:r w:rsidRPr="00126F88">
        <w:rPr>
          <w:noProof/>
          <w:lang w:eastAsia="fr-FR"/>
        </w:rPr>
        <w:drawing>
          <wp:inline distT="0" distB="0" distL="0" distR="0" wp14:anchorId="07E77494" wp14:editId="3436930F">
            <wp:extent cx="5486400" cy="6095047"/>
            <wp:effectExtent l="0" t="0" r="0" b="1270"/>
            <wp:docPr id="28" name="Image 28" descr="F:\Development\amudrive\doc\maquette\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evelopment\amudrive\doc\maquette\Hom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6095047"/>
                    </a:xfrm>
                    <a:prstGeom prst="rect">
                      <a:avLst/>
                    </a:prstGeom>
                    <a:noFill/>
                    <a:ln>
                      <a:noFill/>
                    </a:ln>
                  </pic:spPr>
                </pic:pic>
              </a:graphicData>
            </a:graphic>
          </wp:inline>
        </w:drawing>
      </w:r>
      <w:r w:rsidR="007A3615">
        <w:br w:type="page"/>
      </w:r>
    </w:p>
    <w:p w14:paraId="147990AA" w14:textId="77777777" w:rsidR="007A3615" w:rsidRDefault="007A3615" w:rsidP="007A3615">
      <w:pPr>
        <w:pStyle w:val="Titre1"/>
        <w:jc w:val="center"/>
      </w:pPr>
    </w:p>
    <w:p w14:paraId="16AF992F" w14:textId="77777777" w:rsidR="007A3615" w:rsidRDefault="007A3615" w:rsidP="007A3615">
      <w:pPr>
        <w:pStyle w:val="Titre1"/>
        <w:jc w:val="center"/>
      </w:pPr>
    </w:p>
    <w:p w14:paraId="6994683A" w14:textId="77777777" w:rsidR="007A3615" w:rsidRDefault="007A3615" w:rsidP="007A3615">
      <w:pPr>
        <w:pStyle w:val="Titre1"/>
        <w:jc w:val="center"/>
      </w:pPr>
    </w:p>
    <w:p w14:paraId="7D6F7632" w14:textId="77777777" w:rsidR="007A3615" w:rsidRDefault="007A3615" w:rsidP="007A3615">
      <w:pPr>
        <w:pStyle w:val="Titre1"/>
        <w:jc w:val="center"/>
      </w:pPr>
    </w:p>
    <w:p w14:paraId="7FC6BB0E" w14:textId="77777777" w:rsidR="00126F88" w:rsidRDefault="00126F88" w:rsidP="007A3615">
      <w:pPr>
        <w:pStyle w:val="Titre1"/>
        <w:jc w:val="center"/>
      </w:pPr>
    </w:p>
    <w:p w14:paraId="47E4A925" w14:textId="0ACE3B50" w:rsidR="007A3615" w:rsidRDefault="007A3615" w:rsidP="007A3615">
      <w:pPr>
        <w:pStyle w:val="Titre1"/>
        <w:jc w:val="center"/>
      </w:pPr>
      <w:bookmarkStart w:id="29" w:name="_Toc408764056"/>
      <w:bookmarkStart w:id="30" w:name="_Toc282627379"/>
      <w:bookmarkStart w:id="31" w:name="_Toc408863809"/>
      <w:r>
        <w:t xml:space="preserve">Analyse du </w:t>
      </w:r>
      <w:r w:rsidR="007C68B4">
        <w:t>s</w:t>
      </w:r>
      <w:r w:rsidR="00A55C1B">
        <w:t>t</w:t>
      </w:r>
      <w:r>
        <w:t>oryboard</w:t>
      </w:r>
      <w:bookmarkEnd w:id="29"/>
      <w:bookmarkEnd w:id="30"/>
      <w:bookmarkEnd w:id="31"/>
    </w:p>
    <w:p w14:paraId="24B53F6C" w14:textId="77777777" w:rsidR="007A3615" w:rsidRPr="007A3615" w:rsidRDefault="007A3615" w:rsidP="007A3615"/>
    <w:p w14:paraId="0867E2EF" w14:textId="77777777" w:rsidR="007A3615" w:rsidRDefault="007A3615" w:rsidP="007A3615">
      <w:pPr>
        <w:rPr>
          <w:rFonts w:asciiTheme="majorHAnsi" w:eastAsiaTheme="majorEastAsia" w:hAnsiTheme="majorHAnsi" w:cstheme="majorBidi"/>
          <w:color w:val="3F251D" w:themeColor="accent1"/>
          <w:sz w:val="40"/>
          <w:szCs w:val="30"/>
        </w:rPr>
      </w:pPr>
      <w:r>
        <w:br w:type="page"/>
      </w:r>
    </w:p>
    <w:p w14:paraId="2FD57948" w14:textId="0CB9C674" w:rsidR="0055350E" w:rsidRDefault="008F0EB8" w:rsidP="008F0EB8">
      <w:pPr>
        <w:pStyle w:val="Titre1"/>
        <w:jc w:val="center"/>
      </w:pPr>
      <w:bookmarkStart w:id="32" w:name="_Toc408764057"/>
      <w:bookmarkStart w:id="33" w:name="_Toc282627380"/>
      <w:bookmarkStart w:id="34" w:name="_Toc408863810"/>
      <w:r>
        <w:lastRenderedPageBreak/>
        <w:t>C</w:t>
      </w:r>
      <w:r w:rsidR="0055350E">
        <w:t>harte graphique</w:t>
      </w:r>
      <w:bookmarkEnd w:id="32"/>
      <w:bookmarkEnd w:id="33"/>
      <w:bookmarkEnd w:id="34"/>
    </w:p>
    <w:p w14:paraId="7795A453" w14:textId="645D323B" w:rsidR="008F0EB8" w:rsidRDefault="008F0EB8" w:rsidP="008F0EB8">
      <w:pPr>
        <w:pStyle w:val="Titre2"/>
      </w:pPr>
      <w:bookmarkStart w:id="35" w:name="_Toc408764058"/>
      <w:bookmarkStart w:id="36" w:name="_Toc282627381"/>
      <w:bookmarkStart w:id="37" w:name="_Toc408863811"/>
      <w:r>
        <w:t>Police</w:t>
      </w:r>
      <w:r w:rsidR="00381521">
        <w:t>s</w:t>
      </w:r>
      <w:r>
        <w:t xml:space="preserve"> utilisée</w:t>
      </w:r>
      <w:r w:rsidR="00381521">
        <w:t>s</w:t>
      </w:r>
      <w:bookmarkEnd w:id="35"/>
      <w:bookmarkEnd w:id="36"/>
      <w:bookmarkEnd w:id="37"/>
    </w:p>
    <w:p w14:paraId="1BB2F3A7" w14:textId="179FAE28" w:rsidR="00381521" w:rsidRPr="00381521" w:rsidRDefault="008F0EB8" w:rsidP="00381521">
      <w:r w:rsidRPr="008F0EB8">
        <w:t xml:space="preserve">Nous avons utilisé 2 polices sur le site internet AMU Drive. Afin de respecter des contraintes liées au web, nous utiliserons des polices disponibles sur « Google </w:t>
      </w:r>
      <w:r w:rsidR="00940DDF">
        <w:rPr>
          <w:caps/>
        </w:rPr>
        <w:t>F</w:t>
      </w:r>
      <w:r w:rsidRPr="008F0EB8">
        <w:t>ont</w:t>
      </w:r>
      <w:r w:rsidR="00860935">
        <w:t>s</w:t>
      </w:r>
      <w:r w:rsidRPr="008F0EB8">
        <w:t xml:space="preserve"> », libres de droits et intégrables par lien ou par téléchargement.</w:t>
      </w:r>
      <w:r w:rsidR="00381521" w:rsidRPr="00381521">
        <w:t xml:space="preserve"> </w:t>
      </w:r>
    </w:p>
    <w:p w14:paraId="3B3A0A96" w14:textId="04E78E96" w:rsidR="008F0EB8" w:rsidRPr="00381521" w:rsidRDefault="008F0EB8" w:rsidP="00381521">
      <w:pPr>
        <w:pStyle w:val="Paragraphedeliste"/>
        <w:numPr>
          <w:ilvl w:val="0"/>
          <w:numId w:val="8"/>
        </w:numPr>
        <w:rPr>
          <w:lang w:val="en-GB"/>
        </w:rPr>
      </w:pPr>
      <w:r w:rsidRPr="00381521">
        <w:rPr>
          <w:lang w:val="en-GB"/>
        </w:rPr>
        <w:t>Police « Lato »</w:t>
      </w:r>
    </w:p>
    <w:p w14:paraId="3798133D" w14:textId="535377AF" w:rsidR="005B7BCE" w:rsidRPr="005B7BCE" w:rsidRDefault="005B7BCE" w:rsidP="005B7BCE">
      <w:pPr>
        <w:pBdr>
          <w:left w:val="single" w:sz="18" w:space="0" w:color="6CE26C"/>
        </w:pBdr>
        <w:shd w:val="clear" w:color="auto" w:fill="FFFFFF"/>
        <w:spacing w:before="0" w:beforeAutospacing="1" w:after="0" w:afterAutospacing="1" w:line="210" w:lineRule="atLeast"/>
        <w:ind w:left="720"/>
        <w:jc w:val="left"/>
        <w:rPr>
          <w:rFonts w:ascii="Consolas" w:eastAsia="Times New Roman" w:hAnsi="Consolas" w:cs="Consolas"/>
          <w:color w:val="5C5C5C"/>
          <w:sz w:val="18"/>
          <w:szCs w:val="18"/>
          <w:lang w:val="en-GB" w:eastAsia="fr-FR"/>
        </w:rPr>
      </w:pPr>
      <w:r w:rsidRPr="005B7BCE">
        <w:rPr>
          <w:rFonts w:ascii="Consolas" w:eastAsia="Times New Roman" w:hAnsi="Consolas" w:cs="Consolas"/>
          <w:b/>
          <w:bCs/>
          <w:color w:val="006699"/>
          <w:sz w:val="18"/>
          <w:szCs w:val="18"/>
          <w:bdr w:val="none" w:sz="0" w:space="0" w:color="auto" w:frame="1"/>
          <w:lang w:val="en-GB" w:eastAsia="fr-FR"/>
        </w:rPr>
        <w:t>&lt;link</w:t>
      </w:r>
      <w:r w:rsidRPr="005B7BCE">
        <w:rPr>
          <w:rFonts w:ascii="Consolas" w:eastAsia="Times New Roman" w:hAnsi="Consolas" w:cs="Consolas"/>
          <w:color w:val="000000"/>
          <w:sz w:val="18"/>
          <w:szCs w:val="18"/>
          <w:bdr w:val="none" w:sz="0" w:space="0" w:color="auto" w:frame="1"/>
          <w:lang w:val="en-GB" w:eastAsia="fr-FR"/>
        </w:rPr>
        <w:t> </w:t>
      </w:r>
      <w:r w:rsidRPr="005B7BCE">
        <w:rPr>
          <w:rFonts w:ascii="Consolas" w:eastAsia="Times New Roman" w:hAnsi="Consolas" w:cs="Consolas"/>
          <w:color w:val="FF0000"/>
          <w:sz w:val="18"/>
          <w:szCs w:val="18"/>
          <w:bdr w:val="none" w:sz="0" w:space="0" w:color="auto" w:frame="1"/>
          <w:lang w:val="en-GB" w:eastAsia="fr-FR"/>
        </w:rPr>
        <w:t>href</w:t>
      </w:r>
      <w:r w:rsidRPr="005B7BCE">
        <w:rPr>
          <w:rFonts w:ascii="Consolas" w:eastAsia="Times New Roman" w:hAnsi="Consolas" w:cs="Consolas"/>
          <w:color w:val="000000"/>
          <w:sz w:val="18"/>
          <w:szCs w:val="18"/>
          <w:bdr w:val="none" w:sz="0" w:space="0" w:color="auto" w:frame="1"/>
          <w:lang w:val="en-GB" w:eastAsia="fr-FR"/>
        </w:rPr>
        <w:t>=</w:t>
      </w:r>
      <w:r w:rsidRPr="005B7BCE">
        <w:rPr>
          <w:rFonts w:ascii="Consolas" w:eastAsia="Times New Roman" w:hAnsi="Consolas" w:cs="Consolas"/>
          <w:color w:val="0000FF"/>
          <w:sz w:val="18"/>
          <w:szCs w:val="18"/>
          <w:bdr w:val="none" w:sz="0" w:space="0" w:color="auto" w:frame="1"/>
          <w:lang w:val="en-GB" w:eastAsia="fr-FR"/>
        </w:rPr>
        <w:t>'http://fonts.googleapis.com/css?family=Lato'</w:t>
      </w:r>
      <w:r w:rsidRPr="005B7BCE">
        <w:rPr>
          <w:rFonts w:ascii="Consolas" w:eastAsia="Times New Roman" w:hAnsi="Consolas" w:cs="Consolas"/>
          <w:color w:val="000000"/>
          <w:sz w:val="18"/>
          <w:szCs w:val="18"/>
          <w:bdr w:val="none" w:sz="0" w:space="0" w:color="auto" w:frame="1"/>
          <w:lang w:val="en-GB" w:eastAsia="fr-FR"/>
        </w:rPr>
        <w:t> </w:t>
      </w:r>
      <w:r w:rsidRPr="005B7BCE">
        <w:rPr>
          <w:rFonts w:ascii="Consolas" w:eastAsia="Times New Roman" w:hAnsi="Consolas" w:cs="Consolas"/>
          <w:color w:val="FF0000"/>
          <w:sz w:val="18"/>
          <w:szCs w:val="18"/>
          <w:bdr w:val="none" w:sz="0" w:space="0" w:color="auto" w:frame="1"/>
          <w:lang w:val="en-GB" w:eastAsia="fr-FR"/>
        </w:rPr>
        <w:t>rel</w:t>
      </w:r>
      <w:r w:rsidRPr="005B7BCE">
        <w:rPr>
          <w:rFonts w:ascii="Consolas" w:eastAsia="Times New Roman" w:hAnsi="Consolas" w:cs="Consolas"/>
          <w:color w:val="000000"/>
          <w:sz w:val="18"/>
          <w:szCs w:val="18"/>
          <w:bdr w:val="none" w:sz="0" w:space="0" w:color="auto" w:frame="1"/>
          <w:lang w:val="en-GB" w:eastAsia="fr-FR"/>
        </w:rPr>
        <w:t>=</w:t>
      </w:r>
      <w:r w:rsidRPr="005B7BCE">
        <w:rPr>
          <w:rFonts w:ascii="Consolas" w:eastAsia="Times New Roman" w:hAnsi="Consolas" w:cs="Consolas"/>
          <w:color w:val="0000FF"/>
          <w:sz w:val="18"/>
          <w:szCs w:val="18"/>
          <w:bdr w:val="none" w:sz="0" w:space="0" w:color="auto" w:frame="1"/>
          <w:lang w:val="en-GB" w:eastAsia="fr-FR"/>
        </w:rPr>
        <w:t>'stylesheet'</w:t>
      </w:r>
      <w:r w:rsidRPr="005B7BCE">
        <w:rPr>
          <w:rFonts w:ascii="Consolas" w:eastAsia="Times New Roman" w:hAnsi="Consolas" w:cs="Consolas"/>
          <w:color w:val="000000"/>
          <w:sz w:val="18"/>
          <w:szCs w:val="18"/>
          <w:bdr w:val="none" w:sz="0" w:space="0" w:color="auto" w:frame="1"/>
          <w:lang w:val="en-GB" w:eastAsia="fr-FR"/>
        </w:rPr>
        <w:t> </w:t>
      </w:r>
      <w:r w:rsidRPr="005B7BCE">
        <w:rPr>
          <w:rFonts w:ascii="Consolas" w:eastAsia="Times New Roman" w:hAnsi="Consolas" w:cs="Consolas"/>
          <w:color w:val="FF0000"/>
          <w:sz w:val="18"/>
          <w:szCs w:val="18"/>
          <w:bdr w:val="none" w:sz="0" w:space="0" w:color="auto" w:frame="1"/>
          <w:lang w:val="en-GB" w:eastAsia="fr-FR"/>
        </w:rPr>
        <w:t>type</w:t>
      </w:r>
      <w:r w:rsidRPr="005B7BCE">
        <w:rPr>
          <w:rFonts w:ascii="Consolas" w:eastAsia="Times New Roman" w:hAnsi="Consolas" w:cs="Consolas"/>
          <w:color w:val="000000"/>
          <w:sz w:val="18"/>
          <w:szCs w:val="18"/>
          <w:bdr w:val="none" w:sz="0" w:space="0" w:color="auto" w:frame="1"/>
          <w:lang w:val="en-GB" w:eastAsia="fr-FR"/>
        </w:rPr>
        <w:t>=</w:t>
      </w:r>
      <w:r w:rsidRPr="005B7BCE">
        <w:rPr>
          <w:rFonts w:ascii="Consolas" w:eastAsia="Times New Roman" w:hAnsi="Consolas" w:cs="Consolas"/>
          <w:color w:val="0000FF"/>
          <w:sz w:val="18"/>
          <w:szCs w:val="18"/>
          <w:bdr w:val="none" w:sz="0" w:space="0" w:color="auto" w:frame="1"/>
          <w:lang w:val="en-GB" w:eastAsia="fr-FR"/>
        </w:rPr>
        <w:t>'text/css'</w:t>
      </w:r>
      <w:r w:rsidRPr="005B7BCE">
        <w:rPr>
          <w:rFonts w:ascii="Consolas" w:eastAsia="Times New Roman" w:hAnsi="Consolas" w:cs="Consolas"/>
          <w:b/>
          <w:bCs/>
          <w:color w:val="006699"/>
          <w:sz w:val="18"/>
          <w:szCs w:val="18"/>
          <w:bdr w:val="none" w:sz="0" w:space="0" w:color="auto" w:frame="1"/>
          <w:lang w:val="en-GB" w:eastAsia="fr-FR"/>
        </w:rPr>
        <w:t>&gt;</w:t>
      </w:r>
    </w:p>
    <w:p w14:paraId="593DDE99" w14:textId="7BE5FA13" w:rsidR="005B7BCE" w:rsidRPr="00381521" w:rsidRDefault="00852680" w:rsidP="00381521">
      <w:pPr>
        <w:pStyle w:val="Paragraphedeliste"/>
        <w:numPr>
          <w:ilvl w:val="0"/>
          <w:numId w:val="8"/>
        </w:numPr>
        <w:rPr>
          <w:caps/>
          <w:lang w:val="en-GB"/>
        </w:rPr>
      </w:pPr>
      <w:r>
        <w:rPr>
          <w:lang w:val="en-GB"/>
        </w:rPr>
        <w:t>Police « Didact G</w:t>
      </w:r>
      <w:r w:rsidR="008F0EB8" w:rsidRPr="00381521">
        <w:rPr>
          <w:lang w:val="en-GB"/>
        </w:rPr>
        <w:t>othic »</w:t>
      </w:r>
    </w:p>
    <w:p w14:paraId="3F1974FE" w14:textId="2E000F30" w:rsidR="005B7BCE" w:rsidRPr="005B7BCE" w:rsidRDefault="005B7BCE" w:rsidP="005B7BCE">
      <w:pPr>
        <w:pBdr>
          <w:left w:val="single" w:sz="18" w:space="0" w:color="6CE26C"/>
        </w:pBdr>
        <w:shd w:val="clear" w:color="auto" w:fill="FFFFFF"/>
        <w:spacing w:before="0" w:beforeAutospacing="1" w:after="0" w:afterAutospacing="1" w:line="210" w:lineRule="atLeast"/>
        <w:ind w:left="720"/>
        <w:jc w:val="left"/>
        <w:rPr>
          <w:lang w:val="en-GB"/>
        </w:rPr>
      </w:pPr>
      <w:r w:rsidRPr="005B7BCE">
        <w:rPr>
          <w:rFonts w:ascii="Consolas" w:eastAsia="Times New Roman" w:hAnsi="Consolas" w:cs="Consolas"/>
          <w:b/>
          <w:bCs/>
          <w:color w:val="006699"/>
          <w:sz w:val="18"/>
          <w:szCs w:val="18"/>
          <w:bdr w:val="none" w:sz="0" w:space="0" w:color="auto" w:frame="1"/>
          <w:lang w:val="en-GB" w:eastAsia="fr-FR"/>
        </w:rPr>
        <w:t>&lt;link</w:t>
      </w:r>
      <w:r w:rsidRPr="005B7BCE">
        <w:rPr>
          <w:rFonts w:ascii="Consolas" w:eastAsia="Times New Roman" w:hAnsi="Consolas" w:cs="Consolas"/>
          <w:color w:val="000000"/>
          <w:sz w:val="18"/>
          <w:szCs w:val="18"/>
          <w:bdr w:val="none" w:sz="0" w:space="0" w:color="auto" w:frame="1"/>
          <w:lang w:val="en-GB" w:eastAsia="fr-FR"/>
        </w:rPr>
        <w:t> </w:t>
      </w:r>
      <w:r w:rsidRPr="005B7BCE">
        <w:rPr>
          <w:rFonts w:ascii="Consolas" w:eastAsia="Times New Roman" w:hAnsi="Consolas" w:cs="Consolas"/>
          <w:color w:val="FF0000"/>
          <w:sz w:val="18"/>
          <w:szCs w:val="18"/>
          <w:bdr w:val="none" w:sz="0" w:space="0" w:color="auto" w:frame="1"/>
          <w:lang w:val="en-GB" w:eastAsia="fr-FR"/>
        </w:rPr>
        <w:t>href</w:t>
      </w:r>
      <w:r w:rsidRPr="005B7BCE">
        <w:rPr>
          <w:rFonts w:ascii="Consolas" w:eastAsia="Times New Roman" w:hAnsi="Consolas" w:cs="Consolas"/>
          <w:color w:val="000000"/>
          <w:sz w:val="18"/>
          <w:szCs w:val="18"/>
          <w:bdr w:val="none" w:sz="0" w:space="0" w:color="auto" w:frame="1"/>
          <w:lang w:val="en-GB" w:eastAsia="fr-FR"/>
        </w:rPr>
        <w:t>=</w:t>
      </w:r>
      <w:r w:rsidRPr="005B7BCE">
        <w:rPr>
          <w:rFonts w:ascii="Consolas" w:eastAsia="Times New Roman" w:hAnsi="Consolas" w:cs="Consolas"/>
          <w:color w:val="0000FF"/>
          <w:sz w:val="18"/>
          <w:szCs w:val="18"/>
          <w:bdr w:val="none" w:sz="0" w:space="0" w:color="auto" w:frame="1"/>
          <w:lang w:val="en-GB" w:eastAsia="fr-FR"/>
        </w:rPr>
        <w:t>'http://fonts.googleapis.com/css?family=Didact+Gothic'</w:t>
      </w:r>
      <w:r w:rsidRPr="005B7BCE">
        <w:rPr>
          <w:rFonts w:ascii="Consolas" w:eastAsia="Times New Roman" w:hAnsi="Consolas" w:cs="Consolas"/>
          <w:color w:val="000000"/>
          <w:sz w:val="18"/>
          <w:szCs w:val="18"/>
          <w:bdr w:val="none" w:sz="0" w:space="0" w:color="auto" w:frame="1"/>
          <w:lang w:val="en-GB" w:eastAsia="fr-FR"/>
        </w:rPr>
        <w:t> </w:t>
      </w:r>
      <w:r w:rsidRPr="005B7BCE">
        <w:rPr>
          <w:rFonts w:ascii="Consolas" w:eastAsia="Times New Roman" w:hAnsi="Consolas" w:cs="Consolas"/>
          <w:color w:val="FF0000"/>
          <w:sz w:val="18"/>
          <w:szCs w:val="18"/>
          <w:bdr w:val="none" w:sz="0" w:space="0" w:color="auto" w:frame="1"/>
          <w:lang w:val="en-GB" w:eastAsia="fr-FR"/>
        </w:rPr>
        <w:t>rel</w:t>
      </w:r>
      <w:r w:rsidRPr="005B7BCE">
        <w:rPr>
          <w:rFonts w:ascii="Consolas" w:eastAsia="Times New Roman" w:hAnsi="Consolas" w:cs="Consolas"/>
          <w:color w:val="000000"/>
          <w:sz w:val="18"/>
          <w:szCs w:val="18"/>
          <w:bdr w:val="none" w:sz="0" w:space="0" w:color="auto" w:frame="1"/>
          <w:lang w:val="en-GB" w:eastAsia="fr-FR"/>
        </w:rPr>
        <w:t>=</w:t>
      </w:r>
      <w:r w:rsidRPr="005B7BCE">
        <w:rPr>
          <w:rFonts w:ascii="Consolas" w:eastAsia="Times New Roman" w:hAnsi="Consolas" w:cs="Consolas"/>
          <w:color w:val="0000FF"/>
          <w:sz w:val="18"/>
          <w:szCs w:val="18"/>
          <w:bdr w:val="none" w:sz="0" w:space="0" w:color="auto" w:frame="1"/>
          <w:lang w:val="en-GB" w:eastAsia="fr-FR"/>
        </w:rPr>
        <w:t>'stylesheet'</w:t>
      </w:r>
      <w:r w:rsidRPr="005B7BCE">
        <w:rPr>
          <w:rFonts w:ascii="Consolas" w:eastAsia="Times New Roman" w:hAnsi="Consolas" w:cs="Consolas"/>
          <w:color w:val="000000"/>
          <w:sz w:val="18"/>
          <w:szCs w:val="18"/>
          <w:bdr w:val="none" w:sz="0" w:space="0" w:color="auto" w:frame="1"/>
          <w:lang w:val="en-GB" w:eastAsia="fr-FR"/>
        </w:rPr>
        <w:t> </w:t>
      </w:r>
      <w:r w:rsidRPr="005B7BCE">
        <w:rPr>
          <w:rFonts w:ascii="Consolas" w:eastAsia="Times New Roman" w:hAnsi="Consolas" w:cs="Consolas"/>
          <w:color w:val="FF0000"/>
          <w:sz w:val="18"/>
          <w:szCs w:val="18"/>
          <w:bdr w:val="none" w:sz="0" w:space="0" w:color="auto" w:frame="1"/>
          <w:lang w:val="en-GB" w:eastAsia="fr-FR"/>
        </w:rPr>
        <w:t>type</w:t>
      </w:r>
      <w:r w:rsidRPr="005B7BCE">
        <w:rPr>
          <w:rFonts w:ascii="Consolas" w:eastAsia="Times New Roman" w:hAnsi="Consolas" w:cs="Consolas"/>
          <w:color w:val="000000"/>
          <w:sz w:val="18"/>
          <w:szCs w:val="18"/>
          <w:bdr w:val="none" w:sz="0" w:space="0" w:color="auto" w:frame="1"/>
          <w:lang w:val="en-GB" w:eastAsia="fr-FR"/>
        </w:rPr>
        <w:t>=</w:t>
      </w:r>
      <w:r w:rsidRPr="005B7BCE">
        <w:rPr>
          <w:rFonts w:ascii="Consolas" w:eastAsia="Times New Roman" w:hAnsi="Consolas" w:cs="Consolas"/>
          <w:color w:val="0000FF"/>
          <w:sz w:val="18"/>
          <w:szCs w:val="18"/>
          <w:bdr w:val="none" w:sz="0" w:space="0" w:color="auto" w:frame="1"/>
          <w:lang w:val="en-GB" w:eastAsia="fr-FR"/>
        </w:rPr>
        <w:t>'text/css'</w:t>
      </w:r>
      <w:r w:rsidRPr="005B7BCE">
        <w:rPr>
          <w:rFonts w:ascii="Consolas" w:eastAsia="Times New Roman" w:hAnsi="Consolas" w:cs="Consolas"/>
          <w:b/>
          <w:bCs/>
          <w:color w:val="006699"/>
          <w:sz w:val="18"/>
          <w:szCs w:val="18"/>
          <w:bdr w:val="none" w:sz="0" w:space="0" w:color="auto" w:frame="1"/>
          <w:lang w:val="en-GB" w:eastAsia="fr-FR"/>
        </w:rPr>
        <w:t>&gt;</w:t>
      </w:r>
    </w:p>
    <w:p w14:paraId="0D43CCC1" w14:textId="5AF742A9" w:rsidR="008F0EB8" w:rsidRPr="008F0EB8" w:rsidRDefault="008F0EB8" w:rsidP="00381521">
      <w:r w:rsidRPr="008F0EB8">
        <w:t>La p</w:t>
      </w:r>
      <w:r>
        <w:t>olice « Lato » est destinée au h</w:t>
      </w:r>
      <w:r w:rsidRPr="008F0EB8">
        <w:t xml:space="preserve">eader ainsi qu’au </w:t>
      </w:r>
      <w:r w:rsidR="005B7BCE">
        <w:t>f</w:t>
      </w:r>
      <w:r w:rsidRPr="008F0EB8">
        <w:t>ooter.</w:t>
      </w:r>
    </w:p>
    <w:p w14:paraId="582F1DD8" w14:textId="4274AB97" w:rsidR="008F0EB8" w:rsidRDefault="00852680" w:rsidP="00381521">
      <w:r>
        <w:t>La police « Didact G</w:t>
      </w:r>
      <w:r w:rsidR="008F0EB8" w:rsidRPr="008F0EB8">
        <w:t>othic » peut être utilisée pour le texte contenu dans les pages web.</w:t>
      </w:r>
    </w:p>
    <w:p w14:paraId="780DE131" w14:textId="77777777" w:rsidR="00530911" w:rsidRPr="008F0EB8" w:rsidRDefault="00530911" w:rsidP="00381521"/>
    <w:p w14:paraId="2844178E" w14:textId="7F02F9A5" w:rsidR="00216306" w:rsidRDefault="00381521" w:rsidP="00381521">
      <w:pPr>
        <w:pStyle w:val="Titre2"/>
      </w:pPr>
      <w:bookmarkStart w:id="38" w:name="_Toc408764059"/>
      <w:bookmarkStart w:id="39" w:name="_Toc282627382"/>
      <w:bookmarkStart w:id="40" w:name="_Toc408863812"/>
      <w:r>
        <w:t>Couleurs utilisées</w:t>
      </w:r>
      <w:bookmarkEnd w:id="38"/>
      <w:bookmarkEnd w:id="39"/>
      <w:bookmarkEnd w:id="40"/>
    </w:p>
    <w:p w14:paraId="1F6EF6E9" w14:textId="49E29B2C" w:rsidR="00381521" w:rsidRDefault="005F5D2D" w:rsidP="00381521">
      <w:r w:rsidRPr="005F5D2D">
        <w:t>La charte AMU Drive possède des couleurs spécifiques intégrées au logotype et permettant une cohérence graphique ainsi qu’une continuité au sein des différentes pages du site.</w:t>
      </w:r>
    </w:p>
    <w:p w14:paraId="280F1EED" w14:textId="23CD25BC" w:rsidR="005F5D2D" w:rsidRDefault="007E4A38" w:rsidP="005F5D2D">
      <w:r>
        <w:rPr>
          <w:noProof/>
          <w:lang w:eastAsia="fr-FR"/>
        </w:rPr>
        <mc:AlternateContent>
          <mc:Choice Requires="wps">
            <w:drawing>
              <wp:anchor distT="0" distB="0" distL="114300" distR="114300" simplePos="0" relativeHeight="251658247" behindDoc="1" locked="0" layoutInCell="1" allowOverlap="1" wp14:anchorId="6567F203" wp14:editId="2CB467F0">
                <wp:simplePos x="0" y="0"/>
                <wp:positionH relativeFrom="column">
                  <wp:posOffset>180975</wp:posOffset>
                </wp:positionH>
                <wp:positionV relativeFrom="paragraph">
                  <wp:posOffset>272415</wp:posOffset>
                </wp:positionV>
                <wp:extent cx="228600" cy="228600"/>
                <wp:effectExtent l="57150" t="19050" r="76200" b="95250"/>
                <wp:wrapNone/>
                <wp:docPr id="22" name="Rectangle 22"/>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45494D"/>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3B6CBEA7" id="Rectangle 22" o:spid="_x0000_s1026" style="position:absolute;margin-left:14.25pt;margin-top:21.45pt;width:18pt;height:18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" fillcolor="#45494d" strokecolor="#3b231b [3044]">
                <v:shadow on="t" color="black" opacity="22937f" origin=",.5" offset="0,.63889mm"/>
              </v:rect>
            </w:pict>
          </mc:Fallback>
        </mc:AlternateContent>
      </w:r>
      <w:r w:rsidR="002F5A27">
        <w:t>En-tête et pied de page</w:t>
      </w:r>
    </w:p>
    <w:p w14:paraId="0FA88A2A" w14:textId="5E39EFB8" w:rsidR="005F5D2D" w:rsidRDefault="005F5D2D" w:rsidP="005F5D2D">
      <w:r>
        <w:tab/>
        <w:t>Gris foncé : #45494D</w:t>
      </w:r>
    </w:p>
    <w:p w14:paraId="742FE47D" w14:textId="79A1D75C" w:rsidR="005F5D2D" w:rsidRDefault="007E4A38" w:rsidP="005F5D2D">
      <w:r>
        <w:rPr>
          <w:noProof/>
          <w:lang w:eastAsia="fr-FR"/>
        </w:rPr>
        <mc:AlternateContent>
          <mc:Choice Requires="wps">
            <w:drawing>
              <wp:anchor distT="0" distB="0" distL="114300" distR="114300" simplePos="0" relativeHeight="251658248" behindDoc="1" locked="0" layoutInCell="1" allowOverlap="1" wp14:anchorId="70DB7F1B" wp14:editId="20043296">
                <wp:simplePos x="0" y="0"/>
                <wp:positionH relativeFrom="column">
                  <wp:posOffset>180975</wp:posOffset>
                </wp:positionH>
                <wp:positionV relativeFrom="paragraph">
                  <wp:posOffset>262890</wp:posOffset>
                </wp:positionV>
                <wp:extent cx="228600" cy="228600"/>
                <wp:effectExtent l="57150" t="19050" r="76200" b="95250"/>
                <wp:wrapNone/>
                <wp:docPr id="23" name="Rectangle 23"/>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FBBA00"/>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7F0263CA" id="Rectangle 23" o:spid="_x0000_s1026" style="position:absolute;margin-left:14.25pt;margin-top:20.7pt;width:18pt;height:18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" fillcolor="#fbba00" strokecolor="#3b231b [3044]">
                <v:shadow on="t" color="black" opacity="22937f" origin=",.5" offset="0,.63889mm"/>
              </v:rect>
            </w:pict>
          </mc:Fallback>
        </mc:AlternateContent>
      </w:r>
      <w:r w:rsidR="005F5D2D">
        <w:t>Bouton de connexion :</w:t>
      </w:r>
    </w:p>
    <w:p w14:paraId="5B5B775E" w14:textId="79B7B2C3" w:rsidR="005F5D2D" w:rsidRDefault="005F5D2D" w:rsidP="005F5D2D">
      <w:pPr>
        <w:ind w:firstLine="720"/>
      </w:pPr>
      <w:r>
        <w:t>Orange : #FBBA00</w:t>
      </w:r>
    </w:p>
    <w:p w14:paraId="7DA28345" w14:textId="6E879FFF" w:rsidR="005F5D2D" w:rsidRDefault="007E4A38" w:rsidP="005F5D2D">
      <w:r>
        <w:rPr>
          <w:noProof/>
          <w:lang w:eastAsia="fr-FR"/>
        </w:rPr>
        <mc:AlternateContent>
          <mc:Choice Requires="wps">
            <w:drawing>
              <wp:anchor distT="0" distB="0" distL="114300" distR="114300" simplePos="0" relativeHeight="251658242" behindDoc="1" locked="0" layoutInCell="1" allowOverlap="1" wp14:anchorId="0E7D529F" wp14:editId="5C157A82">
                <wp:simplePos x="0" y="0"/>
                <wp:positionH relativeFrom="column">
                  <wp:posOffset>180975</wp:posOffset>
                </wp:positionH>
                <wp:positionV relativeFrom="paragraph">
                  <wp:posOffset>263525</wp:posOffset>
                </wp:positionV>
                <wp:extent cx="228600" cy="228600"/>
                <wp:effectExtent l="57150" t="19050" r="76200" b="95250"/>
                <wp:wrapNone/>
                <wp:docPr id="2" name="Rectangle 2"/>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00EBEB"/>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3D471D4E" id="Rectangle 2" o:spid="_x0000_s1026" style="position:absolute;margin-left:14.25pt;margin-top:20.75pt;width:18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" fillcolor="#00ebeb" strokecolor="#3b231b [3044]">
                <v:shadow on="t" color="black" opacity="22937f" origin=",.5" offset="0,.63889mm"/>
              </v:rect>
            </w:pict>
          </mc:Fallback>
        </mc:AlternateContent>
      </w:r>
      <w:r w:rsidR="005F5D2D">
        <w:t>Module de recherche :</w:t>
      </w:r>
    </w:p>
    <w:p w14:paraId="4427F1B2" w14:textId="39C2391F" w:rsidR="005F5D2D" w:rsidRDefault="005F5D2D" w:rsidP="005F5D2D">
      <w:r>
        <w:tab/>
        <w:t>Bleu : #0EBFDD</w:t>
      </w:r>
    </w:p>
    <w:p w14:paraId="12D8145D" w14:textId="6B81CE09" w:rsidR="005F5D2D" w:rsidRDefault="007E4A38" w:rsidP="005F5D2D">
      <w:r>
        <w:rPr>
          <w:noProof/>
          <w:lang w:eastAsia="fr-FR"/>
        </w:rPr>
        <mc:AlternateContent>
          <mc:Choice Requires="wps">
            <w:drawing>
              <wp:anchor distT="0" distB="0" distL="114300" distR="114300" simplePos="0" relativeHeight="251658244" behindDoc="1" locked="0" layoutInCell="1" allowOverlap="1" wp14:anchorId="7870F607" wp14:editId="3F09BB26">
                <wp:simplePos x="0" y="0"/>
                <wp:positionH relativeFrom="column">
                  <wp:posOffset>180975</wp:posOffset>
                </wp:positionH>
                <wp:positionV relativeFrom="paragraph">
                  <wp:posOffset>244475</wp:posOffset>
                </wp:positionV>
                <wp:extent cx="228600" cy="228600"/>
                <wp:effectExtent l="57150" t="19050" r="76200" b="95250"/>
                <wp:wrapNone/>
                <wp:docPr id="24" name="Rectangle 24"/>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69B026"/>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99BF34C" id="Rectangle 24" o:spid="_x0000_s1026" style="position:absolute;margin-left:14.25pt;margin-top:19.25pt;width:18pt;height:18pt;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" fillcolor="#69b026" strokecolor="#3b231b [3044]">
                <v:shadow on="t" color="black" opacity="22937f" origin=",.5" offset="0,.63889mm"/>
              </v:rect>
            </w:pict>
          </mc:Fallback>
        </mc:AlternateContent>
      </w:r>
      <w:r w:rsidR="005F5D2D">
        <w:t>Carte (options de recherche) :</w:t>
      </w:r>
    </w:p>
    <w:p w14:paraId="0691E5EB" w14:textId="2FCBF7F5" w:rsidR="005F5D2D" w:rsidRDefault="00201628" w:rsidP="005F5D2D">
      <w:r>
        <w:rPr>
          <w:noProof/>
          <w:lang w:eastAsia="fr-FR"/>
        </w:rPr>
        <mc:AlternateContent>
          <mc:Choice Requires="wps">
            <w:drawing>
              <wp:anchor distT="0" distB="0" distL="114300" distR="114300" simplePos="0" relativeHeight="251658245" behindDoc="1" locked="0" layoutInCell="1" allowOverlap="1" wp14:anchorId="01A65DD1" wp14:editId="735D662F">
                <wp:simplePos x="0" y="0"/>
                <wp:positionH relativeFrom="column">
                  <wp:posOffset>180975</wp:posOffset>
                </wp:positionH>
                <wp:positionV relativeFrom="paragraph">
                  <wp:posOffset>268605</wp:posOffset>
                </wp:positionV>
                <wp:extent cx="228600" cy="228600"/>
                <wp:effectExtent l="57150" t="19050" r="76200" b="95250"/>
                <wp:wrapNone/>
                <wp:docPr id="25" name="Rectangle 25"/>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F86E6E"/>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71386E1D" id="Rectangle 25" o:spid="_x0000_s1026" style="position:absolute;margin-left:14.25pt;margin-top:21.15pt;width:18pt;height:18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" fillcolor="#f86e6e" strokecolor="#3b231b [3044]">
                <v:shadow on="t" color="black" opacity="22937f" origin=",.5" offset="0,.63889mm"/>
              </v:rect>
            </w:pict>
          </mc:Fallback>
        </mc:AlternateContent>
      </w:r>
      <w:r w:rsidR="005F5D2D">
        <w:tab/>
        <w:t>Vert : #69B026</w:t>
      </w:r>
    </w:p>
    <w:p w14:paraId="4F292572" w14:textId="6CB67C50" w:rsidR="005F5D2D" w:rsidRDefault="005F5D2D" w:rsidP="005F5D2D">
      <w:pPr>
        <w:ind w:firstLine="720"/>
      </w:pPr>
      <w:r>
        <w:t>Rouge : #F86E6E</w:t>
      </w:r>
    </w:p>
    <w:p w14:paraId="339D8DCB" w14:textId="6214C725" w:rsidR="005F5D2D" w:rsidRDefault="00201628" w:rsidP="005F5D2D">
      <w:r>
        <w:rPr>
          <w:noProof/>
          <w:lang w:eastAsia="fr-FR"/>
        </w:rPr>
        <mc:AlternateContent>
          <mc:Choice Requires="wps">
            <w:drawing>
              <wp:anchor distT="0" distB="0" distL="114300" distR="114300" simplePos="0" relativeHeight="251658246" behindDoc="1" locked="0" layoutInCell="1" allowOverlap="1" wp14:anchorId="01EF9050" wp14:editId="612620EB">
                <wp:simplePos x="0" y="0"/>
                <wp:positionH relativeFrom="column">
                  <wp:posOffset>180975</wp:posOffset>
                </wp:positionH>
                <wp:positionV relativeFrom="paragraph">
                  <wp:posOffset>259715</wp:posOffset>
                </wp:positionV>
                <wp:extent cx="228600" cy="228600"/>
                <wp:effectExtent l="57150" t="19050" r="76200" b="95250"/>
                <wp:wrapNone/>
                <wp:docPr id="26" name="Rectangle 26"/>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82868F"/>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CEB5A0A" id="Rectangle 26" o:spid="_x0000_s1026" style="position:absolute;margin-left:14.25pt;margin-top:20.45pt;width:18pt;height:18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" fillcolor="#82868f" strokecolor="#3b231b [3044]">
                <v:shadow on="t" color="black" opacity="22937f" origin=",.5" offset="0,.63889mm"/>
              </v:rect>
            </w:pict>
          </mc:Fallback>
        </mc:AlternateContent>
      </w:r>
      <w:r w:rsidR="005F5D2D">
        <w:t>Bouton d’inscription :</w:t>
      </w:r>
    </w:p>
    <w:p w14:paraId="36339B68" w14:textId="77777777" w:rsidR="00BE01FC" w:rsidRDefault="005F5D2D" w:rsidP="000B40A7">
      <w:r>
        <w:tab/>
        <w:t>Gris clair : #82868F</w:t>
      </w:r>
    </w:p>
    <w:p w14:paraId="46AC91F3" w14:textId="74DDC416" w:rsidR="005F5D2D" w:rsidRDefault="005F5D2D" w:rsidP="000B40A7">
      <w:r>
        <w:lastRenderedPageBreak/>
        <w:t>Les couleurs</w:t>
      </w:r>
      <w:r w:rsidR="00530911">
        <w:t xml:space="preserve"> choisies pour le texte sont spécifiques à chaque « partie » du site.</w:t>
      </w:r>
      <w:r w:rsidR="00B11D07">
        <w:t xml:space="preserve"> </w:t>
      </w:r>
      <w:r w:rsidR="00530911">
        <w:t>L’entête, le pied de page et module de recherche sont écrits entièrement en blanc.</w:t>
      </w:r>
      <w:r w:rsidR="00B11D07">
        <w:t xml:space="preserve"> </w:t>
      </w:r>
      <w:r w:rsidR="00530911">
        <w:t xml:space="preserve">L’aspect social est écrit </w:t>
      </w:r>
      <w:r w:rsidR="000B40A7">
        <w:t xml:space="preserve">en bleu pour les titres, en gris pour le corps. Le texte de carte (et de son pop-up) </w:t>
      </w:r>
      <w:r w:rsidR="00B11D07">
        <w:t xml:space="preserve">est en noir. </w:t>
      </w:r>
      <w:r>
        <w:t>Tous les boutons présentent une typographie en majuscule de couleur blanche.</w:t>
      </w:r>
    </w:p>
    <w:p w14:paraId="4B9D43A8" w14:textId="070CBE74" w:rsidR="002F5A27" w:rsidRDefault="00BE01FC" w:rsidP="00BE01FC">
      <w:pPr>
        <w:pStyle w:val="Titre2"/>
      </w:pPr>
      <w:bookmarkStart w:id="41" w:name="_Toc408764060"/>
      <w:bookmarkStart w:id="42" w:name="_Toc282627383"/>
      <w:bookmarkStart w:id="43" w:name="_Toc408863813"/>
      <w:r>
        <w:t>Template général du site</w:t>
      </w:r>
      <w:bookmarkEnd w:id="41"/>
      <w:bookmarkEnd w:id="42"/>
      <w:bookmarkEnd w:id="43"/>
    </w:p>
    <w:p w14:paraId="44793EA3" w14:textId="0D6A16AA" w:rsidR="00580CF1" w:rsidRDefault="00580CF1" w:rsidP="00580CF1">
      <w:r>
        <w:rPr>
          <w:rFonts w:ascii="Helvetica" w:hAnsi="Helvetica"/>
          <w:noProof/>
          <w:sz w:val="32"/>
          <w:szCs w:val="32"/>
          <w:lang w:eastAsia="fr-FR"/>
        </w:rPr>
        <w:drawing>
          <wp:anchor distT="0" distB="0" distL="114300" distR="114300" simplePos="0" relativeHeight="251658249" behindDoc="1" locked="0" layoutInCell="1" allowOverlap="1" wp14:anchorId="6511320A" wp14:editId="0EC9BD5A">
            <wp:simplePos x="0" y="0"/>
            <wp:positionH relativeFrom="column">
              <wp:posOffset>-635</wp:posOffset>
            </wp:positionH>
            <wp:positionV relativeFrom="paragraph">
              <wp:posOffset>73025</wp:posOffset>
            </wp:positionV>
            <wp:extent cx="3658870" cy="3629025"/>
            <wp:effectExtent l="0" t="0" r="0" b="9525"/>
            <wp:wrapTight wrapText="bothSides">
              <wp:wrapPolygon edited="0">
                <wp:start x="0" y="0"/>
                <wp:lineTo x="0" y="21543"/>
                <wp:lineTo x="21480" y="21543"/>
                <wp:lineTo x="21480" y="0"/>
                <wp:lineTo x="0" y="0"/>
              </wp:wrapPolygon>
            </wp:wrapTight>
            <wp:docPr id="10" name="Image 10" descr="C:\Users\Compute_1\Desktop\amu drive\template dos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_1\Desktop\amu drive\template dossi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8870" cy="3629025"/>
                    </a:xfrm>
                    <a:prstGeom prst="rect">
                      <a:avLst/>
                    </a:prstGeom>
                    <a:noFill/>
                    <a:ln>
                      <a:noFill/>
                    </a:ln>
                  </pic:spPr>
                </pic:pic>
              </a:graphicData>
            </a:graphic>
            <wp14:sizeRelH relativeFrom="margin">
              <wp14:pctWidth>0</wp14:pctWidth>
            </wp14:sizeRelH>
            <wp14:sizeRelV relativeFrom="margin">
              <wp14:pctHeight>0</wp14:pctHeight>
            </wp14:sizeRelV>
          </wp:anchor>
        </w:drawing>
      </w:r>
      <w:r>
        <w:t>La page se découpe donc en 6 zones horizontales :</w:t>
      </w:r>
    </w:p>
    <w:p w14:paraId="328EAB96" w14:textId="7A64DF2F" w:rsidR="00580CF1" w:rsidRDefault="00580CF1" w:rsidP="00580CF1">
      <w:r>
        <w:t>- le header : comporte le logotype, les liens de navigation au sein du site, le bouton de connexion et de déconnexion.</w:t>
      </w:r>
    </w:p>
    <w:p w14:paraId="42D68521" w14:textId="17103286" w:rsidR="00580CF1" w:rsidRDefault="00580CF1" w:rsidP="00580CF1">
      <w:r>
        <w:t xml:space="preserve">- l’aspect social: </w:t>
      </w:r>
      <w:r w:rsidR="00100836">
        <w:t>présente le site, son but et son fonctionnement.</w:t>
      </w:r>
    </w:p>
    <w:p w14:paraId="3ABE2957" w14:textId="471B0CDE" w:rsidR="00580CF1" w:rsidRDefault="00580CF1" w:rsidP="00580CF1">
      <w:r>
        <w:t>- la recherche de trajet : contient les champs de recherche des trajets</w:t>
      </w:r>
    </w:p>
    <w:p w14:paraId="2C44CD17" w14:textId="5528F3E3" w:rsidR="00580CF1" w:rsidRDefault="00580CF1" w:rsidP="00580CF1">
      <w:r>
        <w:t>- la carte: affiche la carte ainsi que les trajets</w:t>
      </w:r>
    </w:p>
    <w:p w14:paraId="48F99886" w14:textId="2F692508" w:rsidR="00580CF1" w:rsidRDefault="00580CF1" w:rsidP="00580CF1">
      <w:r>
        <w:t>- le footer : contient le pied de page</w:t>
      </w:r>
    </w:p>
    <w:p w14:paraId="09B9B859" w14:textId="5D8D988D" w:rsidR="00EC583A" w:rsidRDefault="00EC583A" w:rsidP="00580CF1"/>
    <w:p w14:paraId="76600ADC" w14:textId="215D6CE3" w:rsidR="00EC583A" w:rsidRDefault="00EC583A" w:rsidP="00EC583A">
      <w:pPr>
        <w:pStyle w:val="Titre2"/>
      </w:pPr>
      <w:bookmarkStart w:id="44" w:name="_Toc408764061"/>
      <w:bookmarkStart w:id="45" w:name="_Toc282627384"/>
      <w:bookmarkStart w:id="46" w:name="_Toc408863814"/>
      <w:r>
        <w:t>Listes a puces</w:t>
      </w:r>
      <w:bookmarkEnd w:id="44"/>
      <w:bookmarkEnd w:id="45"/>
      <w:bookmarkEnd w:id="46"/>
    </w:p>
    <w:p w14:paraId="0E34FF1F" w14:textId="582FEA6D" w:rsidR="00EC583A" w:rsidRDefault="00EC583A" w:rsidP="00EC583A">
      <w:r>
        <w:rPr>
          <w:rFonts w:ascii="Helvetica" w:hAnsi="Helvetica"/>
          <w:noProof/>
          <w:sz w:val="32"/>
          <w:szCs w:val="32"/>
          <w:lang w:eastAsia="fr-FR"/>
        </w:rPr>
        <w:drawing>
          <wp:anchor distT="0" distB="0" distL="114300" distR="114300" simplePos="0" relativeHeight="251658253" behindDoc="1" locked="0" layoutInCell="1" allowOverlap="1" wp14:anchorId="11B45D13" wp14:editId="6C71E156">
            <wp:simplePos x="0" y="0"/>
            <wp:positionH relativeFrom="column">
              <wp:posOffset>0</wp:posOffset>
            </wp:positionH>
            <wp:positionV relativeFrom="paragraph">
              <wp:posOffset>675640</wp:posOffset>
            </wp:positionV>
            <wp:extent cx="569595" cy="569595"/>
            <wp:effectExtent l="0" t="0" r="0" b="0"/>
            <wp:wrapTight wrapText="bothSides">
              <wp:wrapPolygon edited="0">
                <wp:start x="2890" y="2167"/>
                <wp:lineTo x="2167" y="4334"/>
                <wp:lineTo x="5779" y="11559"/>
                <wp:lineTo x="8669" y="15171"/>
                <wp:lineTo x="8669" y="18060"/>
                <wp:lineTo x="12281" y="18060"/>
                <wp:lineTo x="12281" y="15171"/>
                <wp:lineTo x="19505" y="7946"/>
                <wp:lineTo x="19505" y="5779"/>
                <wp:lineTo x="12281" y="2167"/>
                <wp:lineTo x="2890" y="2167"/>
              </wp:wrapPolygon>
            </wp:wrapTight>
            <wp:docPr id="9" name="Image 3" descr="maverick:Users:anthonyloroscio:Desktop:amu drive:images exportés:puces (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verick:Users:anthonyloroscio:Desktop:amu drive:images exportés:puces (black).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9595" cy="569595"/>
                    </a:xfrm>
                    <a:prstGeom prst="rect">
                      <a:avLst/>
                    </a:prstGeom>
                    <a:noFill/>
                    <a:ln>
                      <a:noFill/>
                    </a:ln>
                  </pic:spPr>
                </pic:pic>
              </a:graphicData>
            </a:graphic>
          </wp:anchor>
        </w:drawing>
      </w:r>
      <w:r>
        <w:br/>
      </w:r>
      <w:r>
        <w:rPr>
          <w:rFonts w:ascii="Helvetica" w:hAnsi="Helvetica"/>
          <w:noProof/>
          <w:sz w:val="32"/>
          <w:szCs w:val="32"/>
          <w:lang w:eastAsia="fr-FR"/>
        </w:rPr>
        <w:drawing>
          <wp:anchor distT="0" distB="0" distL="114300" distR="114300" simplePos="0" relativeHeight="251658252" behindDoc="1" locked="0" layoutInCell="1" allowOverlap="1" wp14:anchorId="6C02B1EA" wp14:editId="67DE908F">
            <wp:simplePos x="0" y="0"/>
            <wp:positionH relativeFrom="column">
              <wp:posOffset>0</wp:posOffset>
            </wp:positionH>
            <wp:positionV relativeFrom="paragraph">
              <wp:posOffset>80645</wp:posOffset>
            </wp:positionV>
            <wp:extent cx="594995" cy="594995"/>
            <wp:effectExtent l="0" t="0" r="0" b="0"/>
            <wp:wrapTight wrapText="bothSides">
              <wp:wrapPolygon edited="0">
                <wp:start x="2766" y="2075"/>
                <wp:lineTo x="2766" y="4149"/>
                <wp:lineTo x="7607" y="14523"/>
                <wp:lineTo x="8299" y="17981"/>
                <wp:lineTo x="12448" y="17981"/>
                <wp:lineTo x="12448" y="14523"/>
                <wp:lineTo x="19364" y="8299"/>
                <wp:lineTo x="19364" y="6224"/>
                <wp:lineTo x="11757" y="2075"/>
                <wp:lineTo x="2766" y="2075"/>
              </wp:wrapPolygon>
            </wp:wrapTight>
            <wp:docPr id="8" name="Image 2" descr="maverick:Users:anthonyloroscio:Desktop:amu drive:images exportés:puces (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rick:Users:anthonyloroscio:Desktop:amu drive:images exportés:puces (color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995" cy="594995"/>
                    </a:xfrm>
                    <a:prstGeom prst="rect">
                      <a:avLst/>
                    </a:prstGeom>
                    <a:noFill/>
                    <a:ln>
                      <a:noFill/>
                    </a:ln>
                  </pic:spPr>
                </pic:pic>
              </a:graphicData>
            </a:graphic>
          </wp:anchor>
        </w:drawing>
      </w:r>
      <w:r>
        <w:t>Liste à puce en couleur</w:t>
      </w:r>
    </w:p>
    <w:p w14:paraId="4F3FA87F" w14:textId="77777777" w:rsidR="00EC583A" w:rsidRDefault="00EC583A" w:rsidP="00EC583A"/>
    <w:p w14:paraId="4BD9FF4A" w14:textId="7D28A20B" w:rsidR="00422C5C" w:rsidRDefault="00EC583A" w:rsidP="00FB5B20">
      <w:r>
        <w:t>Liste à puce en nuance de gris</w:t>
      </w:r>
    </w:p>
    <w:p w14:paraId="2AD365A6" w14:textId="77777777" w:rsidR="00FB5B20" w:rsidRDefault="00FB5B20" w:rsidP="00FB5B20"/>
    <w:p w14:paraId="2C5E0DD8" w14:textId="381A58BF" w:rsidR="00EC583A" w:rsidRDefault="00422C5C" w:rsidP="00EC583A">
      <w:pPr>
        <w:pStyle w:val="Titre2"/>
      </w:pPr>
      <w:bookmarkStart w:id="47" w:name="_Toc408764062"/>
      <w:bookmarkStart w:id="48" w:name="_Toc282627385"/>
      <w:bookmarkStart w:id="49" w:name="_Toc408863815"/>
      <w:r>
        <w:rPr>
          <w:rFonts w:ascii="Helvetica" w:hAnsi="Helvetica"/>
          <w:noProof/>
          <w:sz w:val="32"/>
          <w:szCs w:val="32"/>
          <w:lang w:eastAsia="fr-FR"/>
        </w:rPr>
        <w:drawing>
          <wp:anchor distT="0" distB="0" distL="114300" distR="114300" simplePos="0" relativeHeight="251658255" behindDoc="1" locked="0" layoutInCell="1" allowOverlap="1" wp14:anchorId="2699EF9B" wp14:editId="605CA294">
            <wp:simplePos x="0" y="0"/>
            <wp:positionH relativeFrom="column">
              <wp:posOffset>-104775</wp:posOffset>
            </wp:positionH>
            <wp:positionV relativeFrom="paragraph">
              <wp:posOffset>366395</wp:posOffset>
            </wp:positionV>
            <wp:extent cx="2590800" cy="1295400"/>
            <wp:effectExtent l="0" t="0" r="0" b="0"/>
            <wp:wrapTight wrapText="bothSides">
              <wp:wrapPolygon edited="0">
                <wp:start x="3018" y="0"/>
                <wp:lineTo x="2700" y="4765"/>
                <wp:lineTo x="159" y="6671"/>
                <wp:lineTo x="159" y="8259"/>
                <wp:lineTo x="1429" y="10800"/>
                <wp:lineTo x="159" y="15882"/>
                <wp:lineTo x="159" y="17471"/>
                <wp:lineTo x="2065" y="20647"/>
                <wp:lineTo x="3018" y="21282"/>
                <wp:lineTo x="4129" y="21282"/>
                <wp:lineTo x="21441" y="19059"/>
                <wp:lineTo x="21441" y="17471"/>
                <wp:lineTo x="19376" y="15882"/>
                <wp:lineTo x="21441" y="15565"/>
                <wp:lineTo x="21441" y="11118"/>
                <wp:lineTo x="14612" y="10800"/>
                <wp:lineTo x="15247" y="4765"/>
                <wp:lineTo x="4129" y="0"/>
                <wp:lineTo x="3018" y="0"/>
              </wp:wrapPolygon>
            </wp:wrapTight>
            <wp:docPr id="12" name="Image 6" descr="maverick:Users:anthonyloroscio:Desktop:amu drive:images exportés:middle (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verick:Users:anthonyloroscio:Desktop:amu drive:images exportés:middle (colo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anchor>
        </w:drawing>
      </w:r>
      <w:r>
        <w:t>L</w:t>
      </w:r>
      <w:r w:rsidR="00EC583A">
        <w:t>ogotypes etendus</w:t>
      </w:r>
      <w:bookmarkEnd w:id="47"/>
      <w:bookmarkEnd w:id="48"/>
      <w:bookmarkEnd w:id="49"/>
    </w:p>
    <w:p w14:paraId="5CFE1A81" w14:textId="65CB763E" w:rsidR="00EC583A" w:rsidRDefault="00422C5C" w:rsidP="004031D3">
      <w:r>
        <w:rPr>
          <w:noProof/>
          <w:lang w:eastAsia="fr-FR"/>
        </w:rPr>
        <w:drawing>
          <wp:anchor distT="0" distB="0" distL="114300" distR="114300" simplePos="0" relativeHeight="251658254" behindDoc="1" locked="0" layoutInCell="1" allowOverlap="1" wp14:anchorId="57072AD3" wp14:editId="5CD5DF6E">
            <wp:simplePos x="0" y="0"/>
            <wp:positionH relativeFrom="column">
              <wp:posOffset>2790825</wp:posOffset>
            </wp:positionH>
            <wp:positionV relativeFrom="paragraph">
              <wp:posOffset>28575</wp:posOffset>
            </wp:positionV>
            <wp:extent cx="2590800" cy="1295400"/>
            <wp:effectExtent l="0" t="0" r="0" b="0"/>
            <wp:wrapNone/>
            <wp:docPr id="13" name="Image 7" descr="maverick:Users:anthonyloroscio:Desktop:amu drive:images exportés:middle (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verick:Users:anthonyloroscio:Desktop:amu drive:images exportés:middle (blac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anchor>
        </w:drawing>
      </w:r>
    </w:p>
    <w:p w14:paraId="214DBF18" w14:textId="77777777" w:rsidR="00EC583A" w:rsidRDefault="00EC583A" w:rsidP="00EC583A"/>
    <w:p w14:paraId="072D56A4" w14:textId="77777777" w:rsidR="00EC583A" w:rsidRDefault="00EC583A" w:rsidP="00EC583A"/>
    <w:p w14:paraId="32DB69B1" w14:textId="77777777" w:rsidR="00EC583A" w:rsidRDefault="00EC583A">
      <w:pPr>
        <w:jc w:val="left"/>
      </w:pPr>
      <w:r>
        <w:br w:type="page"/>
      </w:r>
    </w:p>
    <w:p w14:paraId="5D89B5C5" w14:textId="06DC8EBA" w:rsidR="00EC583A" w:rsidRDefault="00422C5C" w:rsidP="00EC583A">
      <w:pPr>
        <w:pStyle w:val="Titre2"/>
      </w:pPr>
      <w:bookmarkStart w:id="50" w:name="_Toc408764063"/>
      <w:bookmarkStart w:id="51" w:name="_Toc282627386"/>
      <w:bookmarkStart w:id="52" w:name="_Toc408863816"/>
      <w:r>
        <w:lastRenderedPageBreak/>
        <w:t>L</w:t>
      </w:r>
      <w:r w:rsidR="00EC583A">
        <w:t>ogotypes miniatures</w:t>
      </w:r>
      <w:bookmarkEnd w:id="50"/>
      <w:bookmarkEnd w:id="51"/>
      <w:bookmarkEnd w:id="52"/>
    </w:p>
    <w:p w14:paraId="603B6EE4" w14:textId="6FA95420" w:rsidR="00EC583A" w:rsidRDefault="00EC583A" w:rsidP="00EC583A">
      <w:r>
        <w:rPr>
          <w:rFonts w:ascii="Helvetica" w:hAnsi="Helvetica"/>
          <w:noProof/>
          <w:sz w:val="32"/>
          <w:szCs w:val="32"/>
          <w:lang w:eastAsia="fr-FR"/>
        </w:rPr>
        <w:drawing>
          <wp:anchor distT="0" distB="0" distL="114300" distR="114300" simplePos="0" relativeHeight="251658256" behindDoc="1" locked="0" layoutInCell="1" allowOverlap="1" wp14:anchorId="62EBA9F2" wp14:editId="13E96CBC">
            <wp:simplePos x="0" y="0"/>
            <wp:positionH relativeFrom="column">
              <wp:posOffset>3486150</wp:posOffset>
            </wp:positionH>
            <wp:positionV relativeFrom="paragraph">
              <wp:posOffset>45085</wp:posOffset>
            </wp:positionV>
            <wp:extent cx="1979930" cy="1725295"/>
            <wp:effectExtent l="0" t="0" r="1270" b="8255"/>
            <wp:wrapTight wrapText="bothSides">
              <wp:wrapPolygon edited="0">
                <wp:start x="1870" y="0"/>
                <wp:lineTo x="0" y="1908"/>
                <wp:lineTo x="0" y="4054"/>
                <wp:lineTo x="9144" y="4293"/>
                <wp:lineTo x="9144" y="21465"/>
                <wp:lineTo x="10599" y="21465"/>
                <wp:lineTo x="10599" y="8109"/>
                <wp:lineTo x="21406" y="8109"/>
                <wp:lineTo x="21406" y="4293"/>
                <wp:lineTo x="10599" y="4293"/>
                <wp:lineTo x="10599" y="0"/>
                <wp:lineTo x="1870" y="0"/>
              </wp:wrapPolygon>
            </wp:wrapTight>
            <wp:docPr id="15" name="Image 9" descr="maverick:Users:anthonyloroscio:Desktop:amu drive:images exportés:small (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verick:Users:anthonyloroscio:Desktop:amu drive:images exportés:small (blac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9930" cy="1725295"/>
                    </a:xfrm>
                    <a:prstGeom prst="rect">
                      <a:avLst/>
                    </a:prstGeom>
                    <a:noFill/>
                    <a:ln>
                      <a:noFill/>
                    </a:ln>
                  </pic:spPr>
                </pic:pic>
              </a:graphicData>
            </a:graphic>
          </wp:anchor>
        </w:drawing>
      </w:r>
      <w:r>
        <w:rPr>
          <w:rFonts w:ascii="Helvetica" w:hAnsi="Helvetica"/>
          <w:noProof/>
          <w:sz w:val="32"/>
          <w:szCs w:val="32"/>
          <w:lang w:eastAsia="fr-FR"/>
        </w:rPr>
        <w:drawing>
          <wp:inline distT="0" distB="0" distL="0" distR="0" wp14:anchorId="4AC5FD46" wp14:editId="7CFD1FBE">
            <wp:extent cx="1941195" cy="1691390"/>
            <wp:effectExtent l="0" t="0" r="0" b="10795"/>
            <wp:docPr id="14" name="Image 8" descr="maverick:Users:anthonyloroscio:Desktop:amu drive:images exportés:small (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verick:Users:anthonyloroscio:Desktop:amu drive:images exportés:small (colo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1195" cy="1691390"/>
                    </a:xfrm>
                    <a:prstGeom prst="rect">
                      <a:avLst/>
                    </a:prstGeom>
                    <a:noFill/>
                    <a:ln>
                      <a:noFill/>
                    </a:ln>
                  </pic:spPr>
                </pic:pic>
              </a:graphicData>
            </a:graphic>
          </wp:inline>
        </w:drawing>
      </w:r>
    </w:p>
    <w:p w14:paraId="21D1CC6E" w14:textId="4E988F00" w:rsidR="00D81E0B" w:rsidRDefault="00D81E0B" w:rsidP="00D81E0B">
      <w:pPr>
        <w:pStyle w:val="Titre2"/>
      </w:pPr>
      <w:bookmarkStart w:id="53" w:name="_Toc408863817"/>
      <w:r>
        <w:t>Logotype Principal</w:t>
      </w:r>
      <w:bookmarkEnd w:id="53"/>
    </w:p>
    <w:p w14:paraId="0EB4F145" w14:textId="4DB2CFE9" w:rsidR="00D81E0B" w:rsidRPr="00D81E0B" w:rsidRDefault="00D81E0B" w:rsidP="00D81E0B">
      <w:r>
        <w:rPr>
          <w:noProof/>
          <w:lang w:eastAsia="fr-FR"/>
        </w:rPr>
        <w:drawing>
          <wp:inline distT="0" distB="0" distL="0" distR="0" wp14:anchorId="5FDF0079" wp14:editId="15B7A5C0">
            <wp:extent cx="4660619" cy="3089721"/>
            <wp:effectExtent l="0" t="0" r="0" b="9525"/>
            <wp:docPr id="16" name="Image 16" descr="https://scontent-b-ams.xx.fbcdn.net/hphotos-prn1/t1.0-9/10256419_744322822291988_703284913108504672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b-ams.xx.fbcdn.net/hphotos-prn1/t1.0-9/10256419_744322822291988_7032849131085046725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0619" cy="3089721"/>
                    </a:xfrm>
                    <a:prstGeom prst="rect">
                      <a:avLst/>
                    </a:prstGeom>
                    <a:noFill/>
                    <a:ln>
                      <a:noFill/>
                    </a:ln>
                  </pic:spPr>
                </pic:pic>
              </a:graphicData>
            </a:graphic>
          </wp:inline>
        </w:drawing>
      </w:r>
    </w:p>
    <w:p w14:paraId="09E6A089" w14:textId="70FCB2B4" w:rsidR="00422C5C" w:rsidRDefault="00422C5C">
      <w:pPr>
        <w:jc w:val="left"/>
      </w:pPr>
      <w:r>
        <w:br w:type="page"/>
      </w:r>
    </w:p>
    <w:p w14:paraId="2960A039" w14:textId="7D1B5FA0" w:rsidR="00EC583A" w:rsidRDefault="00925F4B" w:rsidP="00925F4B">
      <w:pPr>
        <w:pStyle w:val="Titre1"/>
        <w:jc w:val="center"/>
      </w:pPr>
      <w:bookmarkStart w:id="54" w:name="_Toc408764064"/>
      <w:bookmarkStart w:id="55" w:name="_Toc282627387"/>
      <w:bookmarkStart w:id="56" w:name="_Toc408863818"/>
      <w:r>
        <w:lastRenderedPageBreak/>
        <w:t>Structure du site</w:t>
      </w:r>
      <w:bookmarkEnd w:id="54"/>
      <w:bookmarkEnd w:id="55"/>
      <w:bookmarkEnd w:id="56"/>
    </w:p>
    <w:p w14:paraId="23227CD3" w14:textId="443A5269" w:rsidR="00925F4B" w:rsidRDefault="00A232A2" w:rsidP="00925F4B">
      <w:pPr>
        <w:pStyle w:val="Titre2"/>
      </w:pPr>
      <w:bookmarkStart w:id="57" w:name="_Toc408764065"/>
      <w:bookmarkStart w:id="58" w:name="_Toc282627388"/>
      <w:bookmarkStart w:id="59" w:name="_Toc408863819"/>
      <w:r>
        <w:t>S</w:t>
      </w:r>
      <w:r w:rsidR="00925F4B">
        <w:t>tructure générale</w:t>
      </w:r>
      <w:bookmarkEnd w:id="57"/>
      <w:bookmarkEnd w:id="58"/>
      <w:bookmarkEnd w:id="59"/>
    </w:p>
    <w:p w14:paraId="49914398" w14:textId="3E895CD2" w:rsidR="00925F4B" w:rsidRDefault="009D47C0" w:rsidP="00925F4B">
      <w:r>
        <w:t>P</w:t>
      </w:r>
      <w:r w:rsidR="00925F4B">
        <w:t xml:space="preserve">artant du constat que le covoiturage ne fait pas à l’heure actuelle partie </w:t>
      </w:r>
      <w:r>
        <w:t xml:space="preserve">des habitudes communes, AMUDrive se veut implicite : il faut que le site se présente comme une évidence à l’utilisateur lorsqu’il cherche un trajet, qu’il fournisse rapidement et efficacement le résultat attendu. Pour cela, AMUDrive est conçu autour d’une structure générale commune : le site est constitué d’une unique page, divisée en </w:t>
      </w:r>
      <w:r w:rsidR="006A7036">
        <w:t>cinq</w:t>
      </w:r>
      <w:r>
        <w:t xml:space="preserve"> blocs fixes</w:t>
      </w:r>
      <w:r w:rsidR="006574B2">
        <w:t xml:space="preserve">, </w:t>
      </w:r>
      <w:r w:rsidR="006A7036">
        <w:t xml:space="preserve">un </w:t>
      </w:r>
      <w:r w:rsidR="006574B2">
        <w:t>bloc dit dynamique et</w:t>
      </w:r>
      <w:r>
        <w:t xml:space="preserve"> </w:t>
      </w:r>
      <w:r w:rsidR="006A7036">
        <w:t>un</w:t>
      </w:r>
      <w:r>
        <w:t xml:space="preserve"> bloc « optionnel ».</w:t>
      </w:r>
    </w:p>
    <w:p w14:paraId="0849653C" w14:textId="1ADB670B" w:rsidR="00A1556C" w:rsidRDefault="00A1556C" w:rsidP="00925F4B">
      <w:r>
        <w:t>Les blocs, ordonnés du haut vers le bas de page sont :</w:t>
      </w:r>
    </w:p>
    <w:p w14:paraId="161ABD43" w14:textId="3C9A94C4" w:rsidR="00A1556C" w:rsidRDefault="00A1556C" w:rsidP="00A1556C">
      <w:pPr>
        <w:pStyle w:val="Paragraphedeliste"/>
        <w:numPr>
          <w:ilvl w:val="0"/>
          <w:numId w:val="8"/>
        </w:numPr>
      </w:pPr>
      <w:r>
        <w:t>Header</w:t>
      </w:r>
    </w:p>
    <w:p w14:paraId="4F61BDCF" w14:textId="62E9A831" w:rsidR="00A1556C" w:rsidRDefault="00A1556C" w:rsidP="00A1556C">
      <w:pPr>
        <w:pStyle w:val="Paragraphedeliste"/>
        <w:numPr>
          <w:ilvl w:val="0"/>
          <w:numId w:val="8"/>
        </w:numPr>
      </w:pPr>
      <w:r>
        <w:t>Aspect social</w:t>
      </w:r>
    </w:p>
    <w:p w14:paraId="73BE3715" w14:textId="74EA66FA" w:rsidR="00A1556C" w:rsidRDefault="00A1556C" w:rsidP="00A1556C">
      <w:pPr>
        <w:pStyle w:val="Paragraphedeliste"/>
        <w:numPr>
          <w:ilvl w:val="0"/>
          <w:numId w:val="8"/>
        </w:numPr>
      </w:pPr>
      <w:r>
        <w:t>Bloc dynamique</w:t>
      </w:r>
    </w:p>
    <w:p w14:paraId="38E644CE" w14:textId="408D8BDE" w:rsidR="00A1556C" w:rsidRDefault="00A1556C" w:rsidP="00A1556C">
      <w:pPr>
        <w:pStyle w:val="Paragraphedeliste"/>
        <w:numPr>
          <w:ilvl w:val="0"/>
          <w:numId w:val="8"/>
        </w:numPr>
      </w:pPr>
      <w:r>
        <w:t>Carte</w:t>
      </w:r>
    </w:p>
    <w:p w14:paraId="150A2080" w14:textId="545D86A2" w:rsidR="00A1556C" w:rsidRDefault="00A1556C" w:rsidP="00A1556C">
      <w:pPr>
        <w:pStyle w:val="Paragraphedeliste"/>
        <w:numPr>
          <w:ilvl w:val="0"/>
          <w:numId w:val="8"/>
        </w:numPr>
      </w:pPr>
      <w:r>
        <w:t>Informations covoiturage (bloc optionnel)</w:t>
      </w:r>
    </w:p>
    <w:p w14:paraId="2CE3C83E" w14:textId="2059BC0A" w:rsidR="00207C9E" w:rsidRDefault="00AF28F0" w:rsidP="00A1556C">
      <w:pPr>
        <w:pStyle w:val="Paragraphedeliste"/>
        <w:numPr>
          <w:ilvl w:val="0"/>
          <w:numId w:val="8"/>
        </w:numPr>
      </w:pPr>
      <w:r>
        <w:t>Critères de recherche</w:t>
      </w:r>
    </w:p>
    <w:p w14:paraId="522CEBAA" w14:textId="5B34AD40" w:rsidR="00AF28F0" w:rsidRDefault="00AF28F0" w:rsidP="00A1556C">
      <w:pPr>
        <w:pStyle w:val="Paragraphedeliste"/>
        <w:numPr>
          <w:ilvl w:val="0"/>
          <w:numId w:val="8"/>
        </w:numPr>
      </w:pPr>
      <w:r>
        <w:t>Footer</w:t>
      </w:r>
    </w:p>
    <w:p w14:paraId="6446D081" w14:textId="413E0539" w:rsidR="0007127C" w:rsidRDefault="0007127C" w:rsidP="0007127C">
      <w:r>
        <w:t>Le header est composé du logo ainsi que d’un menu à l’horizontale permet</w:t>
      </w:r>
      <w:r w:rsidR="00D935D4">
        <w:t>tant</w:t>
      </w:r>
      <w:r>
        <w:t xml:space="preserve"> la navigation du bloc dynamique et l’inscription/connexion/déconnexion.</w:t>
      </w:r>
    </w:p>
    <w:p w14:paraId="697B357D" w14:textId="35CC30CE" w:rsidR="0007127C" w:rsidRDefault="0007127C" w:rsidP="0007127C">
      <w:r>
        <w:t>L’aspect social est une brève présentation du site, incluant les r</w:t>
      </w:r>
      <w:r w:rsidR="00B51099">
        <w:t>aisons de son existence et ce qu’il apporte, et éventuellement des liens vers les réseaux sociaux, l’université ou b</w:t>
      </w:r>
      <w:r w:rsidR="00702493">
        <w:t>ien les évènements courants (ASSOM par exemple).</w:t>
      </w:r>
    </w:p>
    <w:p w14:paraId="7579308A" w14:textId="1A41EBEB" w:rsidR="00702493" w:rsidRDefault="00B51099" w:rsidP="0007127C">
      <w:r>
        <w:t xml:space="preserve">Le bloc dynamique </w:t>
      </w:r>
      <w:r w:rsidR="00702493">
        <w:t>est, avec la carte, le bloc principal du site. C’est le bloc de saisie, c’est-à-dire que c’est à travers celui-ci que l’utilisateur va entrer ses paramètres de recherche, configurer son profil…</w:t>
      </w:r>
      <w:r w:rsidR="00702493">
        <w:br/>
        <w:t xml:space="preserve">Ce bloc est qualifié de dynamique car son contenu </w:t>
      </w:r>
      <w:r w:rsidR="00A754A4">
        <w:t>va entièrement changer selon les actions de l’utilisateur. Par défaut, le bloc dynamique affiche la recherche de covoiturage, mais si l’utilisateur sélectionne la gestion de ses participations aux covoiturages alors c’</w:t>
      </w:r>
      <w:r w:rsidR="003372E3">
        <w:t xml:space="preserve">est ce bloc-ci qui évoluera pour répondre à la demande de l’utilisateur. La différence avec un site normal d’un point de vue technique se situe dans l’absence de chargement de page, fluidifiant ainsi </w:t>
      </w:r>
      <w:r w:rsidR="002D0872">
        <w:t>l’utilisation du site</w:t>
      </w:r>
      <w:r w:rsidR="009006EE">
        <w:t xml:space="preserve"> mais aussi facilitant la compréhension et la maîtrise du site par l’utilisateur.</w:t>
      </w:r>
    </w:p>
    <w:p w14:paraId="170478F6" w14:textId="6C9C67E4" w:rsidR="00683DF6" w:rsidRDefault="00683DF6" w:rsidP="0007127C">
      <w:r>
        <w:t xml:space="preserve">La carte est présente en permanence, même lorsqu’elle n’est pas utilisée pour la recherche de covoiturage. Celle-ci sert à afficher les résultats de recherche sous la forme de point </w:t>
      </w:r>
      <w:r w:rsidR="00B21B63">
        <w:t>situé</w:t>
      </w:r>
      <w:r>
        <w:t>s dans un cercle définit par le rayon de recherche</w:t>
      </w:r>
      <w:r w:rsidR="009F763C">
        <w:t>.</w:t>
      </w:r>
    </w:p>
    <w:p w14:paraId="07D40A51" w14:textId="4254FFD8" w:rsidR="009F763C" w:rsidRDefault="00207C9E" w:rsidP="0007127C">
      <w:r>
        <w:t>Les informations d’un covoiturage apparaissent sous la forme d’un « pop-up » en bas de la carte lorsque l’utilisateur clique sur un des covoiturages apparaissant sur la carte. Par défaut, ce bloc n’est donc pas visible et n’apparaîtra que lors d’une recherche, d’où le fait qu’il soit qualifié « d’optionnel ».</w:t>
      </w:r>
      <w:r w:rsidR="00AF28F0">
        <w:t xml:space="preserve"> Ces informations contiennent par exemple : fumeur, animaux autorisés, nom et âge du conducteur, véhicule…</w:t>
      </w:r>
    </w:p>
    <w:p w14:paraId="0EE7569B" w14:textId="732E37C8" w:rsidR="00AF28F0" w:rsidRDefault="00126F88" w:rsidP="0007127C">
      <w:r>
        <w:t>Les critères de recherche apparaissent sous la carte et permettent d’affiner celle-ci : rayon de recherche et battement horaire.</w:t>
      </w:r>
    </w:p>
    <w:p w14:paraId="5EE786E0" w14:textId="510A3951" w:rsidR="00126F88" w:rsidRDefault="00126F88" w:rsidP="0007127C">
      <w:r>
        <w:lastRenderedPageBreak/>
        <w:t>Enfin, le footer comporte les m</w:t>
      </w:r>
      <w:r w:rsidR="00B86AA9">
        <w:t>entions légales, remerciements ainsi que les liens vers les diverses technologies employées dans la conception de ce site web.</w:t>
      </w:r>
    </w:p>
    <w:p w14:paraId="0200194E" w14:textId="22ADF509" w:rsidR="00A1556C" w:rsidRDefault="00A232A2" w:rsidP="00A1556C">
      <w:pPr>
        <w:pStyle w:val="Titre2"/>
      </w:pPr>
      <w:bookmarkStart w:id="60" w:name="_Toc408764066"/>
      <w:bookmarkStart w:id="61" w:name="_Toc282627389"/>
      <w:bookmarkStart w:id="62" w:name="_Toc408863820"/>
      <w:r>
        <w:t>B</w:t>
      </w:r>
      <w:r w:rsidR="00A1556C">
        <w:t>loc dynamique : recherche</w:t>
      </w:r>
      <w:bookmarkEnd w:id="60"/>
      <w:bookmarkEnd w:id="61"/>
      <w:bookmarkEnd w:id="62"/>
    </w:p>
    <w:p w14:paraId="7E4A5551" w14:textId="46407EBD" w:rsidR="00B5192B" w:rsidRPr="00B5192B" w:rsidRDefault="00B5192B" w:rsidP="00B5192B">
      <w:r>
        <w:t>Ce champ est affiché par défaut sur le bloc dynamique. Il permet à un utilisateur connecté de pouvoir effectuer des recherches de covoiturage ou d’en proposer un s</w:t>
      </w:r>
      <w:r w:rsidR="002D0872">
        <w:t>’</w:t>
      </w:r>
      <w:r>
        <w:t>il n’y en a pas qui lui conviennent.</w:t>
      </w:r>
      <w:r w:rsidR="008553C9">
        <w:t xml:space="preserve"> Cette recherche se veut simple </w:t>
      </w:r>
      <w:r w:rsidR="008553C9">
        <w:rPr>
          <w:vanish/>
        </w:rPr>
        <w:t>et﷽﷽﷽﷽﷽﷽﷽﷽</w:t>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t xml:space="preserve">d’utilisation  car  elle </w:t>
      </w:r>
      <w:r w:rsidR="00490908">
        <w:t>n’est composée</w:t>
      </w:r>
      <w:r w:rsidR="008553C9">
        <w:t xml:space="preserve"> que de quatre champs</w:t>
      </w:r>
      <w:r w:rsidR="00CD2187">
        <w:t> :</w:t>
      </w:r>
      <w:r w:rsidR="008553C9">
        <w:t xml:space="preserve"> point de départ</w:t>
      </w:r>
      <w:r w:rsidR="0060673E">
        <w:t>,</w:t>
      </w:r>
      <w:r w:rsidR="00CD2187">
        <w:t xml:space="preserve"> point d’arrivée, </w:t>
      </w:r>
      <w:r w:rsidR="008553C9">
        <w:t xml:space="preserve">date et </w:t>
      </w:r>
      <w:r w:rsidR="00CD2187">
        <w:t>heure.</w:t>
      </w:r>
    </w:p>
    <w:p w14:paraId="7FF9D989" w14:textId="7D815081" w:rsidR="005F5D2D" w:rsidRDefault="00A232A2" w:rsidP="00A1556C">
      <w:pPr>
        <w:pStyle w:val="Titre2"/>
      </w:pPr>
      <w:bookmarkStart w:id="63" w:name="_Toc408764067"/>
      <w:bookmarkStart w:id="64" w:name="_Toc282627390"/>
      <w:bookmarkStart w:id="65" w:name="_Toc408863821"/>
      <w:r>
        <w:t>B</w:t>
      </w:r>
      <w:r w:rsidR="00A1556C">
        <w:t>loc dynamique : gestion de compte</w:t>
      </w:r>
      <w:bookmarkEnd w:id="63"/>
      <w:bookmarkEnd w:id="64"/>
      <w:bookmarkEnd w:id="65"/>
    </w:p>
    <w:p w14:paraId="338CCB10" w14:textId="1D14F99A" w:rsidR="009143FD" w:rsidRPr="009143FD" w:rsidRDefault="009307C4" w:rsidP="009143FD">
      <w:r>
        <w:t xml:space="preserve">Une fois que l’utilisateur est connecté et qu’il clique sur « Mon compte », le bloc dynamique </w:t>
      </w:r>
      <w:r w:rsidR="00AC529B">
        <w:t xml:space="preserve">affiche </w:t>
      </w:r>
      <w:r w:rsidR="00FE0A03">
        <w:t xml:space="preserve">une interface qui permet à l’utilisateur de modifier ses informations ou ses préférences. </w:t>
      </w:r>
      <w:r w:rsidR="007170A3">
        <w:t>C</w:t>
      </w:r>
      <w:r w:rsidR="00FE0A03">
        <w:t xml:space="preserve">ette interface lui permet </w:t>
      </w:r>
      <w:r w:rsidR="00490908">
        <w:t xml:space="preserve">aussi </w:t>
      </w:r>
      <w:r w:rsidR="00FE0A03">
        <w:t xml:space="preserve">de </w:t>
      </w:r>
      <w:r w:rsidR="007170A3">
        <w:t>gérer</w:t>
      </w:r>
      <w:r w:rsidR="00FE0A03">
        <w:t xml:space="preserve"> ses véhicules </w:t>
      </w:r>
      <w:r w:rsidR="007170A3">
        <w:t>(ajout, suppression, modification)</w:t>
      </w:r>
      <w:r w:rsidR="00FE0A03">
        <w:t>.</w:t>
      </w:r>
    </w:p>
    <w:p w14:paraId="302894CD" w14:textId="7CF2E12C" w:rsidR="00BC5A92" w:rsidRDefault="00A232A2" w:rsidP="00BC5A92">
      <w:pPr>
        <w:pStyle w:val="Titre2"/>
      </w:pPr>
      <w:bookmarkStart w:id="66" w:name="_Toc408764068"/>
      <w:bookmarkStart w:id="67" w:name="_Toc282627391"/>
      <w:bookmarkStart w:id="68" w:name="_Toc408863822"/>
      <w:r>
        <w:t>B</w:t>
      </w:r>
      <w:r w:rsidR="00BC5A92">
        <w:t xml:space="preserve">loc dynamique : gestion de </w:t>
      </w:r>
      <w:bookmarkEnd w:id="66"/>
      <w:bookmarkEnd w:id="67"/>
      <w:r w:rsidR="00DD01CC">
        <w:t>covoiturage</w:t>
      </w:r>
      <w:bookmarkEnd w:id="68"/>
    </w:p>
    <w:p w14:paraId="6EFA6331" w14:textId="4177E4A8" w:rsidR="004F6F0C" w:rsidRDefault="00004FEF" w:rsidP="004F6F0C">
      <w:r>
        <w:t xml:space="preserve">Si un utilisateur connecté clique sur « Mes </w:t>
      </w:r>
      <w:r w:rsidR="005F3228">
        <w:t>c</w:t>
      </w:r>
      <w:r>
        <w:t>ovoiturage</w:t>
      </w:r>
      <w:r w:rsidR="0030464A">
        <w:t>s</w:t>
      </w:r>
      <w:r>
        <w:t> »</w:t>
      </w:r>
      <w:r w:rsidR="00A84083">
        <w:t>,</w:t>
      </w:r>
      <w:r w:rsidR="002B601F">
        <w:t xml:space="preserve"> le bloc dynamique affiche une liste qui </w:t>
      </w:r>
      <w:r w:rsidR="00100F46">
        <w:t xml:space="preserve">lui </w:t>
      </w:r>
      <w:r w:rsidR="002B601F">
        <w:t xml:space="preserve">permet de choisir le covoiturage qu’il veut consulter </w:t>
      </w:r>
      <w:r w:rsidR="00A84083">
        <w:t xml:space="preserve">ou modifier. </w:t>
      </w:r>
      <w:r w:rsidR="00100F46">
        <w:t>Il</w:t>
      </w:r>
      <w:r w:rsidR="00E04E16">
        <w:t xml:space="preserve"> peut </w:t>
      </w:r>
      <w:r w:rsidR="00A84083">
        <w:t xml:space="preserve">alors </w:t>
      </w:r>
      <w:r w:rsidR="00E04E16">
        <w:t xml:space="preserve">accepter ou non les personnes en attente de participation à ce covoiturage ou changer le nombre de places </w:t>
      </w:r>
      <w:r w:rsidR="00100F46">
        <w:t>et</w:t>
      </w:r>
      <w:r w:rsidR="00E04E16">
        <w:t xml:space="preserve"> de bagages. Il peut aussi choisir de le supprimer.</w:t>
      </w:r>
    </w:p>
    <w:p w14:paraId="4DE4E8DD" w14:textId="46900432" w:rsidR="004F6F0C" w:rsidRDefault="00A232A2" w:rsidP="004F6F0C">
      <w:pPr>
        <w:pStyle w:val="Titre2"/>
      </w:pPr>
      <w:bookmarkStart w:id="69" w:name="_Toc408764069"/>
      <w:bookmarkStart w:id="70" w:name="_Toc282627392"/>
      <w:bookmarkStart w:id="71" w:name="_Toc408863823"/>
      <w:r>
        <w:t>B</w:t>
      </w:r>
      <w:r w:rsidR="004F6F0C">
        <w:t xml:space="preserve">loc dynamique : gestion de </w:t>
      </w:r>
      <w:bookmarkEnd w:id="69"/>
      <w:bookmarkEnd w:id="70"/>
      <w:r w:rsidR="00DD01CC">
        <w:t>participation</w:t>
      </w:r>
      <w:bookmarkEnd w:id="71"/>
    </w:p>
    <w:p w14:paraId="52C18241" w14:textId="1FD3B13A" w:rsidR="005E2DE6" w:rsidRPr="005E2DE6" w:rsidRDefault="005E2DE6" w:rsidP="005E2DE6">
      <w:r>
        <w:t xml:space="preserve">Un utilisateur connecté clique sur le bouton </w:t>
      </w:r>
      <w:r w:rsidR="002338BD">
        <w:t xml:space="preserve">« Mes participations » </w:t>
      </w:r>
      <w:r w:rsidR="0021434C">
        <w:t xml:space="preserve">et accède à une interface lui permettant </w:t>
      </w:r>
      <w:r w:rsidR="002338BD">
        <w:t xml:space="preserve">de vérifier l’état de ses participations </w:t>
      </w:r>
      <w:r w:rsidR="003832CA">
        <w:t>à</w:t>
      </w:r>
      <w:r w:rsidR="002338BD">
        <w:t xml:space="preserve"> des covoiturages. Si une participation est en attente  il pourra la supprimer</w:t>
      </w:r>
      <w:r w:rsidR="00100F46">
        <w:t>,</w:t>
      </w:r>
      <w:r w:rsidR="002338BD">
        <w:t xml:space="preserve"> si elle est validé</w:t>
      </w:r>
      <w:r w:rsidR="003832CA">
        <w:t>e</w:t>
      </w:r>
      <w:r w:rsidR="002338BD">
        <w:t xml:space="preserve"> et que le covoiturage e</w:t>
      </w:r>
      <w:r w:rsidR="003832CA">
        <w:t>s</w:t>
      </w:r>
      <w:r w:rsidR="002338BD">
        <w:t xml:space="preserve">t passé il pourra déposer un commentaire </w:t>
      </w:r>
      <w:r w:rsidR="00100F46">
        <w:t>plus</w:t>
      </w:r>
      <w:r w:rsidR="002338BD">
        <w:t xml:space="preserve"> une note sur le covoiturage </w:t>
      </w:r>
      <w:r w:rsidR="0021434C">
        <w:t>auquel il a pris part.</w:t>
      </w:r>
    </w:p>
    <w:p w14:paraId="7077A2A2" w14:textId="08060C8F" w:rsidR="00C168CB" w:rsidRPr="00381521" w:rsidRDefault="00A232A2" w:rsidP="00C168CB">
      <w:pPr>
        <w:pStyle w:val="Titre2"/>
      </w:pPr>
      <w:bookmarkStart w:id="72" w:name="_Toc408764070"/>
      <w:bookmarkStart w:id="73" w:name="_Toc282627393"/>
      <w:bookmarkStart w:id="74" w:name="_Toc408863824"/>
      <w:r>
        <w:t>B</w:t>
      </w:r>
      <w:r w:rsidR="00C168CB">
        <w:t>loc dynamique : commentaires</w:t>
      </w:r>
      <w:bookmarkEnd w:id="72"/>
      <w:bookmarkEnd w:id="73"/>
      <w:bookmarkEnd w:id="74"/>
    </w:p>
    <w:p w14:paraId="2B7FCDE1" w14:textId="23CBAA24" w:rsidR="00721D17" w:rsidRPr="00721D17" w:rsidRDefault="0021434C" w:rsidP="00721D17">
      <w:r>
        <w:t>Une fois</w:t>
      </w:r>
      <w:r w:rsidR="00721D17">
        <w:t xml:space="preserve"> le covoiturage effectué</w:t>
      </w:r>
      <w:r>
        <w:t>,</w:t>
      </w:r>
      <w:r w:rsidR="00721D17">
        <w:t xml:space="preserve"> l’utilisateur peut déposer un commentaire à l’intention du créateur du covoiturage. Il choisi</w:t>
      </w:r>
      <w:r w:rsidR="003832CA">
        <w:t>t</w:t>
      </w:r>
      <w:r w:rsidR="00721D17">
        <w:t xml:space="preserve"> le covoiturage et ensuite le bloc change</w:t>
      </w:r>
      <w:r w:rsidR="00AC726E">
        <w:t xml:space="preserve"> pour afficher un formulaire de dépôt de commentaire</w:t>
      </w:r>
      <w:r>
        <w:t>.</w:t>
      </w:r>
      <w:r w:rsidR="00AC726E">
        <w:t xml:space="preserve"> </w:t>
      </w:r>
      <w:r>
        <w:t>I</w:t>
      </w:r>
      <w:r w:rsidR="00721D17">
        <w:t xml:space="preserve">l peut donc laisser une note sur le conducteur, une sur le covoiturage en général et enfin un </w:t>
      </w:r>
      <w:r w:rsidR="005830A7">
        <w:t>comme</w:t>
      </w:r>
      <w:r w:rsidR="00721D17">
        <w:t xml:space="preserve">ntaire </w:t>
      </w:r>
      <w:r w:rsidR="005830A7">
        <w:t>décrivant son</w:t>
      </w:r>
      <w:r w:rsidR="00721D17">
        <w:t xml:space="preserve"> ressentit.</w:t>
      </w:r>
      <w:r w:rsidR="003832CA">
        <w:t xml:space="preserve"> Concernant le créateur du covoiturage</w:t>
      </w:r>
      <w:r>
        <w:t>,</w:t>
      </w:r>
      <w:r w:rsidR="003832CA">
        <w:t xml:space="preserve"> il peut consulter l’ensemble des commentaires laissés </w:t>
      </w:r>
      <w:r>
        <w:t>ainsi que le covoiturage auquel ces commentaires sont associés.</w:t>
      </w:r>
    </w:p>
    <w:p w14:paraId="61B766E0" w14:textId="77777777" w:rsidR="00C168CB" w:rsidRPr="00C168CB" w:rsidRDefault="00C168CB" w:rsidP="00C168CB"/>
    <w:p w14:paraId="15F180C4" w14:textId="77777777" w:rsidR="004F6F0C" w:rsidRPr="004F6F0C" w:rsidRDefault="004F6F0C" w:rsidP="004F6F0C"/>
    <w:p w14:paraId="164067E7" w14:textId="282FFAB4" w:rsidR="00D22618" w:rsidRDefault="00D22618">
      <w:pPr>
        <w:jc w:val="left"/>
      </w:pPr>
      <w:r>
        <w:br w:type="page"/>
      </w:r>
    </w:p>
    <w:p w14:paraId="16875E0B" w14:textId="77777777" w:rsidR="00D22618" w:rsidRDefault="00D22618" w:rsidP="00D22618">
      <w:pPr>
        <w:pStyle w:val="Titre1"/>
        <w:jc w:val="center"/>
      </w:pPr>
    </w:p>
    <w:p w14:paraId="622F8829" w14:textId="77777777" w:rsidR="00D22618" w:rsidRDefault="00D22618" w:rsidP="00D22618">
      <w:pPr>
        <w:pStyle w:val="Titre1"/>
        <w:jc w:val="center"/>
      </w:pPr>
    </w:p>
    <w:p w14:paraId="548787A0" w14:textId="77777777" w:rsidR="00D22618" w:rsidRDefault="00D22618" w:rsidP="00D22618">
      <w:pPr>
        <w:pStyle w:val="Titre1"/>
        <w:jc w:val="center"/>
      </w:pPr>
    </w:p>
    <w:p w14:paraId="6E6AF331" w14:textId="77777777" w:rsidR="00D22618" w:rsidRDefault="00D22618" w:rsidP="00D22618">
      <w:pPr>
        <w:pStyle w:val="Titre1"/>
        <w:jc w:val="center"/>
      </w:pPr>
    </w:p>
    <w:p w14:paraId="1800987D" w14:textId="77777777" w:rsidR="00D22618" w:rsidRDefault="00D22618" w:rsidP="00D22618">
      <w:pPr>
        <w:pStyle w:val="Titre1"/>
        <w:jc w:val="center"/>
      </w:pPr>
    </w:p>
    <w:p w14:paraId="53B19C16" w14:textId="1A12E3F6" w:rsidR="00991B03" w:rsidRDefault="00D22618" w:rsidP="00D22618">
      <w:pPr>
        <w:pStyle w:val="Titre1"/>
        <w:jc w:val="center"/>
      </w:pPr>
      <w:bookmarkStart w:id="75" w:name="_Toc408764071"/>
      <w:bookmarkStart w:id="76" w:name="_Toc282627394"/>
      <w:bookmarkStart w:id="77" w:name="_Toc408863825"/>
      <w:r>
        <w:t>Cahier de spécifications</w:t>
      </w:r>
      <w:bookmarkEnd w:id="75"/>
      <w:bookmarkEnd w:id="76"/>
      <w:bookmarkEnd w:id="77"/>
    </w:p>
    <w:p w14:paraId="61C0048B" w14:textId="77777777" w:rsidR="00991B03" w:rsidRDefault="00991B03">
      <w:pPr>
        <w:jc w:val="left"/>
        <w:rPr>
          <w:rFonts w:asciiTheme="majorHAnsi" w:eastAsiaTheme="majorEastAsia" w:hAnsiTheme="majorHAnsi" w:cstheme="majorBidi"/>
          <w:color w:val="3F251D" w:themeColor="accent1"/>
          <w:sz w:val="40"/>
          <w:szCs w:val="30"/>
        </w:rPr>
      </w:pPr>
      <w:r>
        <w:br w:type="page"/>
      </w:r>
    </w:p>
    <w:p w14:paraId="5387C163" w14:textId="1F317240" w:rsidR="00BC5A92" w:rsidRPr="00BE3392" w:rsidRDefault="004460D5" w:rsidP="00BE3392">
      <w:pPr>
        <w:pStyle w:val="Titre2"/>
      </w:pPr>
      <w:bookmarkStart w:id="78" w:name="_Toc282614786"/>
      <w:bookmarkStart w:id="79" w:name="_Toc408764072"/>
      <w:bookmarkStart w:id="80" w:name="_Toc282627395"/>
      <w:bookmarkStart w:id="81" w:name="_Toc408863826"/>
      <w:r w:rsidRPr="00BE3392">
        <w:lastRenderedPageBreak/>
        <w:t>L</w:t>
      </w:r>
      <w:bookmarkEnd w:id="78"/>
      <w:r w:rsidR="00BE3392">
        <w:t>e back-end</w:t>
      </w:r>
      <w:bookmarkEnd w:id="79"/>
      <w:bookmarkEnd w:id="80"/>
      <w:bookmarkEnd w:id="81"/>
    </w:p>
    <w:p w14:paraId="36150EF8" w14:textId="358256C8" w:rsidR="001E6BBE" w:rsidRDefault="00097CCF" w:rsidP="004460D5">
      <w:pPr>
        <w:rPr>
          <w:rFonts w:eastAsia="Times New Roman" w:cs="Times New Roman"/>
        </w:rPr>
      </w:pPr>
      <w:r>
        <w:tab/>
        <w:t>Le back-end du site a</w:t>
      </w:r>
      <w:r w:rsidR="004460D5">
        <w:t xml:space="preserve"> </w:t>
      </w:r>
      <w:r w:rsidR="009976E9">
        <w:t>été</w:t>
      </w:r>
      <w:r w:rsidR="004460D5">
        <w:t xml:space="preserve"> structuré selon une architecture REST (</w:t>
      </w:r>
      <w:r w:rsidR="004460D5" w:rsidRPr="00D92107">
        <w:rPr>
          <w:rStyle w:val="lang-en"/>
        </w:rPr>
        <w:t>REpresentational State Transfer</w:t>
      </w:r>
      <w:r w:rsidR="004460D5">
        <w:rPr>
          <w:rFonts w:eastAsia="Times New Roman" w:cs="Times New Roman"/>
        </w:rPr>
        <w:t>).</w:t>
      </w:r>
      <w:r>
        <w:rPr>
          <w:rFonts w:eastAsia="Times New Roman" w:cs="Times New Roman"/>
        </w:rPr>
        <w:t xml:space="preserve"> Une API REST est un style d’</w:t>
      </w:r>
      <w:r w:rsidRPr="00097CCF">
        <w:rPr>
          <w:rFonts w:eastAsia="Times New Roman" w:cs="Times New Roman"/>
        </w:rPr>
        <w:t>architecture</w:t>
      </w:r>
      <w:r>
        <w:rPr>
          <w:rFonts w:eastAsia="Times New Roman" w:cs="Times New Roman"/>
        </w:rPr>
        <w:t xml:space="preserve"> pour les systèmes </w:t>
      </w:r>
      <w:r w:rsidRPr="00097CCF">
        <w:rPr>
          <w:rFonts w:eastAsia="Times New Roman" w:cs="Times New Roman"/>
        </w:rPr>
        <w:t>hypermédia</w:t>
      </w:r>
      <w:r>
        <w:rPr>
          <w:rFonts w:eastAsia="Times New Roman" w:cs="Times New Roman"/>
        </w:rPr>
        <w:t xml:space="preserve"> distribués, créé par </w:t>
      </w:r>
      <w:r w:rsidRPr="00097CCF">
        <w:rPr>
          <w:rFonts w:eastAsia="Times New Roman" w:cs="Times New Roman"/>
        </w:rPr>
        <w:t>Roy Fielding</w:t>
      </w:r>
      <w:r>
        <w:rPr>
          <w:rFonts w:eastAsia="Times New Roman" w:cs="Times New Roman"/>
        </w:rPr>
        <w:t xml:space="preserve"> en 2000. Elle se compose en général de quatre états GET, POST,  PUT, DELETE.</w:t>
      </w:r>
      <w:r w:rsidR="00A46314">
        <w:rPr>
          <w:rFonts w:eastAsia="Times New Roman" w:cs="Times New Roman"/>
        </w:rPr>
        <w:t xml:space="preserve"> Une requête GET indique que l’utilisateur demande un contenu, la requête POST indique que l’utilisateur envoi des données </w:t>
      </w:r>
      <w:r w:rsidR="003F0855">
        <w:rPr>
          <w:rFonts w:eastAsia="Times New Roman" w:cs="Times New Roman"/>
        </w:rPr>
        <w:t xml:space="preserve">nouvelles </w:t>
      </w:r>
      <w:r w:rsidR="00A46314">
        <w:rPr>
          <w:rFonts w:eastAsia="Times New Roman" w:cs="Times New Roman"/>
        </w:rPr>
        <w:t xml:space="preserve">au serveur </w:t>
      </w:r>
      <w:r w:rsidR="003F0855">
        <w:rPr>
          <w:rFonts w:eastAsia="Times New Roman" w:cs="Times New Roman"/>
        </w:rPr>
        <w:t>(</w:t>
      </w:r>
      <w:r w:rsidR="00A46314">
        <w:rPr>
          <w:rFonts w:eastAsia="Times New Roman" w:cs="Times New Roman"/>
        </w:rPr>
        <w:t>par exemple l’inscription est de type POST</w:t>
      </w:r>
      <w:r w:rsidR="003F0855">
        <w:rPr>
          <w:rFonts w:eastAsia="Times New Roman" w:cs="Times New Roman"/>
        </w:rPr>
        <w:t>)</w:t>
      </w:r>
      <w:r w:rsidR="00A46314">
        <w:rPr>
          <w:rFonts w:eastAsia="Times New Roman" w:cs="Times New Roman"/>
        </w:rPr>
        <w:t>. Le PUT indiqu</w:t>
      </w:r>
      <w:r w:rsidR="003F0855">
        <w:rPr>
          <w:rFonts w:eastAsia="Times New Roman" w:cs="Times New Roman"/>
        </w:rPr>
        <w:t>e une mise à jour des donnée</w:t>
      </w:r>
      <w:r w:rsidR="004960AB">
        <w:rPr>
          <w:rFonts w:eastAsia="Times New Roman" w:cs="Times New Roman"/>
        </w:rPr>
        <w:t>s</w:t>
      </w:r>
      <w:r w:rsidR="003F0855">
        <w:rPr>
          <w:rFonts w:eastAsia="Times New Roman" w:cs="Times New Roman"/>
        </w:rPr>
        <w:t>,</w:t>
      </w:r>
      <w:r w:rsidR="00A46314">
        <w:rPr>
          <w:rFonts w:eastAsia="Times New Roman" w:cs="Times New Roman"/>
        </w:rPr>
        <w:t xml:space="preserve"> DELETE </w:t>
      </w:r>
      <w:r w:rsidR="003F0855">
        <w:rPr>
          <w:rFonts w:eastAsia="Times New Roman" w:cs="Times New Roman"/>
        </w:rPr>
        <w:t xml:space="preserve">indique </w:t>
      </w:r>
      <w:r w:rsidR="00A46314">
        <w:rPr>
          <w:rFonts w:eastAsia="Times New Roman" w:cs="Times New Roman"/>
        </w:rPr>
        <w:t>la suppression des données.</w:t>
      </w:r>
      <w:r w:rsidR="00AB0747">
        <w:rPr>
          <w:rFonts w:eastAsia="Times New Roman" w:cs="Times New Roman"/>
        </w:rPr>
        <w:t xml:space="preserve"> Nous avons choisi d’utiliser cette architecture car elle présente plusieurs avantages </w:t>
      </w:r>
      <w:r w:rsidR="003F0855">
        <w:rPr>
          <w:rFonts w:eastAsia="Times New Roman" w:cs="Times New Roman"/>
        </w:rPr>
        <w:t>tels que</w:t>
      </w:r>
      <w:r w:rsidR="00AB0747">
        <w:rPr>
          <w:rFonts w:eastAsia="Times New Roman" w:cs="Times New Roman"/>
        </w:rPr>
        <w:t xml:space="preserve">: </w:t>
      </w:r>
    </w:p>
    <w:p w14:paraId="4D36BA63" w14:textId="659940F2" w:rsidR="00AB0747" w:rsidRPr="001E6BBE" w:rsidRDefault="001E6BBE" w:rsidP="001E6BBE">
      <w:pPr>
        <w:pStyle w:val="Paragraphedeliste"/>
        <w:numPr>
          <w:ilvl w:val="0"/>
          <w:numId w:val="8"/>
        </w:numPr>
        <w:rPr>
          <w:rFonts w:eastAsia="Times New Roman" w:cs="Times New Roman"/>
        </w:rPr>
      </w:pPr>
      <w:r w:rsidRPr="001E6BBE">
        <w:rPr>
          <w:rFonts w:eastAsia="Times New Roman" w:cs="Times New Roman"/>
        </w:rPr>
        <w:t>L’application est plus simple à entretenir, car elle désolidarise la partie client de la partie serveur.</w:t>
      </w:r>
    </w:p>
    <w:p w14:paraId="52562F9F" w14:textId="60FF1BED" w:rsidR="001E6BBE" w:rsidRDefault="003A2493" w:rsidP="001E6BBE">
      <w:pPr>
        <w:pStyle w:val="Paragraphedeliste"/>
        <w:numPr>
          <w:ilvl w:val="0"/>
          <w:numId w:val="8"/>
        </w:numPr>
        <w:rPr>
          <w:rFonts w:eastAsia="Times New Roman" w:cs="Times New Roman"/>
        </w:rPr>
      </w:pPr>
      <w:r>
        <w:rPr>
          <w:rFonts w:eastAsia="Times New Roman" w:cs="Times New Roman"/>
        </w:rPr>
        <w:t>L'absence de gestion d’état du client sur le serveur conduit à une plus grande indépendance entre le client et le serveur. Elle permet également de ne pas avoir à maintenir une connexion permanente entre le client et le serveur. Le serveur peut ainsi répondre à d'autres requêtes venant d'autres clients sans saturer l'ensemble de ses ports de communication. Cela devient essentiel dans un système distribué.</w:t>
      </w:r>
    </w:p>
    <w:p w14:paraId="4ADED0DA" w14:textId="14110E9A" w:rsidR="003A2493" w:rsidRDefault="0024618E" w:rsidP="001E6BBE">
      <w:pPr>
        <w:pStyle w:val="Paragraphedeliste"/>
        <w:numPr>
          <w:ilvl w:val="0"/>
          <w:numId w:val="8"/>
        </w:numPr>
        <w:rPr>
          <w:rFonts w:eastAsia="Times New Roman" w:cs="Times New Roman"/>
        </w:rPr>
      </w:pPr>
      <w:r>
        <w:rPr>
          <w:rFonts w:eastAsia="Times New Roman" w:cs="Times New Roman"/>
        </w:rPr>
        <w:t xml:space="preserve">L’absence de gestion d’état du client sur le serveur permet également une répartition des requêtes sur plusieurs serveurs : une session client n’est pas à maintenir sur un serveur en particulier (via une </w:t>
      </w:r>
      <w:r w:rsidRPr="00852680">
        <w:rPr>
          <w:rStyle w:val="lang-en"/>
          <w:i/>
        </w:rPr>
        <w:t>sticky session</w:t>
      </w:r>
      <w:r>
        <w:rPr>
          <w:rFonts w:eastAsia="Times New Roman" w:cs="Times New Roman"/>
        </w:rPr>
        <w:t xml:space="preserve"> d’un </w:t>
      </w:r>
      <w:r w:rsidRPr="00852680">
        <w:rPr>
          <w:rStyle w:val="lang-en"/>
          <w:i/>
        </w:rPr>
        <w:t>loadbalancer</w:t>
      </w:r>
      <w:r>
        <w:rPr>
          <w:rFonts w:eastAsia="Times New Roman" w:cs="Times New Roman"/>
        </w:rPr>
        <w:t>), ou à propager sur tous les serveurs (avec des problématiques de fraîcheur de session). Cela permet aussi une meilleure évolutivité et tolérance aux pannes (un serveur peut être ajouté facilement pour augmenter la capacité de traitement, ou pour en remplacer un autre).</w:t>
      </w:r>
    </w:p>
    <w:p w14:paraId="3BBFB61E" w14:textId="78E63912" w:rsidR="0024618E" w:rsidRDefault="0024618E" w:rsidP="001E6BBE">
      <w:pPr>
        <w:pStyle w:val="Paragraphedeliste"/>
        <w:numPr>
          <w:ilvl w:val="0"/>
          <w:numId w:val="8"/>
        </w:numPr>
        <w:rPr>
          <w:rFonts w:eastAsia="Times New Roman" w:cs="Times New Roman"/>
        </w:rPr>
      </w:pPr>
      <w:r>
        <w:rPr>
          <w:rFonts w:eastAsia="Times New Roman" w:cs="Times New Roman"/>
        </w:rPr>
        <w:t>Elle est compatible avec de nombreuse</w:t>
      </w:r>
      <w:r w:rsidR="00102ACD">
        <w:rPr>
          <w:rFonts w:eastAsia="Times New Roman" w:cs="Times New Roman"/>
        </w:rPr>
        <w:t>s</w:t>
      </w:r>
      <w:r>
        <w:rPr>
          <w:rFonts w:eastAsia="Times New Roman" w:cs="Times New Roman"/>
        </w:rPr>
        <w:t xml:space="preserve"> autre</w:t>
      </w:r>
      <w:r w:rsidR="00334C1E">
        <w:rPr>
          <w:rFonts w:eastAsia="Times New Roman" w:cs="Times New Roman"/>
        </w:rPr>
        <w:t>s</w:t>
      </w:r>
      <w:r>
        <w:rPr>
          <w:rFonts w:eastAsia="Times New Roman" w:cs="Times New Roman"/>
        </w:rPr>
        <w:t xml:space="preserve"> </w:t>
      </w:r>
      <w:r w:rsidR="002962A3">
        <w:rPr>
          <w:rFonts w:eastAsia="Times New Roman" w:cs="Times New Roman"/>
        </w:rPr>
        <w:t>technologies</w:t>
      </w:r>
      <w:r>
        <w:rPr>
          <w:rFonts w:eastAsia="Times New Roman" w:cs="Times New Roman"/>
        </w:rPr>
        <w:t>.</w:t>
      </w:r>
    </w:p>
    <w:p w14:paraId="537C70A1" w14:textId="7DE9DAF3" w:rsidR="009976E9" w:rsidRDefault="0024618E" w:rsidP="0024618E">
      <w:pPr>
        <w:ind w:left="360"/>
        <w:jc w:val="left"/>
        <w:rPr>
          <w:rFonts w:eastAsia="Times New Roman" w:cs="Times New Roman"/>
        </w:rPr>
      </w:pPr>
      <w:r>
        <w:rPr>
          <w:rFonts w:eastAsia="Times New Roman" w:cs="Times New Roman"/>
        </w:rPr>
        <w:t>Cependant</w:t>
      </w:r>
      <w:r w:rsidR="009976E9">
        <w:rPr>
          <w:rFonts w:eastAsia="Times New Roman" w:cs="Times New Roman"/>
        </w:rPr>
        <w:t>,</w:t>
      </w:r>
      <w:r>
        <w:rPr>
          <w:rFonts w:eastAsia="Times New Roman" w:cs="Times New Roman"/>
        </w:rPr>
        <w:t xml:space="preserve"> elle présente aussi </w:t>
      </w:r>
      <w:r w:rsidR="009976E9">
        <w:rPr>
          <w:rFonts w:eastAsia="Times New Roman" w:cs="Times New Roman"/>
        </w:rPr>
        <w:t>des inconvénients</w:t>
      </w:r>
      <w:r w:rsidR="00297091">
        <w:rPr>
          <w:rFonts w:eastAsia="Times New Roman" w:cs="Times New Roman"/>
        </w:rPr>
        <w:t> :</w:t>
      </w:r>
    </w:p>
    <w:p w14:paraId="6112BD5A" w14:textId="5C181CA6" w:rsidR="009976E9" w:rsidRDefault="009976E9" w:rsidP="009976E9">
      <w:pPr>
        <w:pStyle w:val="Paragraphedeliste"/>
        <w:numPr>
          <w:ilvl w:val="0"/>
          <w:numId w:val="8"/>
        </w:numPr>
        <w:jc w:val="left"/>
        <w:rPr>
          <w:rFonts w:eastAsia="Times New Roman" w:cs="Times New Roman"/>
        </w:rPr>
      </w:pPr>
      <w:r>
        <w:rPr>
          <w:rFonts w:eastAsia="Times New Roman" w:cs="Times New Roman"/>
        </w:rPr>
        <w:t>La compatibilité avec certains navigateurs plus anciens est limitée.</w:t>
      </w:r>
      <w:r w:rsidRPr="009976E9">
        <w:rPr>
          <w:rFonts w:eastAsia="Times New Roman" w:cs="Times New Roman"/>
        </w:rPr>
        <w:t xml:space="preserve"> </w:t>
      </w:r>
      <w:r>
        <w:rPr>
          <w:rFonts w:eastAsia="Times New Roman" w:cs="Times New Roman"/>
        </w:rPr>
        <w:t>Il faut alors avoir recours à certaines rustines</w:t>
      </w:r>
      <w:r w:rsidR="00751AD6">
        <w:rPr>
          <w:rFonts w:eastAsia="Times New Roman" w:cs="Times New Roman"/>
        </w:rPr>
        <w:t xml:space="preserve"> pour assurer un fonctionnement correct du site.</w:t>
      </w:r>
    </w:p>
    <w:p w14:paraId="24030D72" w14:textId="6E41357F" w:rsidR="00751AD6" w:rsidRDefault="00751AD6" w:rsidP="009976E9">
      <w:pPr>
        <w:pStyle w:val="Paragraphedeliste"/>
        <w:numPr>
          <w:ilvl w:val="0"/>
          <w:numId w:val="8"/>
        </w:numPr>
        <w:jc w:val="left"/>
        <w:rPr>
          <w:rFonts w:eastAsia="Times New Roman" w:cs="Times New Roman"/>
        </w:rPr>
      </w:pPr>
      <w:r>
        <w:rPr>
          <w:rFonts w:eastAsia="Times New Roman" w:cs="Times New Roman"/>
        </w:rPr>
        <w:t>La consommation d’un API REST par un navigateur web implique la présence de JavaScript (dans notre cas, via le framework AngularJS). Tous les navigateurs web supportent désormais JavaScript, cependant certains utilisateurs avancés choisissent pour des raisons de sécurité</w:t>
      </w:r>
      <w:r w:rsidR="004960AB">
        <w:rPr>
          <w:rFonts w:eastAsia="Times New Roman" w:cs="Times New Roman"/>
        </w:rPr>
        <w:t>,</w:t>
      </w:r>
      <w:r>
        <w:rPr>
          <w:rFonts w:eastAsia="Times New Roman" w:cs="Times New Roman"/>
        </w:rPr>
        <w:t xml:space="preserve"> par exemple</w:t>
      </w:r>
      <w:r w:rsidR="004960AB">
        <w:rPr>
          <w:rFonts w:eastAsia="Times New Roman" w:cs="Times New Roman"/>
        </w:rPr>
        <w:t>,</w:t>
      </w:r>
      <w:r>
        <w:rPr>
          <w:rFonts w:eastAsia="Times New Roman" w:cs="Times New Roman"/>
        </w:rPr>
        <w:t xml:space="preserve"> de désactiver JavaScript. Sans JavaScript, notre site ne peut fonctionner correctement. Les utilisateurs choisissant de désactiver JavaScript le font cependant en connaissance de cause, et peuvent le réactiver au cas par cas, leur permettant alors d’utiliser AMUDrive correctement.</w:t>
      </w:r>
    </w:p>
    <w:p w14:paraId="63B27792" w14:textId="5687B340" w:rsidR="00751AD6" w:rsidRDefault="00751AD6" w:rsidP="009976E9">
      <w:pPr>
        <w:pStyle w:val="Paragraphedeliste"/>
        <w:numPr>
          <w:ilvl w:val="0"/>
          <w:numId w:val="8"/>
        </w:numPr>
        <w:jc w:val="left"/>
        <w:rPr>
          <w:rFonts w:eastAsia="Times New Roman" w:cs="Times New Roman"/>
        </w:rPr>
      </w:pPr>
      <w:r>
        <w:rPr>
          <w:rFonts w:eastAsia="Times New Roman" w:cs="Times New Roman"/>
        </w:rPr>
        <w:t xml:space="preserve">Toujours en rapport avec le JavaScript, les moteurs de recherche ne sont pas non plus compatibles avec JavaScript, ce qui nuit au référencement pour un site </w:t>
      </w:r>
      <w:r w:rsidR="00226E84">
        <w:rPr>
          <w:rFonts w:eastAsia="Times New Roman" w:cs="Times New Roman"/>
        </w:rPr>
        <w:t xml:space="preserve">qui dépend essentiellement </w:t>
      </w:r>
      <w:r>
        <w:rPr>
          <w:rFonts w:eastAsia="Times New Roman" w:cs="Times New Roman"/>
        </w:rPr>
        <w:t xml:space="preserve">de JavaScript. </w:t>
      </w:r>
      <w:r w:rsidR="00FB65AE">
        <w:rPr>
          <w:rFonts w:eastAsia="Times New Roman" w:cs="Times New Roman"/>
        </w:rPr>
        <w:t>On peut palier à ce</w:t>
      </w:r>
      <w:r w:rsidR="00226E84">
        <w:rPr>
          <w:rFonts w:eastAsia="Times New Roman" w:cs="Times New Roman"/>
        </w:rPr>
        <w:t>tte faiblesse avec un procédé nommé le cloaking, mais nous n’avons pas jugé cela pertinent. En effet</w:t>
      </w:r>
      <w:r>
        <w:rPr>
          <w:rFonts w:eastAsia="Times New Roman" w:cs="Times New Roman"/>
        </w:rPr>
        <w:t>, dans le cas d’AMUDrive, ce problème est mitigé :</w:t>
      </w:r>
    </w:p>
    <w:p w14:paraId="523AB2DD" w14:textId="6556A7B3" w:rsidR="00751AD6" w:rsidRDefault="007614AE" w:rsidP="00751AD6">
      <w:pPr>
        <w:pStyle w:val="Paragraphedeliste"/>
        <w:numPr>
          <w:ilvl w:val="1"/>
          <w:numId w:val="8"/>
        </w:numPr>
        <w:jc w:val="left"/>
        <w:rPr>
          <w:rFonts w:eastAsia="Times New Roman" w:cs="Times New Roman"/>
        </w:rPr>
      </w:pPr>
      <w:r>
        <w:rPr>
          <w:rFonts w:eastAsia="Times New Roman" w:cs="Times New Roman"/>
        </w:rPr>
        <w:t>Le contenu du site n’est accessible qu’aux utilisateurs connectés. Un moteur de recherche n’est pas un utilisateur connecté, et ne peut donc pas évaluer le contenu même du site (les covoiturages proposés)</w:t>
      </w:r>
      <w:r w:rsidR="00FE1C1D">
        <w:rPr>
          <w:rFonts w:eastAsia="Times New Roman" w:cs="Times New Roman"/>
        </w:rPr>
        <w:t xml:space="preserve"> et ce indépendamment des choix techniques faits</w:t>
      </w:r>
      <w:r>
        <w:rPr>
          <w:rFonts w:eastAsia="Times New Roman" w:cs="Times New Roman"/>
        </w:rPr>
        <w:t>.</w:t>
      </w:r>
      <w:r w:rsidR="00FE1C1D">
        <w:rPr>
          <w:rFonts w:eastAsia="Times New Roman" w:cs="Times New Roman"/>
        </w:rPr>
        <w:t xml:space="preserve"> C’est une conséquence du fait que le site soit restreint au personnel et aux étudiants de l’université Aix-Marseille.</w:t>
      </w:r>
    </w:p>
    <w:p w14:paraId="2934B028" w14:textId="1494703D" w:rsidR="00FE1C1D" w:rsidRDefault="00FE1C1D" w:rsidP="00751AD6">
      <w:pPr>
        <w:pStyle w:val="Paragraphedeliste"/>
        <w:numPr>
          <w:ilvl w:val="1"/>
          <w:numId w:val="8"/>
        </w:numPr>
        <w:jc w:val="left"/>
        <w:rPr>
          <w:rFonts w:eastAsia="Times New Roman" w:cs="Times New Roman"/>
        </w:rPr>
      </w:pPr>
      <w:r>
        <w:rPr>
          <w:rFonts w:eastAsia="Times New Roman" w:cs="Times New Roman"/>
        </w:rPr>
        <w:t xml:space="preserve">Les personnes concernées par le site auront connaissance du site autrement que par </w:t>
      </w:r>
      <w:r w:rsidR="00E84FC2">
        <w:rPr>
          <w:rFonts w:eastAsia="Times New Roman" w:cs="Times New Roman"/>
        </w:rPr>
        <w:t xml:space="preserve">un moteur de recherche (mailing </w:t>
      </w:r>
      <w:r w:rsidR="004A04BE">
        <w:rPr>
          <w:rFonts w:eastAsia="Times New Roman" w:cs="Times New Roman"/>
        </w:rPr>
        <w:t>list AMU, affiche, associations étudiantes</w:t>
      </w:r>
      <w:r>
        <w:rPr>
          <w:rFonts w:eastAsia="Times New Roman" w:cs="Times New Roman"/>
        </w:rPr>
        <w:t xml:space="preserve">…). Le </w:t>
      </w:r>
      <w:r>
        <w:rPr>
          <w:rFonts w:eastAsia="Times New Roman" w:cs="Times New Roman"/>
        </w:rPr>
        <w:lastRenderedPageBreak/>
        <w:t>référencement doit, dans notre cas, permettre à ceux cherchant le site de le trouver (alors qu’en général il doit servir à obtenir de nouveaux utilisateurs).</w:t>
      </w:r>
    </w:p>
    <w:p w14:paraId="6D724E28" w14:textId="688C680B" w:rsidR="00FB65AE" w:rsidRDefault="00FE1C1D" w:rsidP="00FB65AE">
      <w:pPr>
        <w:pStyle w:val="Paragraphedeliste"/>
        <w:numPr>
          <w:ilvl w:val="1"/>
          <w:numId w:val="8"/>
        </w:numPr>
        <w:jc w:val="left"/>
        <w:rPr>
          <w:rFonts w:eastAsia="Times New Roman" w:cs="Times New Roman"/>
        </w:rPr>
      </w:pPr>
      <w:r w:rsidRPr="00FE1C1D">
        <w:rPr>
          <w:rFonts w:eastAsia="Times New Roman" w:cs="Times New Roman"/>
        </w:rPr>
        <w:t xml:space="preserve">Le moteur de recherche peut toujours </w:t>
      </w:r>
      <w:r w:rsidR="002F4AD7">
        <w:rPr>
          <w:rFonts w:eastAsia="Times New Roman" w:cs="Times New Roman"/>
        </w:rPr>
        <w:t xml:space="preserve">lire </w:t>
      </w:r>
      <w:r w:rsidRPr="00FE1C1D">
        <w:rPr>
          <w:rFonts w:eastAsia="Times New Roman" w:cs="Times New Roman"/>
        </w:rPr>
        <w:t xml:space="preserve">la partie HTML du site, et donc saisir les mots clés essentiels (tels que Aix Marseille Université et covoiturage), ce qui devrait </w:t>
      </w:r>
      <w:r>
        <w:rPr>
          <w:rFonts w:eastAsia="Times New Roman" w:cs="Times New Roman"/>
        </w:rPr>
        <w:t xml:space="preserve">être suffisant </w:t>
      </w:r>
      <w:r w:rsidRPr="00FE1C1D">
        <w:rPr>
          <w:rFonts w:eastAsia="Times New Roman" w:cs="Times New Roman"/>
        </w:rPr>
        <w:t>pour satisfaire au point précédent.</w:t>
      </w:r>
    </w:p>
    <w:p w14:paraId="40F33B1F" w14:textId="76280F93" w:rsidR="00461465" w:rsidRPr="00461465" w:rsidRDefault="00461465" w:rsidP="00461465">
      <w:pPr>
        <w:ind w:left="360"/>
        <w:jc w:val="left"/>
        <w:rPr>
          <w:rFonts w:eastAsia="Times New Roman" w:cs="Times New Roman"/>
        </w:rPr>
      </w:pPr>
      <w:r>
        <w:t>Lorsque la conception d’AMUDrive</w:t>
      </w:r>
      <w:r w:rsidR="00474B93">
        <w:t xml:space="preserve"> a débuté, nous avons vu une réelle opportunité d’étendre nos connaissances techniques, notamment avec des technologies nouvelles &amp; innovantes. En effet, rares sont les opportunités dans le monde professionnel de s’essayer </w:t>
      </w:r>
      <w:r w:rsidR="004A04BE">
        <w:t xml:space="preserve">(sur de réels projets) à de </w:t>
      </w:r>
      <w:r w:rsidR="00945274">
        <w:t>telles technologies. Cela explique, par exemple, le choix d’une API REST.</w:t>
      </w:r>
    </w:p>
    <w:p w14:paraId="06A14AD4" w14:textId="77777777" w:rsidR="0038343D" w:rsidRDefault="00945274" w:rsidP="00461465">
      <w:pPr>
        <w:ind w:left="360"/>
        <w:jc w:val="left"/>
      </w:pPr>
      <w:r>
        <w:t xml:space="preserve">Pour satisfaire à cet objectif personnel, </w:t>
      </w:r>
      <w:r w:rsidR="0038343D">
        <w:t>nous avons évalué trois langages/framework potentiels : PHP/SlimFramework dont nous avions déjà une certaine connaissance, C#/Nancy que nous connaissions moins et enfin Ruby on Rails dont nous n’avions aucune connaissance.</w:t>
      </w:r>
    </w:p>
    <w:p w14:paraId="32DD98F5" w14:textId="65769B58" w:rsidR="002962A3" w:rsidRDefault="0038343D" w:rsidP="00F85925">
      <w:pPr>
        <w:ind w:left="360"/>
        <w:jc w:val="left"/>
        <w:rPr>
          <w:rFonts w:eastAsia="Times New Roman" w:cs="Times New Roman"/>
        </w:rPr>
      </w:pPr>
      <w:r>
        <w:t>Après avoir comparé les trois possibilités (via 3 preuves de concepts), nous avons retenu le C# avec Nancy comme framework : nous découvrions Nancy mais avions</w:t>
      </w:r>
      <w:r w:rsidR="00695DA6">
        <w:t>,</w:t>
      </w:r>
      <w:r>
        <w:t xml:space="preserve"> pour certains</w:t>
      </w:r>
      <w:r w:rsidR="00695DA6">
        <w:t>,</w:t>
      </w:r>
      <w:r>
        <w:t xml:space="preserve"> déjà une connaissance du langage, ce qui nous </w:t>
      </w:r>
      <w:r w:rsidR="00F85925">
        <w:t>fournirait l’appui nécessaire</w:t>
      </w:r>
      <w:r w:rsidR="00F85925">
        <w:rPr>
          <w:rFonts w:eastAsia="Times New Roman" w:cs="Times New Roman"/>
        </w:rPr>
        <w:t xml:space="preserve"> en </w:t>
      </w:r>
      <w:r w:rsidR="00F85925">
        <w:t>cas</w:t>
      </w:r>
      <w:r w:rsidR="00F85925">
        <w:rPr>
          <w:rFonts w:eastAsia="Times New Roman" w:cs="Times New Roman"/>
        </w:rPr>
        <w:t xml:space="preserve"> de </w:t>
      </w:r>
      <w:r w:rsidR="00F85925">
        <w:t>problème</w:t>
      </w:r>
      <w:r w:rsidR="00F85925">
        <w:rPr>
          <w:rFonts w:eastAsia="Times New Roman" w:cs="Times New Roman"/>
        </w:rPr>
        <w:t>.</w:t>
      </w:r>
    </w:p>
    <w:p w14:paraId="6D7D93DD" w14:textId="5B60AC43" w:rsidR="00F85925" w:rsidRDefault="00F85925" w:rsidP="00F85925">
      <w:pPr>
        <w:ind w:left="360"/>
        <w:jc w:val="left"/>
      </w:pPr>
      <w:r>
        <w:t>Ci-dessous les spécifications complètes d</w:t>
      </w:r>
      <w:r w:rsidR="00AE6FE5">
        <w:t>e l’API REST.</w:t>
      </w:r>
    </w:p>
    <w:p w14:paraId="4242F0BA"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Tous les retours sont en JSON.  </w:t>
      </w:r>
    </w:p>
    <w:p w14:paraId="1D19ED3C"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06AECC39"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/auth  </w:t>
      </w:r>
    </w:p>
    <w:p w14:paraId="7ADD6DBC"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F85925">
        <w:rPr>
          <w:rFonts w:ascii="Consolas" w:eastAsia="Times New Roman" w:hAnsi="Consolas" w:cs="Consolas"/>
          <w:color w:val="000000"/>
          <w:sz w:val="18"/>
          <w:szCs w:val="18"/>
          <w:bdr w:val="none" w:sz="0" w:space="0" w:color="auto" w:frame="1"/>
          <w:lang w:val="en-GB" w:eastAsia="fr-FR"/>
        </w:rPr>
        <w:t>    /auth/login/{username}/{password_sha512}  </w:t>
      </w:r>
    </w:p>
    <w:p w14:paraId="1BC7CCFF" w14:textId="0B600BD8"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val="en-GB" w:eastAsia="fr-FR"/>
        </w:rPr>
        <w:t>        </w:t>
      </w:r>
      <w:r w:rsidRPr="00F85925">
        <w:rPr>
          <w:rFonts w:ascii="Consolas" w:eastAsia="Times New Roman" w:hAnsi="Consolas" w:cs="Consolas"/>
          <w:color w:val="000000"/>
          <w:sz w:val="18"/>
          <w:szCs w:val="18"/>
          <w:bdr w:val="none" w:sz="0" w:space="0" w:color="auto" w:frame="1"/>
          <w:lang w:eastAsia="fr-FR"/>
        </w:rPr>
        <w:t>Authentification de l</w:t>
      </w:r>
      <w:r>
        <w:rPr>
          <w:rFonts w:ascii="Consolas" w:eastAsia="Times New Roman" w:hAnsi="Consolas" w:cs="Consolas"/>
          <w:color w:val="000000"/>
          <w:sz w:val="18"/>
          <w:szCs w:val="18"/>
          <w:bdr w:val="none" w:sz="0" w:space="0" w:color="auto" w:frame="1"/>
          <w:lang w:eastAsia="fr-FR"/>
        </w:rPr>
        <w:t>'utilisateur. Le token retourné</w:t>
      </w:r>
      <w:r w:rsidRPr="00F85925">
        <w:rPr>
          <w:rFonts w:ascii="Consolas" w:eastAsia="Times New Roman" w:hAnsi="Consolas" w:cs="Consolas"/>
          <w:color w:val="000000"/>
          <w:sz w:val="18"/>
          <w:szCs w:val="18"/>
          <w:bdr w:val="none" w:sz="0" w:space="0" w:color="auto" w:frame="1"/>
          <w:lang w:eastAsia="fr-FR"/>
        </w:rPr>
        <w:t> est stock</w:t>
      </w:r>
      <w:r>
        <w:rPr>
          <w:rFonts w:ascii="Consolas" w:eastAsia="Times New Roman" w:hAnsi="Consolas" w:cs="Consolas"/>
          <w:color w:val="000000"/>
          <w:sz w:val="18"/>
          <w:szCs w:val="18"/>
          <w:bdr w:val="none" w:sz="0" w:space="0" w:color="auto" w:frame="1"/>
          <w:lang w:eastAsia="fr-FR"/>
        </w:rPr>
        <w:t>é</w:t>
      </w:r>
      <w:r w:rsidRPr="00F85925">
        <w:rPr>
          <w:rFonts w:ascii="Consolas" w:eastAsia="Times New Roman" w:hAnsi="Consolas" w:cs="Consolas"/>
          <w:color w:val="000000"/>
          <w:sz w:val="18"/>
          <w:szCs w:val="18"/>
          <w:bdr w:val="none" w:sz="0" w:space="0" w:color="auto" w:frame="1"/>
          <w:lang w:eastAsia="fr-FR"/>
        </w:rPr>
        <w:t> en tant que cookie sur le client, e</w:t>
      </w:r>
      <w:r>
        <w:rPr>
          <w:rFonts w:ascii="Consolas" w:eastAsia="Times New Roman" w:hAnsi="Consolas" w:cs="Consolas"/>
          <w:color w:val="000000"/>
          <w:sz w:val="18"/>
          <w:szCs w:val="18"/>
          <w:bdr w:val="none" w:sz="0" w:space="0" w:color="auto" w:frame="1"/>
          <w:lang w:eastAsia="fr-FR"/>
        </w:rPr>
        <w:t>t est vérifié à chaque requê</w:t>
      </w:r>
      <w:r w:rsidRPr="00F85925">
        <w:rPr>
          <w:rFonts w:ascii="Consolas" w:eastAsia="Times New Roman" w:hAnsi="Consolas" w:cs="Consolas"/>
          <w:color w:val="000000"/>
          <w:sz w:val="18"/>
          <w:szCs w:val="18"/>
          <w:bdr w:val="none" w:sz="0" w:space="0" w:color="auto" w:frame="1"/>
          <w:lang w:eastAsia="fr-FR"/>
        </w:rPr>
        <w:t>te suivante.  </w:t>
      </w:r>
    </w:p>
    <w:p w14:paraId="5B100450" w14:textId="3934BC09"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token d'authentification au format suivan</w:t>
      </w:r>
      <w:r>
        <w:rPr>
          <w:rFonts w:ascii="Consolas" w:eastAsia="Times New Roman" w:hAnsi="Consolas" w:cs="Consolas"/>
          <w:color w:val="000000"/>
          <w:sz w:val="18"/>
          <w:szCs w:val="18"/>
          <w:bdr w:val="none" w:sz="0" w:space="0" w:color="auto" w:frame="1"/>
          <w:lang w:eastAsia="fr-FR"/>
        </w:rPr>
        <w:t>t, cryptographié par clé symé</w:t>
      </w:r>
      <w:r w:rsidRPr="00F85925">
        <w:rPr>
          <w:rFonts w:ascii="Consolas" w:eastAsia="Times New Roman" w:hAnsi="Consolas" w:cs="Consolas"/>
          <w:color w:val="000000"/>
          <w:sz w:val="18"/>
          <w:szCs w:val="18"/>
          <w:bdr w:val="none" w:sz="0" w:space="0" w:color="auto" w:frame="1"/>
          <w:lang w:eastAsia="fr-FR"/>
        </w:rPr>
        <w:t>trique (AES256), en base 64:  </w:t>
      </w:r>
    </w:p>
    <w:p w14:paraId="10825B50"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{user_id}:{timestamp}:{ip}  </w:t>
      </w:r>
    </w:p>
    <w:p w14:paraId="73F5D544"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39037D4D"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{username}  </w:t>
      </w:r>
    </w:p>
    <w:p w14:paraId="55EAC684"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le nom d'utilisateur  </w:t>
      </w:r>
    </w:p>
    <w:p w14:paraId="2ACEA419"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547A2D5F"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{password_sha512}  </w:t>
      </w:r>
    </w:p>
    <w:p w14:paraId="6E2B6AA1" w14:textId="221BD6D5"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le mot de passe </w:t>
      </w:r>
      <w:r>
        <w:rPr>
          <w:rFonts w:ascii="Consolas" w:eastAsia="Times New Roman" w:hAnsi="Consolas" w:cs="Consolas"/>
          <w:color w:val="000000"/>
          <w:sz w:val="18"/>
          <w:szCs w:val="18"/>
          <w:bdr w:val="none" w:sz="0" w:space="0" w:color="auto" w:frame="1"/>
          <w:lang w:eastAsia="fr-FR"/>
        </w:rPr>
        <w:t>hashé</w:t>
      </w:r>
      <w:r w:rsidRPr="00F85925">
        <w:rPr>
          <w:rFonts w:ascii="Consolas" w:eastAsia="Times New Roman" w:hAnsi="Consolas" w:cs="Consolas"/>
          <w:color w:val="000000"/>
          <w:sz w:val="18"/>
          <w:szCs w:val="18"/>
          <w:bdr w:val="none" w:sz="0" w:space="0" w:color="auto" w:frame="1"/>
          <w:lang w:eastAsia="fr-FR"/>
        </w:rPr>
        <w:t> par SHA512  </w:t>
      </w:r>
    </w:p>
    <w:p w14:paraId="12A68985"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19F65D81"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{returns}  </w:t>
      </w:r>
    </w:p>
    <w:p w14:paraId="1B6DDB75"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r w:rsidRPr="00F85925">
        <w:rPr>
          <w:rFonts w:ascii="Consolas" w:eastAsia="Times New Roman" w:hAnsi="Consolas" w:cs="Consolas"/>
          <w:b/>
          <w:bCs/>
          <w:color w:val="006699"/>
          <w:sz w:val="18"/>
          <w:szCs w:val="18"/>
          <w:bdr w:val="none" w:sz="0" w:space="0" w:color="auto" w:frame="1"/>
          <w:lang w:eastAsia="fr-FR"/>
        </w:rPr>
        <w:t>true</w:t>
      </w:r>
      <w:r w:rsidRPr="00F85925">
        <w:rPr>
          <w:rFonts w:ascii="Consolas" w:eastAsia="Times New Roman" w:hAnsi="Consolas" w:cs="Consolas"/>
          <w:color w:val="000000"/>
          <w:sz w:val="18"/>
          <w:szCs w:val="18"/>
          <w:bdr w:val="none" w:sz="0" w:space="0" w:color="auto" w:frame="1"/>
          <w:lang w:eastAsia="fr-FR"/>
        </w:rPr>
        <w:t>/</w:t>
      </w:r>
      <w:r w:rsidRPr="00F85925">
        <w:rPr>
          <w:rFonts w:ascii="Consolas" w:eastAsia="Times New Roman" w:hAnsi="Consolas" w:cs="Consolas"/>
          <w:b/>
          <w:bCs/>
          <w:color w:val="006699"/>
          <w:sz w:val="18"/>
          <w:szCs w:val="18"/>
          <w:bdr w:val="none" w:sz="0" w:space="0" w:color="auto" w:frame="1"/>
          <w:lang w:eastAsia="fr-FR"/>
        </w:rPr>
        <w:t>false</w:t>
      </w:r>
      <w:r w:rsidRPr="00F85925">
        <w:rPr>
          <w:rFonts w:ascii="Consolas" w:eastAsia="Times New Roman" w:hAnsi="Consolas" w:cs="Consolas"/>
          <w:color w:val="000000"/>
          <w:sz w:val="18"/>
          <w:szCs w:val="18"/>
          <w:bdr w:val="none" w:sz="0" w:space="0" w:color="auto" w:frame="1"/>
          <w:lang w:eastAsia="fr-FR"/>
        </w:rPr>
        <w:t>  </w:t>
      </w:r>
    </w:p>
    <w:p w14:paraId="6088D6D1"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7CA5FC6B"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/auth/logout  </w:t>
      </w:r>
    </w:p>
    <w:p w14:paraId="06D195AD" w14:textId="56C4CD7A"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D</w:t>
      </w:r>
      <w:r>
        <w:rPr>
          <w:rFonts w:ascii="Consolas" w:eastAsia="Times New Roman" w:hAnsi="Consolas" w:cs="Consolas"/>
          <w:color w:val="000000"/>
          <w:sz w:val="18"/>
          <w:szCs w:val="18"/>
          <w:bdr w:val="none" w:sz="0" w:space="0" w:color="auto" w:frame="1"/>
          <w:lang w:eastAsia="fr-FR"/>
        </w:rPr>
        <w:t>é</w:t>
      </w:r>
      <w:r w:rsidRPr="00F85925">
        <w:rPr>
          <w:rFonts w:ascii="Consolas" w:eastAsia="Times New Roman" w:hAnsi="Consolas" w:cs="Consolas"/>
          <w:color w:val="000000"/>
          <w:sz w:val="18"/>
          <w:szCs w:val="18"/>
          <w:bdr w:val="none" w:sz="0" w:space="0" w:color="auto" w:frame="1"/>
          <w:lang w:eastAsia="fr-FR"/>
        </w:rPr>
        <w:t>truit le token d'authentification courant  </w:t>
      </w:r>
    </w:p>
    <w:p w14:paraId="3167CA9E"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75D4CEC9"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/client  </w:t>
      </w:r>
    </w:p>
    <w:p w14:paraId="000DE87D"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/client  </w:t>
      </w:r>
    </w:p>
    <w:p w14:paraId="309CB371"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{returns}  </w:t>
      </w:r>
    </w:p>
    <w:p w14:paraId="069CBA17"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le client complet de l'utilisateur  </w:t>
      </w:r>
    </w:p>
    <w:p w14:paraId="459BC2C5"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038BE52C" w14:textId="6E16A9E9"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[A</w:t>
      </w:r>
      <w:r>
        <w:rPr>
          <w:rFonts w:ascii="Consolas" w:eastAsia="Times New Roman" w:hAnsi="Consolas" w:cs="Consolas"/>
          <w:color w:val="000000"/>
          <w:sz w:val="18"/>
          <w:szCs w:val="18"/>
          <w:bdr w:val="none" w:sz="0" w:space="0" w:color="auto" w:frame="1"/>
          <w:lang w:eastAsia="fr-FR"/>
        </w:rPr>
        <w:t> faire pour chacune des propriété</w:t>
      </w:r>
      <w:r w:rsidRPr="00F85925">
        <w:rPr>
          <w:rFonts w:ascii="Consolas" w:eastAsia="Times New Roman" w:hAnsi="Consolas" w:cs="Consolas"/>
          <w:color w:val="000000"/>
          <w:sz w:val="18"/>
          <w:szCs w:val="18"/>
          <w:bdr w:val="none" w:sz="0" w:space="0" w:color="auto" w:frame="1"/>
          <w:lang w:eastAsia="fr-FR"/>
        </w:rPr>
        <w:t>s de la table </w:t>
      </w:r>
      <w:r w:rsidRPr="00F85925">
        <w:rPr>
          <w:rFonts w:ascii="Consolas" w:eastAsia="Times New Roman" w:hAnsi="Consolas" w:cs="Consolas"/>
          <w:color w:val="0000FF"/>
          <w:sz w:val="18"/>
          <w:szCs w:val="18"/>
          <w:bdr w:val="none" w:sz="0" w:space="0" w:color="auto" w:frame="1"/>
          <w:lang w:eastAsia="fr-FR"/>
        </w:rPr>
        <w:t>"client"</w:t>
      </w:r>
      <w:r w:rsidRPr="00F85925">
        <w:rPr>
          <w:rFonts w:ascii="Consolas" w:eastAsia="Times New Roman" w:hAnsi="Consolas" w:cs="Consolas"/>
          <w:color w:val="000000"/>
          <w:sz w:val="18"/>
          <w:szCs w:val="18"/>
          <w:bdr w:val="none" w:sz="0" w:space="0" w:color="auto" w:frame="1"/>
          <w:lang w:eastAsia="fr-FR"/>
        </w:rPr>
        <w:t>]  </w:t>
      </w:r>
    </w:p>
    <w:p w14:paraId="28E38827"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/client/firstName/{firstName}  </w:t>
      </w:r>
    </w:p>
    <w:p w14:paraId="3BEAF85D"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{firstName}  </w:t>
      </w:r>
    </w:p>
    <w:p w14:paraId="4046EA77" w14:textId="149B7ECC"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le nouveau prénom  </w:t>
      </w:r>
    </w:p>
    <w:p w14:paraId="7B9DB988"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6CE3A298"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{returns}  </w:t>
      </w:r>
    </w:p>
    <w:p w14:paraId="73E19BB9"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r w:rsidRPr="00F85925">
        <w:rPr>
          <w:rFonts w:ascii="Consolas" w:eastAsia="Times New Roman" w:hAnsi="Consolas" w:cs="Consolas"/>
          <w:b/>
          <w:bCs/>
          <w:color w:val="006699"/>
          <w:sz w:val="18"/>
          <w:szCs w:val="18"/>
          <w:bdr w:val="none" w:sz="0" w:space="0" w:color="auto" w:frame="1"/>
          <w:lang w:eastAsia="fr-FR"/>
        </w:rPr>
        <w:t>true</w:t>
      </w:r>
      <w:r w:rsidRPr="00F85925">
        <w:rPr>
          <w:rFonts w:ascii="Consolas" w:eastAsia="Times New Roman" w:hAnsi="Consolas" w:cs="Consolas"/>
          <w:color w:val="000000"/>
          <w:sz w:val="18"/>
          <w:szCs w:val="18"/>
          <w:bdr w:val="none" w:sz="0" w:space="0" w:color="auto" w:frame="1"/>
          <w:lang w:eastAsia="fr-FR"/>
        </w:rPr>
        <w:t>/</w:t>
      </w:r>
      <w:r w:rsidRPr="00F85925">
        <w:rPr>
          <w:rFonts w:ascii="Consolas" w:eastAsia="Times New Roman" w:hAnsi="Consolas" w:cs="Consolas"/>
          <w:b/>
          <w:bCs/>
          <w:color w:val="006699"/>
          <w:sz w:val="18"/>
          <w:szCs w:val="18"/>
          <w:bdr w:val="none" w:sz="0" w:space="0" w:color="auto" w:frame="1"/>
          <w:lang w:eastAsia="fr-FR"/>
        </w:rPr>
        <w:t>false</w:t>
      </w:r>
      <w:r w:rsidRPr="00F85925">
        <w:rPr>
          <w:rFonts w:ascii="Consolas" w:eastAsia="Times New Roman" w:hAnsi="Consolas" w:cs="Consolas"/>
          <w:color w:val="000000"/>
          <w:sz w:val="18"/>
          <w:szCs w:val="18"/>
          <w:bdr w:val="none" w:sz="0" w:space="0" w:color="auto" w:frame="1"/>
          <w:lang w:eastAsia="fr-FR"/>
        </w:rPr>
        <w:t>  </w:t>
      </w:r>
    </w:p>
    <w:p w14:paraId="312007D0"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34D876ED"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lastRenderedPageBreak/>
        <w:t>/vehicles  </w:t>
      </w:r>
    </w:p>
    <w:p w14:paraId="6F573D0F"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/vehicles  </w:t>
      </w:r>
    </w:p>
    <w:p w14:paraId="00CE55EC"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{returns}  </w:t>
      </w:r>
    </w:p>
    <w:p w14:paraId="06C300C0" w14:textId="6A5E0D4E"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Pr>
          <w:rFonts w:ascii="Consolas" w:eastAsia="Times New Roman" w:hAnsi="Consolas" w:cs="Consolas"/>
          <w:color w:val="000000"/>
          <w:sz w:val="18"/>
          <w:szCs w:val="18"/>
          <w:bdr w:val="none" w:sz="0" w:space="0" w:color="auto" w:frame="1"/>
          <w:lang w:eastAsia="fr-FR"/>
        </w:rPr>
        <w:t>            Tous les véhicules et leurs caracté</w:t>
      </w:r>
      <w:r w:rsidRPr="00F85925">
        <w:rPr>
          <w:rFonts w:ascii="Consolas" w:eastAsia="Times New Roman" w:hAnsi="Consolas" w:cs="Consolas"/>
          <w:color w:val="000000"/>
          <w:sz w:val="18"/>
          <w:szCs w:val="18"/>
          <w:bdr w:val="none" w:sz="0" w:space="0" w:color="auto" w:frame="1"/>
          <w:lang w:eastAsia="fr-FR"/>
        </w:rPr>
        <w:t>ristiques  </w:t>
      </w:r>
    </w:p>
    <w:p w14:paraId="02007A35"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675CE18F" w14:textId="2AFDA3CD"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[A</w:t>
      </w:r>
      <w:r>
        <w:rPr>
          <w:rFonts w:ascii="Consolas" w:eastAsia="Times New Roman" w:hAnsi="Consolas" w:cs="Consolas"/>
          <w:color w:val="000000"/>
          <w:sz w:val="18"/>
          <w:szCs w:val="18"/>
          <w:bdr w:val="none" w:sz="0" w:space="0" w:color="auto" w:frame="1"/>
          <w:lang w:eastAsia="fr-FR"/>
        </w:rPr>
        <w:t> faire pour chacune des propriété</w:t>
      </w:r>
      <w:r w:rsidRPr="00F85925">
        <w:rPr>
          <w:rFonts w:ascii="Consolas" w:eastAsia="Times New Roman" w:hAnsi="Consolas" w:cs="Consolas"/>
          <w:color w:val="000000"/>
          <w:sz w:val="18"/>
          <w:szCs w:val="18"/>
          <w:bdr w:val="none" w:sz="0" w:space="0" w:color="auto" w:frame="1"/>
          <w:lang w:eastAsia="fr-FR"/>
        </w:rPr>
        <w:t>s de la table </w:t>
      </w:r>
      <w:r w:rsidRPr="00F85925">
        <w:rPr>
          <w:rFonts w:ascii="Consolas" w:eastAsia="Times New Roman" w:hAnsi="Consolas" w:cs="Consolas"/>
          <w:color w:val="0000FF"/>
          <w:sz w:val="18"/>
          <w:szCs w:val="18"/>
          <w:bdr w:val="none" w:sz="0" w:space="0" w:color="auto" w:frame="1"/>
          <w:lang w:eastAsia="fr-FR"/>
        </w:rPr>
        <w:t>"vehicle"</w:t>
      </w:r>
      <w:r w:rsidRPr="00F85925">
        <w:rPr>
          <w:rFonts w:ascii="Consolas" w:eastAsia="Times New Roman" w:hAnsi="Consolas" w:cs="Consolas"/>
          <w:color w:val="000000"/>
          <w:sz w:val="18"/>
          <w:szCs w:val="18"/>
          <w:bdr w:val="none" w:sz="0" w:space="0" w:color="auto" w:frame="1"/>
          <w:lang w:eastAsia="fr-FR"/>
        </w:rPr>
        <w:t>]  </w:t>
      </w:r>
    </w:p>
    <w:p w14:paraId="71462A24"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/vehicles/{idv}/smoking/{smoking}  </w:t>
      </w:r>
    </w:p>
    <w:p w14:paraId="2BCB918E"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{idv}  </w:t>
      </w:r>
    </w:p>
    <w:p w14:paraId="3B9BAC68" w14:textId="1494D83E"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Pr>
          <w:rFonts w:ascii="Consolas" w:eastAsia="Times New Roman" w:hAnsi="Consolas" w:cs="Consolas"/>
          <w:color w:val="000000"/>
          <w:sz w:val="18"/>
          <w:szCs w:val="18"/>
          <w:bdr w:val="none" w:sz="0" w:space="0" w:color="auto" w:frame="1"/>
          <w:lang w:eastAsia="fr-FR"/>
        </w:rPr>
        <w:t>            L'id du vé</w:t>
      </w:r>
      <w:r w:rsidRPr="00F85925">
        <w:rPr>
          <w:rFonts w:ascii="Consolas" w:eastAsia="Times New Roman" w:hAnsi="Consolas" w:cs="Consolas"/>
          <w:color w:val="000000"/>
          <w:sz w:val="18"/>
          <w:szCs w:val="18"/>
          <w:bdr w:val="none" w:sz="0" w:space="0" w:color="auto" w:frame="1"/>
          <w:lang w:eastAsia="fr-FR"/>
        </w:rPr>
        <w:t>hicule  </w:t>
      </w:r>
    </w:p>
    <w:p w14:paraId="5E31F7FB"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3E034F18"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{smoking}  </w:t>
      </w:r>
    </w:p>
    <w:p w14:paraId="1FFE2FAD" w14:textId="3C70E3BF"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Fumeur (</w:t>
      </w:r>
      <w:r>
        <w:rPr>
          <w:rFonts w:ascii="Consolas" w:eastAsia="Times New Roman" w:hAnsi="Consolas" w:cs="Consolas"/>
          <w:color w:val="000000"/>
          <w:sz w:val="18"/>
          <w:szCs w:val="18"/>
          <w:bdr w:val="none" w:sz="0" w:space="0" w:color="auto" w:frame="1"/>
          <w:lang w:eastAsia="fr-FR"/>
        </w:rPr>
        <w:t>boolée</w:t>
      </w:r>
      <w:r w:rsidRPr="00F85925">
        <w:rPr>
          <w:rFonts w:ascii="Consolas" w:eastAsia="Times New Roman" w:hAnsi="Consolas" w:cs="Consolas"/>
          <w:color w:val="000000"/>
          <w:sz w:val="18"/>
          <w:szCs w:val="18"/>
          <w:bdr w:val="none" w:sz="0" w:space="0" w:color="auto" w:frame="1"/>
          <w:lang w:eastAsia="fr-FR"/>
        </w:rPr>
        <w:t>n)  </w:t>
      </w:r>
    </w:p>
    <w:p w14:paraId="7577BF29"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0DED7465"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{returns}  </w:t>
      </w:r>
    </w:p>
    <w:p w14:paraId="6996FAC4"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r w:rsidRPr="00F85925">
        <w:rPr>
          <w:rFonts w:ascii="Consolas" w:eastAsia="Times New Roman" w:hAnsi="Consolas" w:cs="Consolas"/>
          <w:b/>
          <w:bCs/>
          <w:color w:val="006699"/>
          <w:sz w:val="18"/>
          <w:szCs w:val="18"/>
          <w:bdr w:val="none" w:sz="0" w:space="0" w:color="auto" w:frame="1"/>
          <w:lang w:eastAsia="fr-FR"/>
        </w:rPr>
        <w:t>true</w:t>
      </w:r>
      <w:r w:rsidRPr="00F85925">
        <w:rPr>
          <w:rFonts w:ascii="Consolas" w:eastAsia="Times New Roman" w:hAnsi="Consolas" w:cs="Consolas"/>
          <w:color w:val="000000"/>
          <w:sz w:val="18"/>
          <w:szCs w:val="18"/>
          <w:bdr w:val="none" w:sz="0" w:space="0" w:color="auto" w:frame="1"/>
          <w:lang w:eastAsia="fr-FR"/>
        </w:rPr>
        <w:t>/</w:t>
      </w:r>
      <w:r w:rsidRPr="00F85925">
        <w:rPr>
          <w:rFonts w:ascii="Consolas" w:eastAsia="Times New Roman" w:hAnsi="Consolas" w:cs="Consolas"/>
          <w:b/>
          <w:bCs/>
          <w:color w:val="006699"/>
          <w:sz w:val="18"/>
          <w:szCs w:val="18"/>
          <w:bdr w:val="none" w:sz="0" w:space="0" w:color="auto" w:frame="1"/>
          <w:lang w:eastAsia="fr-FR"/>
        </w:rPr>
        <w:t>false</w:t>
      </w:r>
      <w:r w:rsidRPr="00F85925">
        <w:rPr>
          <w:rFonts w:ascii="Consolas" w:eastAsia="Times New Roman" w:hAnsi="Consolas" w:cs="Consolas"/>
          <w:color w:val="000000"/>
          <w:sz w:val="18"/>
          <w:szCs w:val="18"/>
          <w:bdr w:val="none" w:sz="0" w:space="0" w:color="auto" w:frame="1"/>
          <w:lang w:eastAsia="fr-FR"/>
        </w:rPr>
        <w:t>  </w:t>
      </w:r>
    </w:p>
    <w:p w14:paraId="601F1442"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235906C3"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/campus  </w:t>
      </w:r>
    </w:p>
    <w:p w14:paraId="29653810"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/campus  </w:t>
      </w:r>
    </w:p>
    <w:p w14:paraId="2B2493C2"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{returns}  </w:t>
      </w:r>
    </w:p>
    <w:p w14:paraId="35453A11"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Tous les campus  </w:t>
      </w:r>
    </w:p>
    <w:p w14:paraId="3BD167AE"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6B835F51"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/carpooling  </w:t>
      </w:r>
    </w:p>
    <w:p w14:paraId="29EC8FDA"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F85925">
        <w:rPr>
          <w:rFonts w:ascii="Consolas" w:eastAsia="Times New Roman" w:hAnsi="Consolas" w:cs="Consolas"/>
          <w:color w:val="000000"/>
          <w:sz w:val="18"/>
          <w:szCs w:val="18"/>
          <w:bdr w:val="none" w:sz="0" w:space="0" w:color="auto" w:frame="1"/>
          <w:lang w:val="en-GB" w:eastAsia="fr-FR"/>
        </w:rPr>
        <w:t>    /carpooling/search/{campus}/{address}/{areasize}/{direction}  </w:t>
      </w:r>
    </w:p>
    <w:p w14:paraId="7357678C"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val="en-GB" w:eastAsia="fr-FR"/>
        </w:rPr>
        <w:t>        </w:t>
      </w:r>
      <w:r w:rsidRPr="00F85925">
        <w:rPr>
          <w:rFonts w:ascii="Consolas" w:eastAsia="Times New Roman" w:hAnsi="Consolas" w:cs="Consolas"/>
          <w:color w:val="000000"/>
          <w:sz w:val="18"/>
          <w:szCs w:val="18"/>
          <w:bdr w:val="none" w:sz="0" w:space="0" w:color="auto" w:frame="1"/>
          <w:lang w:eastAsia="fr-FR"/>
        </w:rPr>
        <w:t>{campus}  </w:t>
      </w:r>
    </w:p>
    <w:p w14:paraId="7B2C5F64"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du campus  </w:t>
      </w:r>
    </w:p>
    <w:p w14:paraId="70547124"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72856EFB"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{address}  </w:t>
      </w:r>
    </w:p>
    <w:p w14:paraId="03FF8B99"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  </w:t>
      </w:r>
    </w:p>
    <w:p w14:paraId="7D9B1C28"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429437D9"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{areasize}  </w:t>
      </w:r>
    </w:p>
    <w:p w14:paraId="4B2F497C"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Taille de zone de recherche autour de l'addresse  </w:t>
      </w:r>
    </w:p>
    <w:p w14:paraId="70230917"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0B20988B"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{direction}  </w:t>
      </w:r>
    </w:p>
    <w:p w14:paraId="7C88B03C"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r w:rsidRPr="00F85925">
        <w:rPr>
          <w:rFonts w:ascii="Consolas" w:eastAsia="Times New Roman" w:hAnsi="Consolas" w:cs="Consolas"/>
          <w:b/>
          <w:bCs/>
          <w:color w:val="006699"/>
          <w:sz w:val="18"/>
          <w:szCs w:val="18"/>
          <w:bdr w:val="none" w:sz="0" w:space="0" w:color="auto" w:frame="1"/>
          <w:lang w:eastAsia="fr-FR"/>
        </w:rPr>
        <w:t>true</w:t>
      </w:r>
      <w:r w:rsidRPr="00F85925">
        <w:rPr>
          <w:rFonts w:ascii="Consolas" w:eastAsia="Times New Roman" w:hAnsi="Consolas" w:cs="Consolas"/>
          <w:color w:val="000000"/>
          <w:sz w:val="18"/>
          <w:szCs w:val="18"/>
          <w:bdr w:val="none" w:sz="0" w:space="0" w:color="auto" w:frame="1"/>
          <w:lang w:eastAsia="fr-FR"/>
        </w:rPr>
        <w:t>: campus -&gt; adresse  </w:t>
      </w:r>
    </w:p>
    <w:p w14:paraId="22DDE04A"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r w:rsidRPr="00F85925">
        <w:rPr>
          <w:rFonts w:ascii="Consolas" w:eastAsia="Times New Roman" w:hAnsi="Consolas" w:cs="Consolas"/>
          <w:b/>
          <w:bCs/>
          <w:color w:val="006699"/>
          <w:sz w:val="18"/>
          <w:szCs w:val="18"/>
          <w:bdr w:val="none" w:sz="0" w:space="0" w:color="auto" w:frame="1"/>
          <w:lang w:eastAsia="fr-FR"/>
        </w:rPr>
        <w:t>false</w:t>
      </w:r>
      <w:r w:rsidRPr="00F85925">
        <w:rPr>
          <w:rFonts w:ascii="Consolas" w:eastAsia="Times New Roman" w:hAnsi="Consolas" w:cs="Consolas"/>
          <w:color w:val="000000"/>
          <w:sz w:val="18"/>
          <w:szCs w:val="18"/>
          <w:bdr w:val="none" w:sz="0" w:space="0" w:color="auto" w:frame="1"/>
          <w:lang w:eastAsia="fr-FR"/>
        </w:rPr>
        <w:t>: adresse -&gt; campus  </w:t>
      </w:r>
    </w:p>
    <w:p w14:paraId="34F23F57"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4C74B8E2"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{returns}  </w:t>
      </w:r>
    </w:p>
    <w:p w14:paraId="34E58C7F"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gogole  </w:t>
      </w:r>
    </w:p>
    <w:p w14:paraId="654BA82B"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227F7721"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/carpooling/{id}/join  </w:t>
      </w:r>
    </w:p>
    <w:p w14:paraId="0F09E9FC"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w:t>
      </w:r>
    </w:p>
    <w:p w14:paraId="0A62167B"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du carpooling  </w:t>
      </w:r>
    </w:p>
    <w:p w14:paraId="70052D6B"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11AC5FAE"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/carpooling/{id}/cancel  </w:t>
      </w:r>
    </w:p>
    <w:p w14:paraId="1CDF48CA"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w:t>
      </w:r>
    </w:p>
    <w:p w14:paraId="3CF83829"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du carpoolnig  </w:t>
      </w:r>
    </w:p>
    <w:p w14:paraId="198F6160"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2C97699B"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/carpooling/{id}/comments  </w:t>
      </w:r>
    </w:p>
    <w:p w14:paraId="47BB2EF5"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w:t>
      </w:r>
    </w:p>
    <w:p w14:paraId="73054A10"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du carpooling  </w:t>
      </w:r>
    </w:p>
    <w:p w14:paraId="2CF73895"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23426DD8"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{returns}  </w:t>
      </w:r>
    </w:p>
    <w:p w14:paraId="467CB669" w14:textId="083E50E1"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r>
        <w:rPr>
          <w:rFonts w:ascii="Consolas" w:eastAsia="Times New Roman" w:hAnsi="Consolas" w:cs="Consolas"/>
          <w:color w:val="000000"/>
          <w:sz w:val="18"/>
          <w:szCs w:val="18"/>
          <w:bdr w:val="none" w:sz="0" w:space="0" w:color="auto" w:frame="1"/>
          <w:lang w:eastAsia="fr-FR"/>
        </w:rPr>
        <w:t>       Les commentaires associés au profil qui les a postés</w:t>
      </w:r>
      <w:r w:rsidRPr="00F85925">
        <w:rPr>
          <w:rFonts w:ascii="Consolas" w:eastAsia="Times New Roman" w:hAnsi="Consolas" w:cs="Consolas"/>
          <w:color w:val="000000"/>
          <w:sz w:val="18"/>
          <w:szCs w:val="18"/>
          <w:bdr w:val="none" w:sz="0" w:space="0" w:color="auto" w:frame="1"/>
          <w:lang w:eastAsia="fr-FR"/>
        </w:rPr>
        <w:t>  </w:t>
      </w:r>
    </w:p>
    <w:p w14:paraId="396EA3CD"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648EB827"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F85925">
        <w:rPr>
          <w:rFonts w:ascii="Consolas" w:eastAsia="Times New Roman" w:hAnsi="Consolas" w:cs="Consolas"/>
          <w:color w:val="000000"/>
          <w:sz w:val="18"/>
          <w:szCs w:val="18"/>
          <w:bdr w:val="none" w:sz="0" w:space="0" w:color="auto" w:frame="1"/>
          <w:lang w:eastAsia="fr-FR"/>
        </w:rPr>
        <w:t>    </w:t>
      </w:r>
      <w:r w:rsidRPr="00F85925">
        <w:rPr>
          <w:rFonts w:ascii="Consolas" w:eastAsia="Times New Roman" w:hAnsi="Consolas" w:cs="Consolas"/>
          <w:color w:val="000000"/>
          <w:sz w:val="18"/>
          <w:szCs w:val="18"/>
          <w:bdr w:val="none" w:sz="0" w:space="0" w:color="auto" w:frame="1"/>
          <w:lang w:val="en-GB" w:eastAsia="fr-FR"/>
        </w:rPr>
        <w:t>/carpooling/{id}/comments/{comment}/{marks}  </w:t>
      </w:r>
    </w:p>
    <w:p w14:paraId="523B9159"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val="en-GB" w:eastAsia="fr-FR"/>
        </w:rPr>
        <w:t>        </w:t>
      </w:r>
      <w:r w:rsidRPr="00F85925">
        <w:rPr>
          <w:rFonts w:ascii="Consolas" w:eastAsia="Times New Roman" w:hAnsi="Consolas" w:cs="Consolas"/>
          <w:color w:val="000000"/>
          <w:sz w:val="18"/>
          <w:szCs w:val="18"/>
          <w:bdr w:val="none" w:sz="0" w:space="0" w:color="auto" w:frame="1"/>
          <w:lang w:eastAsia="fr-FR"/>
        </w:rPr>
        <w:t>{id}  </w:t>
      </w:r>
    </w:p>
    <w:p w14:paraId="5243F3B9"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du carpooling  </w:t>
      </w:r>
    </w:p>
    <w:p w14:paraId="13E9EBBB"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10053183"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{comment}  </w:t>
      </w:r>
    </w:p>
    <w:p w14:paraId="32493A7E"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Contenu du commentaire  </w:t>
      </w:r>
    </w:p>
    <w:p w14:paraId="3E55CDB0"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7CC0B193"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lastRenderedPageBreak/>
        <w:t>        {marks}  </w:t>
      </w:r>
    </w:p>
    <w:p w14:paraId="0769500A"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Notes sur 5  </w:t>
      </w:r>
    </w:p>
    <w:p w14:paraId="6E303804"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4AE1EDFC"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{returns}  </w:t>
      </w:r>
    </w:p>
    <w:p w14:paraId="5873B230"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r w:rsidRPr="00F85925">
        <w:rPr>
          <w:rFonts w:ascii="Consolas" w:eastAsia="Times New Roman" w:hAnsi="Consolas" w:cs="Consolas"/>
          <w:b/>
          <w:bCs/>
          <w:color w:val="006699"/>
          <w:sz w:val="18"/>
          <w:szCs w:val="18"/>
          <w:bdr w:val="none" w:sz="0" w:space="0" w:color="auto" w:frame="1"/>
          <w:lang w:eastAsia="fr-FR"/>
        </w:rPr>
        <w:t>true</w:t>
      </w:r>
      <w:r w:rsidRPr="00F85925">
        <w:rPr>
          <w:rFonts w:ascii="Consolas" w:eastAsia="Times New Roman" w:hAnsi="Consolas" w:cs="Consolas"/>
          <w:color w:val="000000"/>
          <w:sz w:val="18"/>
          <w:szCs w:val="18"/>
          <w:bdr w:val="none" w:sz="0" w:space="0" w:color="auto" w:frame="1"/>
          <w:lang w:eastAsia="fr-FR"/>
        </w:rPr>
        <w:t>/</w:t>
      </w:r>
      <w:r w:rsidRPr="00F85925">
        <w:rPr>
          <w:rFonts w:ascii="Consolas" w:eastAsia="Times New Roman" w:hAnsi="Consolas" w:cs="Consolas"/>
          <w:b/>
          <w:bCs/>
          <w:color w:val="006699"/>
          <w:sz w:val="18"/>
          <w:szCs w:val="18"/>
          <w:bdr w:val="none" w:sz="0" w:space="0" w:color="auto" w:frame="1"/>
          <w:lang w:eastAsia="fr-FR"/>
        </w:rPr>
        <w:t>false</w:t>
      </w:r>
      <w:r w:rsidRPr="00F85925">
        <w:rPr>
          <w:rFonts w:ascii="Consolas" w:eastAsia="Times New Roman" w:hAnsi="Consolas" w:cs="Consolas"/>
          <w:color w:val="000000"/>
          <w:sz w:val="18"/>
          <w:szCs w:val="18"/>
          <w:bdr w:val="none" w:sz="0" w:space="0" w:color="auto" w:frame="1"/>
          <w:lang w:eastAsia="fr-FR"/>
        </w:rPr>
        <w:t>  </w:t>
      </w:r>
    </w:p>
    <w:p w14:paraId="6987CCE0"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4F9733F0" w14:textId="10E72464" w:rsidR="00EA304D" w:rsidRPr="00D17E0C" w:rsidRDefault="00F85925" w:rsidP="009A469E">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D17E0C">
        <w:rPr>
          <w:rFonts w:ascii="Consolas" w:eastAsia="Times New Roman" w:hAnsi="Consolas" w:cs="Consolas"/>
          <w:color w:val="000000"/>
          <w:sz w:val="18"/>
          <w:szCs w:val="18"/>
          <w:bdr w:val="none" w:sz="0" w:space="0" w:color="auto" w:frame="1"/>
          <w:lang w:eastAsia="fr-FR"/>
        </w:rPr>
        <w:t>  </w:t>
      </w:r>
      <w:r w:rsidR="00D17E0C">
        <w:rPr>
          <w:rFonts w:ascii="Consolas" w:eastAsia="Times New Roman" w:hAnsi="Consolas" w:cs="Consolas"/>
          <w:color w:val="000000"/>
          <w:sz w:val="18"/>
          <w:szCs w:val="18"/>
          <w:bdr w:val="none" w:sz="0" w:space="0" w:color="auto" w:frame="1"/>
          <w:lang w:eastAsia="fr-FR"/>
        </w:rPr>
        <w:t> </w:t>
      </w:r>
      <w:r w:rsidRPr="00D17E0C">
        <w:rPr>
          <w:rFonts w:ascii="Consolas" w:eastAsia="Times New Roman" w:hAnsi="Consolas" w:cs="Consolas"/>
          <w:color w:val="000000"/>
          <w:sz w:val="18"/>
          <w:szCs w:val="18"/>
          <w:bdr w:val="none" w:sz="0" w:space="0" w:color="auto" w:frame="1"/>
          <w:lang w:eastAsia="fr-FR"/>
        </w:rPr>
        <w:t>              </w:t>
      </w:r>
      <w:bookmarkStart w:id="82" w:name="_Toc408764073"/>
      <w:r w:rsidR="00EA304D">
        <w:br w:type="page"/>
      </w:r>
    </w:p>
    <w:p w14:paraId="7EF8BCC0" w14:textId="1D1A1109" w:rsidR="008062E8" w:rsidRDefault="008062E8" w:rsidP="008062E8">
      <w:pPr>
        <w:pStyle w:val="Titre2"/>
      </w:pPr>
      <w:bookmarkStart w:id="83" w:name="_Toc282627396"/>
      <w:bookmarkStart w:id="84" w:name="_Toc408863827"/>
      <w:r>
        <w:lastRenderedPageBreak/>
        <w:t>L</w:t>
      </w:r>
      <w:r w:rsidR="00E75D91">
        <w:t>e front-end</w:t>
      </w:r>
      <w:bookmarkEnd w:id="82"/>
      <w:bookmarkEnd w:id="83"/>
      <w:bookmarkEnd w:id="84"/>
    </w:p>
    <w:p w14:paraId="4B8749B9" w14:textId="7B84BFE8" w:rsidR="000D24ED" w:rsidRDefault="004C032E" w:rsidP="000D24ED">
      <w:r>
        <w:t xml:space="preserve">Simultanément au développement </w:t>
      </w:r>
      <w:r w:rsidR="00075C9E">
        <w:t xml:space="preserve">du </w:t>
      </w:r>
      <w:r>
        <w:t>back-end,</w:t>
      </w:r>
      <w:r w:rsidR="00BB3375">
        <w:t xml:space="preserve"> nous avons </w:t>
      </w:r>
      <w:r w:rsidR="00075C9E">
        <w:t>développé</w:t>
      </w:r>
      <w:r w:rsidR="00BB3375">
        <w:t xml:space="preserve"> le front-end. </w:t>
      </w:r>
      <w:r w:rsidR="00075C9E">
        <w:t xml:space="preserve">Toujours avec pour objectif personnel d’étendre nos compétences, nous avons sélectionné une technologie </w:t>
      </w:r>
      <w:r w:rsidR="005E1A8D">
        <w:t xml:space="preserve">nommée AngularJS, développée </w:t>
      </w:r>
      <w:r w:rsidR="008A5E7A">
        <w:t>en open-so</w:t>
      </w:r>
      <w:r w:rsidR="00463C76">
        <w:t>urce</w:t>
      </w:r>
      <w:r w:rsidR="008A5E7A">
        <w:t xml:space="preserve"> </w:t>
      </w:r>
      <w:r w:rsidR="005E1A8D">
        <w:t>par Google, qui permet, simplement dit, de programmer des applications web d’une manière similaire à des applications lourdes.</w:t>
      </w:r>
    </w:p>
    <w:p w14:paraId="18DDC993" w14:textId="2595BC4C" w:rsidR="005F4579" w:rsidRPr="0039670D" w:rsidRDefault="005F4579" w:rsidP="0039670D">
      <w:pPr>
        <w:rPr>
          <w:b/>
        </w:rPr>
      </w:pPr>
      <w:bookmarkStart w:id="85" w:name="_Toc408764074"/>
      <w:r w:rsidRPr="0039670D">
        <w:rPr>
          <w:b/>
        </w:rPr>
        <w:t>La page d’accueil</w:t>
      </w:r>
      <w:r w:rsidR="00A234D0" w:rsidRPr="0039670D">
        <w:rPr>
          <w:b/>
        </w:rPr>
        <w:t xml:space="preserve"> (utilisateur non connecté)</w:t>
      </w:r>
      <w:r w:rsidRPr="0039670D">
        <w:rPr>
          <w:b/>
        </w:rPr>
        <w:t> :</w:t>
      </w:r>
      <w:bookmarkEnd w:id="85"/>
    </w:p>
    <w:p w14:paraId="45A37007" w14:textId="1AC9D741" w:rsidR="006E7010" w:rsidRPr="006E7010" w:rsidRDefault="00B83F1F" w:rsidP="006E7010">
      <w:r>
        <w:rPr>
          <w:noProof/>
          <w:lang w:eastAsia="fr-FR"/>
        </w:rPr>
        <w:drawing>
          <wp:inline distT="0" distB="0" distL="0" distR="0" wp14:anchorId="31911750" wp14:editId="415E759D">
            <wp:extent cx="5486400" cy="3755730"/>
            <wp:effectExtent l="0" t="0" r="0" b="3810"/>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755730"/>
                    </a:xfrm>
                    <a:prstGeom prst="rect">
                      <a:avLst/>
                    </a:prstGeom>
                    <a:noFill/>
                    <a:ln>
                      <a:noFill/>
                    </a:ln>
                  </pic:spPr>
                </pic:pic>
              </a:graphicData>
            </a:graphic>
          </wp:inline>
        </w:drawing>
      </w:r>
    </w:p>
    <w:p w14:paraId="13DDB4E5" w14:textId="63AE2CDE" w:rsidR="00A1556C" w:rsidRDefault="00537B9D" w:rsidP="000D24ED">
      <w:r>
        <w:t>Un clic sur le logo (1) provoque un retour à la page d’accueil.</w:t>
      </w:r>
    </w:p>
    <w:p w14:paraId="7E25D445" w14:textId="3EA67B03" w:rsidR="00A234D0" w:rsidRDefault="00537B9D" w:rsidP="00537B9D">
      <w:r>
        <w:t>Un clic sur le bouton d’inscription (2) affiche dans le bloc dynamique (5) le formulaire d’inscription.</w:t>
      </w:r>
      <w:r w:rsidR="007628B5">
        <w:t xml:space="preserve"> </w:t>
      </w:r>
    </w:p>
    <w:p w14:paraId="00F8D161" w14:textId="68D0A96B" w:rsidR="009F74DD" w:rsidRDefault="009F74DD" w:rsidP="000D24ED">
      <w:r>
        <w:tab/>
        <w:t>Correspondance à l’API REST : POST /register</w:t>
      </w:r>
    </w:p>
    <w:p w14:paraId="2C741B91" w14:textId="6A91219A" w:rsidR="00990829" w:rsidRDefault="00990829" w:rsidP="000D24ED">
      <w:r>
        <w:t xml:space="preserve">Le formulaire d’inscription comporte les champs : nom, prénom, adresse, mail (mail *.univ-amu.fr), nom d’utilisateur, mot de passe, téléphone, centre d’intérêt, campus favori, notifications par mail/sms. Les données du formulaire doivent être validées (présence de </w:t>
      </w:r>
      <w:r w:rsidR="003F5891">
        <w:t>bordures vertes si données correctes</w:t>
      </w:r>
      <w:r>
        <w:t>, rouge</w:t>
      </w:r>
      <w:r w:rsidR="00933DF9">
        <w:t>s</w:t>
      </w:r>
      <w:r>
        <w:t xml:space="preserve"> si erroné</w:t>
      </w:r>
      <w:r w:rsidR="004C6CE4">
        <w:t>es</w:t>
      </w:r>
      <w:r>
        <w:t>).</w:t>
      </w:r>
    </w:p>
    <w:p w14:paraId="504B69EE" w14:textId="57B2B79B" w:rsidR="00266A94" w:rsidRDefault="00537B9D" w:rsidP="000D24ED">
      <w:r>
        <w:t>Un clic sur « Connexion » (3) affiche dans le bloc dynamique</w:t>
      </w:r>
      <w:r w:rsidR="009209A7">
        <w:t xml:space="preserve"> le formulaire de connexion (nom d’utilisateur et mot de passe).</w:t>
      </w:r>
    </w:p>
    <w:p w14:paraId="38307918" w14:textId="2D278A6D" w:rsidR="0039670D" w:rsidRDefault="00B64CD3" w:rsidP="0039670D">
      <w:r>
        <w:tab/>
        <w:t>Correspondance à l’API REST : POST /auth</w:t>
      </w:r>
    </w:p>
    <w:p w14:paraId="00038793" w14:textId="3625D276" w:rsidR="0039670D" w:rsidRDefault="0039670D">
      <w:pPr>
        <w:jc w:val="left"/>
      </w:pPr>
    </w:p>
    <w:p w14:paraId="7D3E6269" w14:textId="25A3AD78" w:rsidR="00FB65AE" w:rsidRPr="0039670D" w:rsidRDefault="0039670D" w:rsidP="0039670D">
      <w:pPr>
        <w:rPr>
          <w:b/>
        </w:rPr>
      </w:pPr>
      <w:r>
        <w:rPr>
          <w:b/>
        </w:rPr>
        <w:lastRenderedPageBreak/>
        <w:t>La</w:t>
      </w:r>
      <w:r w:rsidR="008F43AB" w:rsidRPr="0039670D">
        <w:rPr>
          <w:b/>
        </w:rPr>
        <w:t xml:space="preserve"> page d’accueil (utilisateur connecté) :</w:t>
      </w:r>
    </w:p>
    <w:p w14:paraId="65DC4C67" w14:textId="63313202" w:rsidR="00FB65AE" w:rsidRDefault="00165C1E" w:rsidP="000D24ED">
      <w:r>
        <w:rPr>
          <w:noProof/>
          <w:lang w:eastAsia="fr-FR"/>
        </w:rPr>
        <w:drawing>
          <wp:inline distT="0" distB="0" distL="0" distR="0" wp14:anchorId="08F9A5B4" wp14:editId="5FD2F115">
            <wp:extent cx="5486400" cy="3755730"/>
            <wp:effectExtent l="0" t="0" r="0" b="3810"/>
            <wp:docPr id="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755730"/>
                    </a:xfrm>
                    <a:prstGeom prst="rect">
                      <a:avLst/>
                    </a:prstGeom>
                    <a:noFill/>
                    <a:ln>
                      <a:noFill/>
                    </a:ln>
                  </pic:spPr>
                </pic:pic>
              </a:graphicData>
            </a:graphic>
          </wp:inline>
        </w:drawing>
      </w:r>
    </w:p>
    <w:p w14:paraId="75D390F9" w14:textId="6B85E27F" w:rsidR="00FB65AE" w:rsidRDefault="00A0522C" w:rsidP="004E7C63">
      <w:pPr>
        <w:spacing w:line="240" w:lineRule="auto"/>
        <w:jc w:val="left"/>
      </w:pPr>
      <w:r>
        <w:t>Un clic</w:t>
      </w:r>
      <w:r w:rsidR="00331595">
        <w:t xml:space="preserve"> sur </w:t>
      </w:r>
      <w:r>
        <w:t>« Re</w:t>
      </w:r>
      <w:r w:rsidR="00331595">
        <w:t>cherche</w:t>
      </w:r>
      <w:r>
        <w:t> »</w:t>
      </w:r>
      <w:r w:rsidR="00331595">
        <w:t xml:space="preserve"> (2) </w:t>
      </w:r>
      <w:r>
        <w:t>affiche dans</w:t>
      </w:r>
      <w:r w:rsidR="00331595">
        <w:t xml:space="preserve"> le bloc dynamique (8) le formulaire de recherche.</w:t>
      </w:r>
    </w:p>
    <w:p w14:paraId="7E3AAA58" w14:textId="765E411D" w:rsidR="009209A7" w:rsidRDefault="009209A7" w:rsidP="004E7C63">
      <w:pPr>
        <w:spacing w:line="240" w:lineRule="auto"/>
        <w:jc w:val="left"/>
      </w:pPr>
      <w:r>
        <w:t>Le formulaire de recherche contient : adresse, pôle, sens du trajet (pôle vers adresse, adresse vers pôle), date, heure. La date et l’heure doivent être saisies à l’aide d’un calendrier esthétique et facile à utiliser.</w:t>
      </w:r>
    </w:p>
    <w:p w14:paraId="6A76151A" w14:textId="79C96760" w:rsidR="00331595" w:rsidRDefault="00A0522C" w:rsidP="004E7C63">
      <w:pPr>
        <w:spacing w:line="240" w:lineRule="auto"/>
        <w:jc w:val="left"/>
      </w:pPr>
      <w:r>
        <w:t xml:space="preserve">Un clic </w:t>
      </w:r>
      <w:r w:rsidR="00331595">
        <w:t xml:space="preserve">sur </w:t>
      </w:r>
      <w:r>
        <w:t>« M</w:t>
      </w:r>
      <w:r w:rsidR="00331595">
        <w:t>on compte</w:t>
      </w:r>
      <w:r>
        <w:t> »</w:t>
      </w:r>
      <w:r w:rsidR="00331595">
        <w:t xml:space="preserve"> </w:t>
      </w:r>
      <w:r>
        <w:t>(3) affiche dans</w:t>
      </w:r>
      <w:r w:rsidR="00331595">
        <w:t xml:space="preserve"> le bloc dynamique (8) le</w:t>
      </w:r>
      <w:r w:rsidR="00CC41DA">
        <w:t>s informations relatives au</w:t>
      </w:r>
      <w:r w:rsidR="00331595">
        <w:t xml:space="preserve"> compte</w:t>
      </w:r>
      <w:r w:rsidR="00CC41DA">
        <w:t xml:space="preserve"> de l’utilisateur</w:t>
      </w:r>
      <w:r w:rsidR="00331595">
        <w:t xml:space="preserve"> </w:t>
      </w:r>
      <w:r w:rsidR="009209A7">
        <w:t xml:space="preserve">(celles saisies à l’inscription) </w:t>
      </w:r>
      <w:r w:rsidR="00331595">
        <w:t>et ses véhicules.</w:t>
      </w:r>
    </w:p>
    <w:p w14:paraId="4C931982" w14:textId="7CE727B3" w:rsidR="00331595" w:rsidRDefault="00331595" w:rsidP="004E7C63">
      <w:pPr>
        <w:spacing w:line="240" w:lineRule="auto"/>
        <w:jc w:val="left"/>
      </w:pPr>
      <w:r>
        <w:tab/>
        <w:t>Correspondance à l’API REST : GET /client</w:t>
      </w:r>
    </w:p>
    <w:p w14:paraId="31C4C335" w14:textId="0B882698" w:rsidR="00BC686E" w:rsidRDefault="00BC686E" w:rsidP="004E7C63">
      <w:pPr>
        <w:spacing w:line="240" w:lineRule="auto"/>
        <w:jc w:val="left"/>
      </w:pPr>
      <w:r>
        <w:tab/>
        <w:t>Correspondance à l’API REST : GET /vehicle</w:t>
      </w:r>
    </w:p>
    <w:p w14:paraId="3E8FC217" w14:textId="485553F2" w:rsidR="009209A7" w:rsidRDefault="009209A7" w:rsidP="004E7C63">
      <w:pPr>
        <w:spacing w:line="240" w:lineRule="auto"/>
        <w:jc w:val="left"/>
      </w:pPr>
      <w:r>
        <w:t>Le formulaire de véhicule est constitué de : nom, animaux autorisés, cigarette autorisée, nourriture autorisée.</w:t>
      </w:r>
    </w:p>
    <w:p w14:paraId="17752AD0" w14:textId="29B79398" w:rsidR="00331595" w:rsidRDefault="00331595" w:rsidP="004E7C63">
      <w:pPr>
        <w:spacing w:line="240" w:lineRule="auto"/>
        <w:jc w:val="left"/>
      </w:pPr>
      <w:r>
        <w:t>Si l’utilisateur décide de mettre à jour son compte</w:t>
      </w:r>
      <w:r w:rsidR="005E1A8D">
        <w:t>,</w:t>
      </w:r>
      <w:r>
        <w:t xml:space="preserve"> un ap</w:t>
      </w:r>
      <w:r w:rsidR="00845D1F">
        <w:t>pel à l’API REST doit être fait.</w:t>
      </w:r>
    </w:p>
    <w:p w14:paraId="6D42B360" w14:textId="3760E4B7" w:rsidR="00331595" w:rsidRDefault="00331595" w:rsidP="004E7C63">
      <w:pPr>
        <w:spacing w:line="240" w:lineRule="auto"/>
        <w:ind w:firstLine="720"/>
        <w:jc w:val="left"/>
      </w:pPr>
      <w:r>
        <w:t xml:space="preserve">Correspondance à l’API REST : </w:t>
      </w:r>
      <w:r w:rsidR="00EA31E8">
        <w:t>PUT</w:t>
      </w:r>
      <w:r>
        <w:t xml:space="preserve"> /</w:t>
      </w:r>
      <w:r w:rsidR="00EA31E8">
        <w:t>client</w:t>
      </w:r>
    </w:p>
    <w:p w14:paraId="4C0DDBC1" w14:textId="5D640DB0" w:rsidR="00CC41DA" w:rsidRDefault="00A0522C" w:rsidP="004E7C63">
      <w:pPr>
        <w:spacing w:line="240" w:lineRule="auto"/>
        <w:jc w:val="left"/>
      </w:pPr>
      <w:r>
        <w:t>Un clic sur « M</w:t>
      </w:r>
      <w:r w:rsidR="00CC41DA">
        <w:t>es covoiturages</w:t>
      </w:r>
      <w:r>
        <w:t xml:space="preserve"> » (4) affiche dans </w:t>
      </w:r>
      <w:r w:rsidR="00CC41DA">
        <w:t xml:space="preserve">le bloc dynamique (8) </w:t>
      </w:r>
      <w:r>
        <w:t xml:space="preserve">les </w:t>
      </w:r>
      <w:r w:rsidR="00CC41DA">
        <w:t>informations relatives aux covoiturages créés par l’utilisateur.</w:t>
      </w:r>
    </w:p>
    <w:p w14:paraId="14E22F88" w14:textId="6E653788" w:rsidR="00BC686E" w:rsidRPr="0039670D" w:rsidRDefault="00BC686E" w:rsidP="004E7C63">
      <w:pPr>
        <w:spacing w:line="240" w:lineRule="auto"/>
        <w:ind w:firstLine="720"/>
        <w:jc w:val="left"/>
        <w:rPr>
          <w:lang w:val="en-GB"/>
        </w:rPr>
      </w:pPr>
      <w:r w:rsidRPr="00FE389B">
        <w:rPr>
          <w:lang w:val="en-GB"/>
        </w:rPr>
        <w:t>Correspondance à l’API REST : GET /</w:t>
      </w:r>
      <w:r w:rsidRPr="0039670D">
        <w:rPr>
          <w:lang w:val="en-GB"/>
        </w:rPr>
        <w:t>carpooling</w:t>
      </w:r>
    </w:p>
    <w:p w14:paraId="04C76FA4" w14:textId="5569A56E" w:rsidR="00D91455" w:rsidRDefault="00A0522C" w:rsidP="004E7C63">
      <w:pPr>
        <w:spacing w:line="240" w:lineRule="auto"/>
        <w:jc w:val="left"/>
      </w:pPr>
      <w:r>
        <w:t xml:space="preserve">Une mise </w:t>
      </w:r>
      <w:r w:rsidR="00D91455">
        <w:t xml:space="preserve">à jour </w:t>
      </w:r>
      <w:r>
        <w:t>par l’utilisateur d</w:t>
      </w:r>
      <w:r w:rsidR="00A05A69">
        <w:t>’un de</w:t>
      </w:r>
      <w:r>
        <w:t xml:space="preserve"> </w:t>
      </w:r>
      <w:r w:rsidR="00D91455">
        <w:t xml:space="preserve">ses covoiturages </w:t>
      </w:r>
      <w:r>
        <w:t xml:space="preserve">affiche dans </w:t>
      </w:r>
      <w:r w:rsidR="00D91455">
        <w:t>le bloc dynamique (8) le formulaire de modification de covoiturage.</w:t>
      </w:r>
    </w:p>
    <w:p w14:paraId="47F4F19A" w14:textId="74990110" w:rsidR="00D91455" w:rsidRPr="008A5E7A" w:rsidRDefault="00D91455" w:rsidP="004E7C63">
      <w:pPr>
        <w:spacing w:line="240" w:lineRule="auto"/>
        <w:jc w:val="left"/>
        <w:rPr>
          <w:lang w:val="en-GB"/>
        </w:rPr>
      </w:pPr>
      <w:r>
        <w:lastRenderedPageBreak/>
        <w:tab/>
      </w:r>
      <w:r w:rsidRPr="00FE389B">
        <w:rPr>
          <w:lang w:val="en-GB"/>
        </w:rPr>
        <w:t>Correspondance à l’API REST :</w:t>
      </w:r>
      <w:r w:rsidRPr="008A5E7A">
        <w:rPr>
          <w:lang w:val="en-GB"/>
        </w:rPr>
        <w:t xml:space="preserve"> PUT /carpooling</w:t>
      </w:r>
    </w:p>
    <w:p w14:paraId="71DD3834" w14:textId="4DDBF06C" w:rsidR="00A67558" w:rsidRDefault="00A05A69" w:rsidP="004E7C63">
      <w:pPr>
        <w:spacing w:line="240" w:lineRule="auto"/>
        <w:jc w:val="left"/>
      </w:pPr>
      <w:r>
        <w:t xml:space="preserve">Une suppression par l’utilisateur d’un de ses covoiturages </w:t>
      </w:r>
      <w:r w:rsidR="00A67558">
        <w:t>rafraichit dans le bloc dynamique (8) les informations relatives aux covoiturages créés par l’utilisateur.</w:t>
      </w:r>
    </w:p>
    <w:p w14:paraId="0441DC88" w14:textId="77777777" w:rsidR="00596D7D" w:rsidRDefault="00D91455" w:rsidP="004E7C63">
      <w:pPr>
        <w:spacing w:line="240" w:lineRule="auto"/>
        <w:jc w:val="left"/>
        <w:rPr>
          <w:rFonts w:eastAsia="Times New Roman" w:cs="Times New Roman"/>
        </w:rPr>
      </w:pPr>
      <w:r>
        <w:tab/>
        <w:t>Correspondance à l’API REST : DELETE /c</w:t>
      </w:r>
      <w:r>
        <w:rPr>
          <w:rFonts w:eastAsia="Times New Roman" w:cs="Times New Roman"/>
        </w:rPr>
        <w:t>arpooling</w:t>
      </w:r>
      <w:bookmarkStart w:id="86" w:name="_Toc408764075"/>
    </w:p>
    <w:p w14:paraId="16719983" w14:textId="615BFCF5" w:rsidR="00446BB0" w:rsidRDefault="00017799" w:rsidP="004E7C63">
      <w:pPr>
        <w:spacing w:line="240" w:lineRule="auto"/>
        <w:jc w:val="left"/>
        <w:rPr>
          <w:rFonts w:eastAsia="Times New Roman" w:cs="Times New Roman"/>
        </w:rPr>
      </w:pPr>
      <w:r>
        <w:rPr>
          <w:rFonts w:eastAsia="Times New Roman" w:cs="Times New Roman"/>
        </w:rPr>
        <w:t>Le formulaire de covoiturage contient : nombre de places, nombre de bagages, personnes en attente de validation, personnes validées.</w:t>
      </w:r>
    </w:p>
    <w:p w14:paraId="2567C4BF" w14:textId="1C632CCD" w:rsidR="00F54A7B" w:rsidRDefault="00F54A7B" w:rsidP="004E7C63">
      <w:pPr>
        <w:spacing w:line="240" w:lineRule="auto"/>
        <w:jc w:val="left"/>
        <w:rPr>
          <w:rFonts w:eastAsia="Times New Roman" w:cs="Times New Roman"/>
        </w:rPr>
      </w:pPr>
      <w:r>
        <w:rPr>
          <w:rFonts w:eastAsia="Times New Roman" w:cs="Times New Roman"/>
        </w:rPr>
        <w:t>Un clic sur le bouton « Valider »</w:t>
      </w:r>
      <w:r w:rsidR="00C81D73">
        <w:rPr>
          <w:rFonts w:eastAsia="Times New Roman" w:cs="Times New Roman"/>
        </w:rPr>
        <w:t xml:space="preserve"> du formulaire de covoiturage entraîne un appel à l’API REST ainsi qu’un déplacement de la personne en question vers la liste des personnes validées.</w:t>
      </w:r>
    </w:p>
    <w:p w14:paraId="537A783A" w14:textId="59D2AF9B" w:rsidR="00C81D73" w:rsidRDefault="00F12670" w:rsidP="004E7C63">
      <w:pPr>
        <w:spacing w:line="240" w:lineRule="auto"/>
        <w:jc w:val="left"/>
        <w:rPr>
          <w:rFonts w:eastAsia="Times New Roman" w:cs="Times New Roman"/>
        </w:rPr>
      </w:pPr>
      <w:r>
        <w:rPr>
          <w:rFonts w:eastAsia="Times New Roman" w:cs="Times New Roman"/>
        </w:rPr>
        <w:t xml:space="preserve">Un clic sur « Mes participations » (5) </w:t>
      </w:r>
      <w:r w:rsidR="000B0BC4">
        <w:rPr>
          <w:rFonts w:eastAsia="Times New Roman" w:cs="Times New Roman"/>
        </w:rPr>
        <w:t xml:space="preserve">doit </w:t>
      </w:r>
      <w:r>
        <w:rPr>
          <w:rFonts w:eastAsia="Times New Roman" w:cs="Times New Roman"/>
        </w:rPr>
        <w:t>déclenche</w:t>
      </w:r>
      <w:r w:rsidR="000B0BC4">
        <w:rPr>
          <w:rFonts w:eastAsia="Times New Roman" w:cs="Times New Roman"/>
        </w:rPr>
        <w:t>r le changement du bloc dynamique (8) pour qu’il affiche les participations de l’utilisateur sur des covoiturages.</w:t>
      </w:r>
      <w:r>
        <w:rPr>
          <w:rFonts w:eastAsia="Times New Roman" w:cs="Times New Roman"/>
        </w:rPr>
        <w:t xml:space="preserve"> </w:t>
      </w:r>
    </w:p>
    <w:p w14:paraId="60488993" w14:textId="782E1ABB" w:rsidR="000B0BC4" w:rsidRPr="000446BA" w:rsidRDefault="000B0BC4" w:rsidP="004E7C63">
      <w:pPr>
        <w:spacing w:line="240" w:lineRule="auto"/>
        <w:jc w:val="left"/>
        <w:rPr>
          <w:rFonts w:eastAsia="Times New Roman" w:cs="Times New Roman"/>
        </w:rPr>
      </w:pPr>
      <w:r w:rsidRPr="000446BA">
        <w:rPr>
          <w:rFonts w:eastAsia="Times New Roman" w:cs="Times New Roman"/>
        </w:rPr>
        <w:tab/>
      </w:r>
      <w:r w:rsidRPr="000446BA">
        <w:t xml:space="preserve">Correspondance à l’API REST : </w:t>
      </w:r>
      <w:r w:rsidR="000446BA">
        <w:t>POST</w:t>
      </w:r>
      <w:r w:rsidRPr="000446BA">
        <w:t xml:space="preserve"> /c</w:t>
      </w:r>
      <w:r w:rsidR="000446BA">
        <w:rPr>
          <w:rFonts w:eastAsia="Times New Roman" w:cs="Times New Roman"/>
        </w:rPr>
        <w:t>arpooling/</w:t>
      </w:r>
      <w:r w:rsidR="000C73E1" w:rsidRPr="000446BA">
        <w:rPr>
          <w:rFonts w:eastAsia="Times New Roman" w:cs="Times New Roman"/>
        </w:rPr>
        <w:t>{id}/join</w:t>
      </w:r>
    </w:p>
    <w:p w14:paraId="54636C1D" w14:textId="41E54589" w:rsidR="000C73E1" w:rsidRDefault="005F481C" w:rsidP="004E7C63">
      <w:pPr>
        <w:spacing w:line="240" w:lineRule="auto"/>
        <w:jc w:val="left"/>
        <w:rPr>
          <w:rFonts w:eastAsia="Times New Roman" w:cs="Times New Roman"/>
        </w:rPr>
      </w:pPr>
      <w:r>
        <w:rPr>
          <w:rFonts w:eastAsia="Times New Roman" w:cs="Times New Roman"/>
        </w:rPr>
        <w:t>Un clic sur « Déconnexion » (6) entraine la suppression du cookie d’authentification de la session courante</w:t>
      </w:r>
      <w:r w:rsidR="000446BA">
        <w:rPr>
          <w:rFonts w:eastAsia="Times New Roman" w:cs="Times New Roman"/>
        </w:rPr>
        <w:t xml:space="preserve"> et rafraichit la page. L’utilisateur est alors déconnecté.</w:t>
      </w:r>
    </w:p>
    <w:p w14:paraId="02899852" w14:textId="18CACFC3" w:rsidR="005F481C" w:rsidRDefault="005F481C" w:rsidP="004E7C63">
      <w:pPr>
        <w:spacing w:line="240" w:lineRule="auto"/>
        <w:jc w:val="left"/>
      </w:pPr>
      <w:r>
        <w:rPr>
          <w:rFonts w:eastAsia="Times New Roman" w:cs="Times New Roman"/>
        </w:rPr>
        <w:tab/>
      </w:r>
      <w:r>
        <w:t>Correspondance à l’API REST : DELETE /auth</w:t>
      </w:r>
    </w:p>
    <w:p w14:paraId="64D37AD8" w14:textId="09728333" w:rsidR="000E50EA" w:rsidRDefault="000E50EA" w:rsidP="004E7C63">
      <w:pPr>
        <w:spacing w:line="240" w:lineRule="auto"/>
        <w:jc w:val="left"/>
        <w:rPr>
          <w:rFonts w:eastAsia="Times New Roman" w:cs="Times New Roman"/>
        </w:rPr>
      </w:pPr>
      <w:r>
        <w:rPr>
          <w:rFonts w:eastAsia="Times New Roman" w:cs="Times New Roman"/>
        </w:rPr>
        <w:t xml:space="preserve">Avec le formulaire de recherche dans le bloc dynamique (8), un clic sur le bouton « Proposer » entraine </w:t>
      </w:r>
      <w:r w:rsidR="000446BA">
        <w:rPr>
          <w:rFonts w:eastAsia="Times New Roman" w:cs="Times New Roman"/>
        </w:rPr>
        <w:t>l’apparition d’un formulaire demandant le nombre de places, le nombre de bagages et le véhicule.</w:t>
      </w:r>
      <w:r w:rsidR="00B76721">
        <w:rPr>
          <w:rFonts w:eastAsia="Times New Roman" w:cs="Times New Roman"/>
        </w:rPr>
        <w:t xml:space="preserve"> Ce formulaire, une fois validé, entraîne un appel à l’API REST.</w:t>
      </w:r>
    </w:p>
    <w:p w14:paraId="5019DA43" w14:textId="0873F928" w:rsidR="000E50EA" w:rsidRDefault="000E50EA" w:rsidP="004E7C63">
      <w:pPr>
        <w:spacing w:line="240" w:lineRule="auto"/>
        <w:jc w:val="left"/>
        <w:rPr>
          <w:rFonts w:eastAsia="Times New Roman" w:cs="Times New Roman"/>
        </w:rPr>
      </w:pPr>
      <w:r>
        <w:rPr>
          <w:rFonts w:eastAsia="Times New Roman" w:cs="Times New Roman"/>
        </w:rPr>
        <w:tab/>
      </w:r>
      <w:r>
        <w:t>Correspondance à l’API REST : POST /c</w:t>
      </w:r>
      <w:r>
        <w:rPr>
          <w:rFonts w:eastAsia="Times New Roman" w:cs="Times New Roman"/>
        </w:rPr>
        <w:t>arpooling</w:t>
      </w:r>
    </w:p>
    <w:p w14:paraId="49B093D7" w14:textId="0BCE37BC" w:rsidR="00537682" w:rsidRDefault="000E50EA" w:rsidP="004E7C63">
      <w:pPr>
        <w:spacing w:line="240" w:lineRule="auto"/>
        <w:jc w:val="left"/>
        <w:rPr>
          <w:rFonts w:eastAsia="Times New Roman" w:cs="Times New Roman"/>
        </w:rPr>
      </w:pPr>
      <w:r>
        <w:rPr>
          <w:rFonts w:eastAsia="Times New Roman" w:cs="Times New Roman"/>
        </w:rPr>
        <w:t>Un clic sur « Rechercher » doit entraine</w:t>
      </w:r>
      <w:r w:rsidR="000446BA">
        <w:rPr>
          <w:rFonts w:eastAsia="Times New Roman" w:cs="Times New Roman"/>
        </w:rPr>
        <w:t>r</w:t>
      </w:r>
      <w:r>
        <w:rPr>
          <w:rFonts w:eastAsia="Times New Roman" w:cs="Times New Roman"/>
        </w:rPr>
        <w:t xml:space="preserve"> la recherche en base de donnée des crit</w:t>
      </w:r>
      <w:r w:rsidR="00B76721">
        <w:rPr>
          <w:rFonts w:eastAsia="Times New Roman" w:cs="Times New Roman"/>
        </w:rPr>
        <w:t>ères demandés par l’utilisateur (c’est un appel à l’API REST). Une fois les données reçus du serveur, les covoiturages sont affichés sur la carte, chaque covoiturage étant représenté par un point. Un cli</w:t>
      </w:r>
      <w:r w:rsidR="0042374F">
        <w:rPr>
          <w:rFonts w:eastAsia="Times New Roman" w:cs="Times New Roman"/>
        </w:rPr>
        <w:t>c</w:t>
      </w:r>
      <w:r w:rsidR="00B76721">
        <w:rPr>
          <w:rFonts w:eastAsia="Times New Roman" w:cs="Times New Roman"/>
        </w:rPr>
        <w:t xml:space="preserve"> sur le point</w:t>
      </w:r>
      <w:r w:rsidR="00537682">
        <w:rPr>
          <w:rFonts w:eastAsia="Times New Roman" w:cs="Times New Roman"/>
        </w:rPr>
        <w:t xml:space="preserve"> déclenche l’apparition du bloc optionnel « Informations covoiturage ».</w:t>
      </w:r>
    </w:p>
    <w:p w14:paraId="2F840DFF" w14:textId="6B0CD4D6" w:rsidR="005253C3" w:rsidRPr="00DD0C32" w:rsidRDefault="005253C3" w:rsidP="004E7C63">
      <w:pPr>
        <w:spacing w:line="240" w:lineRule="auto"/>
        <w:jc w:val="left"/>
        <w:rPr>
          <w:lang w:val="en-GB"/>
        </w:rPr>
      </w:pPr>
      <w:r>
        <w:rPr>
          <w:rFonts w:eastAsia="Times New Roman" w:cs="Times New Roman"/>
        </w:rPr>
        <w:tab/>
      </w:r>
      <w:r w:rsidRPr="00FE389B">
        <w:rPr>
          <w:lang w:val="en-GB"/>
        </w:rPr>
        <w:t>Correspondance à l’API REST :</w:t>
      </w:r>
      <w:r w:rsidRPr="00DD0C32">
        <w:rPr>
          <w:lang w:val="en-GB"/>
        </w:rPr>
        <w:t xml:space="preserve"> GET /carpooling</w:t>
      </w:r>
    </w:p>
    <w:p w14:paraId="7E325DA9" w14:textId="77777777" w:rsidR="0042374F" w:rsidRDefault="00537682" w:rsidP="004E7C63">
      <w:pPr>
        <w:spacing w:line="240" w:lineRule="auto"/>
        <w:jc w:val="left"/>
      </w:pPr>
      <w:r>
        <w:rPr>
          <w:rFonts w:eastAsia="Times New Roman" w:cs="Times New Roman"/>
        </w:rPr>
        <w:t>Un clic sur le bouton « Sélectionner » du bloc optionnel « Information covoiturage » entraîne la demande de ce covoiturage.</w:t>
      </w:r>
      <w:r w:rsidR="009A469E">
        <w:rPr>
          <w:rFonts w:eastAsia="Times New Roman" w:cs="Times New Roman"/>
        </w:rPr>
        <w:t xml:space="preserve"> Un retour visuel sur le succès de l’opération doit être présent.</w:t>
      </w:r>
      <w:r w:rsidR="0042374F" w:rsidRPr="0042374F">
        <w:t xml:space="preserve"> </w:t>
      </w:r>
    </w:p>
    <w:p w14:paraId="17BBA70E" w14:textId="65035627" w:rsidR="0042374F" w:rsidRDefault="0042374F" w:rsidP="004E7C63">
      <w:pPr>
        <w:spacing w:line="240" w:lineRule="auto"/>
        <w:ind w:firstLine="720"/>
        <w:jc w:val="left"/>
        <w:rPr>
          <w:rFonts w:eastAsia="Times New Roman" w:cs="Times New Roman"/>
        </w:rPr>
      </w:pPr>
      <w:r>
        <w:t>Correspondance à l’API REST : POST /c</w:t>
      </w:r>
      <w:r>
        <w:rPr>
          <w:rFonts w:eastAsia="Times New Roman" w:cs="Times New Roman"/>
        </w:rPr>
        <w:t>arpooling/join</w:t>
      </w:r>
    </w:p>
    <w:p w14:paraId="12718721" w14:textId="5D48BD60" w:rsidR="00823524" w:rsidRDefault="009721E2" w:rsidP="004E7C63">
      <w:pPr>
        <w:spacing w:line="240" w:lineRule="auto"/>
        <w:jc w:val="left"/>
        <w:rPr>
          <w:rFonts w:eastAsia="Times New Roman" w:cs="Times New Roman"/>
        </w:rPr>
      </w:pPr>
      <w:r>
        <w:rPr>
          <w:rFonts w:eastAsia="Times New Roman" w:cs="Times New Roman"/>
        </w:rPr>
        <w:t xml:space="preserve">Le site a une taille fixe de </w:t>
      </w:r>
      <w:r>
        <w:t>1180 px de large</w:t>
      </w:r>
      <w:r>
        <w:rPr>
          <w:rFonts w:eastAsia="Times New Roman" w:cs="Times New Roman"/>
        </w:rPr>
        <w:t>. Les tailles des différents éléments graphiques sont telles que suit :</w:t>
      </w:r>
    </w:p>
    <w:p w14:paraId="3D0ED933" w14:textId="5D48BD60" w:rsidR="009721E2" w:rsidRPr="00823524" w:rsidRDefault="009721E2" w:rsidP="004E7C63">
      <w:pPr>
        <w:pStyle w:val="Paragraphedeliste"/>
        <w:numPr>
          <w:ilvl w:val="0"/>
          <w:numId w:val="8"/>
        </w:numPr>
        <w:spacing w:line="240" w:lineRule="auto"/>
        <w:jc w:val="left"/>
        <w:rPr>
          <w:rFonts w:eastAsia="Times New Roman" w:cs="Times New Roman"/>
        </w:rPr>
      </w:pPr>
      <w:r>
        <w:t xml:space="preserve">Header – </w:t>
      </w:r>
      <w:r w:rsidR="00125F19">
        <w:t>60x1180 px</w:t>
      </w:r>
    </w:p>
    <w:p w14:paraId="7DF7EE07" w14:textId="0AAAFA67" w:rsidR="009721E2" w:rsidRPr="009721E2" w:rsidRDefault="009721E2" w:rsidP="004E7C63">
      <w:pPr>
        <w:pStyle w:val="Paragraphedeliste"/>
        <w:numPr>
          <w:ilvl w:val="0"/>
          <w:numId w:val="8"/>
        </w:numPr>
        <w:spacing w:line="240" w:lineRule="auto"/>
        <w:jc w:val="left"/>
        <w:rPr>
          <w:rFonts w:eastAsia="Times New Roman" w:cs="Times New Roman"/>
        </w:rPr>
      </w:pPr>
      <w:r>
        <w:t>Aspect social – 200</w:t>
      </w:r>
      <w:r w:rsidR="00125F19">
        <w:t>x</w:t>
      </w:r>
      <w:r>
        <w:t xml:space="preserve">1180 px </w:t>
      </w:r>
    </w:p>
    <w:p w14:paraId="30FF3CB2" w14:textId="6FF7DDFF" w:rsidR="00596D7D" w:rsidRPr="009721E2" w:rsidRDefault="009721E2" w:rsidP="004E7C63">
      <w:pPr>
        <w:pStyle w:val="Paragraphedeliste"/>
        <w:numPr>
          <w:ilvl w:val="0"/>
          <w:numId w:val="8"/>
        </w:numPr>
        <w:spacing w:line="240" w:lineRule="auto"/>
        <w:jc w:val="left"/>
        <w:rPr>
          <w:rFonts w:eastAsia="Times New Roman" w:cs="Times New Roman"/>
        </w:rPr>
      </w:pPr>
      <w:r>
        <w:t>Bloc dynamique –</w:t>
      </w:r>
      <w:r w:rsidR="00125F19">
        <w:t xml:space="preserve"> 210x</w:t>
      </w:r>
      <w:r>
        <w:t xml:space="preserve">1180 px </w:t>
      </w:r>
      <w:r w:rsidR="00125F19">
        <w:t>(variable en hauteur)</w:t>
      </w:r>
    </w:p>
    <w:p w14:paraId="5449204D" w14:textId="3330A9D3" w:rsidR="009721E2" w:rsidRPr="009721E2" w:rsidRDefault="009721E2" w:rsidP="004E7C63">
      <w:pPr>
        <w:pStyle w:val="Paragraphedeliste"/>
        <w:numPr>
          <w:ilvl w:val="0"/>
          <w:numId w:val="8"/>
        </w:numPr>
        <w:spacing w:line="240" w:lineRule="auto"/>
        <w:jc w:val="left"/>
        <w:rPr>
          <w:rFonts w:eastAsia="Times New Roman" w:cs="Times New Roman"/>
        </w:rPr>
      </w:pPr>
      <w:r>
        <w:t>Carte –</w:t>
      </w:r>
      <w:r w:rsidR="00125F19">
        <w:t xml:space="preserve"> 600x1180 px</w:t>
      </w:r>
    </w:p>
    <w:p w14:paraId="4DAFBEBF" w14:textId="2A476389" w:rsidR="009721E2" w:rsidRPr="00125F19" w:rsidRDefault="009721E2" w:rsidP="004E7C63">
      <w:pPr>
        <w:pStyle w:val="Paragraphedeliste"/>
        <w:numPr>
          <w:ilvl w:val="0"/>
          <w:numId w:val="8"/>
        </w:numPr>
        <w:spacing w:line="240" w:lineRule="auto"/>
        <w:jc w:val="left"/>
        <w:rPr>
          <w:rFonts w:eastAsia="Times New Roman" w:cs="Times New Roman"/>
        </w:rPr>
      </w:pPr>
      <w:r>
        <w:t>Paramètres de recherche – 50</w:t>
      </w:r>
      <w:r w:rsidR="00125F19">
        <w:t>x1180 px</w:t>
      </w:r>
    </w:p>
    <w:p w14:paraId="52FF615F" w14:textId="1C7830C2" w:rsidR="00125F19" w:rsidRPr="00823524" w:rsidRDefault="00125F19" w:rsidP="004E7C63">
      <w:pPr>
        <w:pStyle w:val="Paragraphedeliste"/>
        <w:numPr>
          <w:ilvl w:val="0"/>
          <w:numId w:val="8"/>
        </w:numPr>
        <w:spacing w:line="240" w:lineRule="auto"/>
        <w:jc w:val="left"/>
        <w:rPr>
          <w:rFonts w:eastAsia="Times New Roman" w:cs="Times New Roman"/>
        </w:rPr>
      </w:pPr>
      <w:r>
        <w:t xml:space="preserve">Logo 180x60 px, à gauche dans le header, avec une marge à gauche de </w:t>
      </w:r>
      <w:r w:rsidR="002C58E3">
        <w:t xml:space="preserve">~ </w:t>
      </w:r>
      <w:r>
        <w:t>10 % (</w:t>
      </w:r>
      <w:r w:rsidR="002C58E3">
        <w:t>20</w:t>
      </w:r>
      <w:r w:rsidR="006E3626">
        <w:t>0</w:t>
      </w:r>
      <w:r>
        <w:t xml:space="preserve"> px)</w:t>
      </w:r>
    </w:p>
    <w:p w14:paraId="59421E03" w14:textId="77777777" w:rsidR="00823524" w:rsidRDefault="00823524" w:rsidP="00823524">
      <w:pPr>
        <w:ind w:left="360"/>
        <w:jc w:val="left"/>
      </w:pPr>
    </w:p>
    <w:p w14:paraId="5087228B" w14:textId="5E071549" w:rsidR="00823524" w:rsidRPr="00133431" w:rsidRDefault="00823524" w:rsidP="00133431">
      <w:pPr>
        <w:jc w:val="left"/>
      </w:pPr>
      <w:r>
        <w:br w:type="page"/>
      </w:r>
    </w:p>
    <w:p w14:paraId="7ACCCEB1" w14:textId="753E82F7" w:rsidR="00823524" w:rsidRDefault="00133431" w:rsidP="00823524">
      <w:pPr>
        <w:pStyle w:val="Titre1"/>
        <w:jc w:val="center"/>
      </w:pPr>
      <w:bookmarkStart w:id="87" w:name="_Toc408863828"/>
      <w:r>
        <w:lastRenderedPageBreak/>
        <w:t xml:space="preserve">Code HTML de la </w:t>
      </w:r>
      <w:r w:rsidR="00427394">
        <w:t>structure générale</w:t>
      </w:r>
      <w:bookmarkEnd w:id="87"/>
    </w:p>
    <w:p w14:paraId="4FC7443A" w14:textId="6A868B32" w:rsidR="00823524" w:rsidRDefault="00823524" w:rsidP="00823524">
      <w:r>
        <w:t>La maquette ayant été réalisée aux débuts du projet, elle ne correspond pas à la version finale des spécifications ou bien du site.</w:t>
      </w:r>
    </w:p>
    <w:p w14:paraId="55E3DAA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&lt;!DOCTYPE HTML</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214880B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b/>
          <w:bCs/>
          <w:color w:val="006699"/>
          <w:sz w:val="18"/>
          <w:szCs w:val="18"/>
          <w:bdr w:val="none" w:sz="0" w:space="0" w:color="auto" w:frame="1"/>
          <w:lang w:eastAsia="fr-FR"/>
        </w:rPr>
        <w:t>&lt;html&gt;</w:t>
      </w:r>
      <w:r w:rsidRPr="007B6D60">
        <w:rPr>
          <w:rFonts w:ascii="Consolas" w:eastAsia="Times New Roman" w:hAnsi="Consolas" w:cs="Consolas"/>
          <w:color w:val="000000"/>
          <w:sz w:val="18"/>
          <w:szCs w:val="18"/>
          <w:bdr w:val="none" w:sz="0" w:space="0" w:color="auto" w:frame="1"/>
          <w:lang w:eastAsia="fr-FR"/>
        </w:rPr>
        <w:t>  </w:t>
      </w:r>
    </w:p>
    <w:p w14:paraId="757F38A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&lt;head&gt;</w:t>
      </w:r>
      <w:r w:rsidRPr="007B6D60">
        <w:rPr>
          <w:rFonts w:ascii="Consolas" w:eastAsia="Times New Roman" w:hAnsi="Consolas" w:cs="Consolas"/>
          <w:color w:val="000000"/>
          <w:sz w:val="18"/>
          <w:szCs w:val="18"/>
          <w:bdr w:val="none" w:sz="0" w:space="0" w:color="auto" w:frame="1"/>
          <w:lang w:eastAsia="fr-FR"/>
        </w:rPr>
        <w:t>  </w:t>
      </w:r>
    </w:p>
    <w:p w14:paraId="2CAD841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&lt;meta</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charset</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"UTF-8"</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17B2026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&lt;title&gt;</w:t>
      </w:r>
      <w:r w:rsidRPr="007B6D60">
        <w:rPr>
          <w:rFonts w:ascii="Consolas" w:eastAsia="Times New Roman" w:hAnsi="Consolas" w:cs="Consolas"/>
          <w:color w:val="000000"/>
          <w:sz w:val="18"/>
          <w:szCs w:val="18"/>
          <w:bdr w:val="none" w:sz="0" w:space="0" w:color="auto" w:frame="1"/>
          <w:lang w:eastAsia="fr-FR"/>
        </w:rPr>
        <w:t>AMUDrive</w:t>
      </w:r>
      <w:r w:rsidRPr="007B6D60">
        <w:rPr>
          <w:rFonts w:ascii="Consolas" w:eastAsia="Times New Roman" w:hAnsi="Consolas" w:cs="Consolas"/>
          <w:b/>
          <w:bCs/>
          <w:color w:val="006699"/>
          <w:sz w:val="18"/>
          <w:szCs w:val="18"/>
          <w:bdr w:val="none" w:sz="0" w:space="0" w:color="auto" w:frame="1"/>
          <w:lang w:eastAsia="fr-FR"/>
        </w:rPr>
        <w:t>&lt;/title&gt;</w:t>
      </w:r>
      <w:r w:rsidRPr="007B6D60">
        <w:rPr>
          <w:rFonts w:ascii="Consolas" w:eastAsia="Times New Roman" w:hAnsi="Consolas" w:cs="Consolas"/>
          <w:color w:val="000000"/>
          <w:sz w:val="18"/>
          <w:szCs w:val="18"/>
          <w:bdr w:val="none" w:sz="0" w:space="0" w:color="auto" w:frame="1"/>
          <w:lang w:eastAsia="fr-FR"/>
        </w:rPr>
        <w:t>  </w:t>
      </w:r>
    </w:p>
    <w:p w14:paraId="231340A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&lt;link</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rel</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"stylesheet"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type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"text/css"</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href</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"../css/style.css"</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34A302B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&lt;/head&gt;</w:t>
      </w:r>
      <w:r w:rsidRPr="007B6D60">
        <w:rPr>
          <w:rFonts w:ascii="Consolas" w:eastAsia="Times New Roman" w:hAnsi="Consolas" w:cs="Consolas"/>
          <w:color w:val="000000"/>
          <w:sz w:val="18"/>
          <w:szCs w:val="18"/>
          <w:bdr w:val="none" w:sz="0" w:space="0" w:color="auto" w:frame="1"/>
          <w:lang w:eastAsia="fr-FR"/>
        </w:rPr>
        <w:t>  </w:t>
      </w:r>
    </w:p>
    <w:p w14:paraId="6CAC9A2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&lt;body&gt;</w:t>
      </w:r>
      <w:r w:rsidRPr="007B6D60">
        <w:rPr>
          <w:rFonts w:ascii="Consolas" w:eastAsia="Times New Roman" w:hAnsi="Consolas" w:cs="Consolas"/>
          <w:color w:val="000000"/>
          <w:sz w:val="18"/>
          <w:szCs w:val="18"/>
          <w:bdr w:val="none" w:sz="0" w:space="0" w:color="auto" w:frame="1"/>
          <w:lang w:eastAsia="fr-FR"/>
        </w:rPr>
        <w:t>  </w:t>
      </w:r>
    </w:p>
    <w:p w14:paraId="34A271F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&lt;header&gt;</w:t>
      </w:r>
      <w:r w:rsidRPr="007B6D60">
        <w:rPr>
          <w:rFonts w:ascii="Consolas" w:eastAsia="Times New Roman" w:hAnsi="Consolas" w:cs="Consolas"/>
          <w:color w:val="000000"/>
          <w:sz w:val="18"/>
          <w:szCs w:val="18"/>
          <w:bdr w:val="none" w:sz="0" w:space="0" w:color="auto" w:frame="1"/>
          <w:lang w:eastAsia="fr-FR"/>
        </w:rPr>
        <w:t>  </w:t>
      </w:r>
    </w:p>
    <w:p w14:paraId="56FA88D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class</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"logo"</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64615D5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&lt;a</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href</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AMUDrive</w:t>
      </w:r>
      <w:r w:rsidRPr="007B6D60">
        <w:rPr>
          <w:rFonts w:ascii="Consolas" w:eastAsia="Times New Roman" w:hAnsi="Consolas" w:cs="Consolas"/>
          <w:b/>
          <w:bCs/>
          <w:color w:val="006699"/>
          <w:sz w:val="18"/>
          <w:szCs w:val="18"/>
          <w:bdr w:val="none" w:sz="0" w:space="0" w:color="auto" w:frame="1"/>
          <w:lang w:eastAsia="fr-FR"/>
        </w:rPr>
        <w:t>&lt;/a&gt;</w:t>
      </w:r>
      <w:r w:rsidRPr="007B6D60">
        <w:rPr>
          <w:rFonts w:ascii="Consolas" w:eastAsia="Times New Roman" w:hAnsi="Consolas" w:cs="Consolas"/>
          <w:color w:val="000000"/>
          <w:sz w:val="18"/>
          <w:szCs w:val="18"/>
          <w:bdr w:val="none" w:sz="0" w:space="0" w:color="auto" w:frame="1"/>
          <w:lang w:eastAsia="fr-FR"/>
        </w:rPr>
        <w:t>  </w:t>
      </w:r>
    </w:p>
    <w:p w14:paraId="0647221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&lt;/div&gt;</w:t>
      </w:r>
      <w:r w:rsidRPr="007B6D60">
        <w:rPr>
          <w:rFonts w:ascii="Consolas" w:eastAsia="Times New Roman" w:hAnsi="Consolas" w:cs="Consolas"/>
          <w:color w:val="000000"/>
          <w:sz w:val="18"/>
          <w:szCs w:val="18"/>
          <w:bdr w:val="none" w:sz="0" w:space="0" w:color="auto" w:frame="1"/>
          <w:lang w:eastAsia="fr-FR"/>
        </w:rPr>
        <w:t>  </w:t>
      </w:r>
    </w:p>
    <w:p w14:paraId="71F3580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F8584B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&lt;nav&gt;</w:t>
      </w:r>
      <w:r w:rsidRPr="007B6D60">
        <w:rPr>
          <w:rFonts w:ascii="Consolas" w:eastAsia="Times New Roman" w:hAnsi="Consolas" w:cs="Consolas"/>
          <w:color w:val="000000"/>
          <w:sz w:val="18"/>
          <w:szCs w:val="18"/>
          <w:bdr w:val="none" w:sz="0" w:space="0" w:color="auto" w:frame="1"/>
          <w:lang w:eastAsia="fr-FR"/>
        </w:rPr>
        <w:t>  </w:t>
      </w:r>
    </w:p>
    <w:p w14:paraId="6041883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&lt;ul&gt;</w:t>
      </w:r>
      <w:r w:rsidRPr="007B6D60">
        <w:rPr>
          <w:rFonts w:ascii="Consolas" w:eastAsia="Times New Roman" w:hAnsi="Consolas" w:cs="Consolas"/>
          <w:color w:val="000000"/>
          <w:sz w:val="18"/>
          <w:szCs w:val="18"/>
          <w:bdr w:val="none" w:sz="0" w:space="0" w:color="auto" w:frame="1"/>
          <w:lang w:eastAsia="fr-FR"/>
        </w:rPr>
        <w:t>  </w:t>
      </w:r>
    </w:p>
    <w:p w14:paraId="4D14A6F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&lt;li&gt;&lt;a</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href</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Recherche</w:t>
      </w:r>
      <w:r w:rsidRPr="007B6D60">
        <w:rPr>
          <w:rFonts w:ascii="Consolas" w:eastAsia="Times New Roman" w:hAnsi="Consolas" w:cs="Consolas"/>
          <w:b/>
          <w:bCs/>
          <w:color w:val="006699"/>
          <w:sz w:val="18"/>
          <w:szCs w:val="18"/>
          <w:bdr w:val="none" w:sz="0" w:space="0" w:color="auto" w:frame="1"/>
          <w:lang w:eastAsia="fr-FR"/>
        </w:rPr>
        <w:t>&lt;/a&gt;&lt;/li&gt;</w:t>
      </w:r>
      <w:r w:rsidRPr="007B6D60">
        <w:rPr>
          <w:rFonts w:ascii="Consolas" w:eastAsia="Times New Roman" w:hAnsi="Consolas" w:cs="Consolas"/>
          <w:color w:val="000000"/>
          <w:sz w:val="18"/>
          <w:szCs w:val="18"/>
          <w:bdr w:val="none" w:sz="0" w:space="0" w:color="auto" w:frame="1"/>
          <w:lang w:eastAsia="fr-FR"/>
        </w:rPr>
        <w:t>  </w:t>
      </w:r>
    </w:p>
    <w:p w14:paraId="2C560F8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&lt;li&gt;&lt;a</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href</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Trajets</w:t>
      </w:r>
      <w:r w:rsidRPr="007B6D60">
        <w:rPr>
          <w:rFonts w:ascii="Consolas" w:eastAsia="Times New Roman" w:hAnsi="Consolas" w:cs="Consolas"/>
          <w:b/>
          <w:bCs/>
          <w:color w:val="006699"/>
          <w:sz w:val="18"/>
          <w:szCs w:val="18"/>
          <w:bdr w:val="none" w:sz="0" w:space="0" w:color="auto" w:frame="1"/>
          <w:lang w:eastAsia="fr-FR"/>
        </w:rPr>
        <w:t>&lt;/a&gt;&lt;/li&gt;</w:t>
      </w:r>
      <w:r w:rsidRPr="007B6D60">
        <w:rPr>
          <w:rFonts w:ascii="Consolas" w:eastAsia="Times New Roman" w:hAnsi="Consolas" w:cs="Consolas"/>
          <w:color w:val="000000"/>
          <w:sz w:val="18"/>
          <w:szCs w:val="18"/>
          <w:bdr w:val="none" w:sz="0" w:space="0" w:color="auto" w:frame="1"/>
          <w:lang w:eastAsia="fr-FR"/>
        </w:rPr>
        <w:t>  </w:t>
      </w:r>
    </w:p>
    <w:p w14:paraId="7C9F421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&lt;li&gt;&lt;a</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href</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Mon compte</w:t>
      </w:r>
      <w:r w:rsidRPr="007B6D60">
        <w:rPr>
          <w:rFonts w:ascii="Consolas" w:eastAsia="Times New Roman" w:hAnsi="Consolas" w:cs="Consolas"/>
          <w:b/>
          <w:bCs/>
          <w:color w:val="006699"/>
          <w:sz w:val="18"/>
          <w:szCs w:val="18"/>
          <w:bdr w:val="none" w:sz="0" w:space="0" w:color="auto" w:frame="1"/>
          <w:lang w:eastAsia="fr-FR"/>
        </w:rPr>
        <w:t>&lt;/a&gt;&lt;/li&gt;</w:t>
      </w:r>
      <w:r w:rsidRPr="007B6D60">
        <w:rPr>
          <w:rFonts w:ascii="Consolas" w:eastAsia="Times New Roman" w:hAnsi="Consolas" w:cs="Consolas"/>
          <w:color w:val="000000"/>
          <w:sz w:val="18"/>
          <w:szCs w:val="18"/>
          <w:bdr w:val="none" w:sz="0" w:space="0" w:color="auto" w:frame="1"/>
          <w:lang w:eastAsia="fr-FR"/>
        </w:rPr>
        <w:t>  </w:t>
      </w:r>
    </w:p>
    <w:p w14:paraId="04B6D96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&lt;/ul&gt;</w:t>
      </w:r>
      <w:r w:rsidRPr="007B6D60">
        <w:rPr>
          <w:rFonts w:ascii="Consolas" w:eastAsia="Times New Roman" w:hAnsi="Consolas" w:cs="Consolas"/>
          <w:color w:val="000000"/>
          <w:sz w:val="18"/>
          <w:szCs w:val="18"/>
          <w:bdr w:val="none" w:sz="0" w:space="0" w:color="auto" w:frame="1"/>
          <w:lang w:eastAsia="fr-FR"/>
        </w:rPr>
        <w:t>  </w:t>
      </w:r>
    </w:p>
    <w:p w14:paraId="75BEF9B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"connection_btn"</w:t>
      </w:r>
      <w:r w:rsidRPr="007B6D60">
        <w:rPr>
          <w:rFonts w:ascii="Consolas" w:eastAsia="Times New Roman" w:hAnsi="Consolas" w:cs="Consolas"/>
          <w:b/>
          <w:bCs/>
          <w:color w:val="006699"/>
          <w:sz w:val="18"/>
          <w:szCs w:val="18"/>
          <w:bdr w:val="none" w:sz="0" w:space="0" w:color="auto" w:frame="1"/>
          <w:lang w:val="en-GB" w:eastAsia="fr-FR"/>
        </w:rPr>
        <w:t>&gt;&lt;a</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href</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Connexion</w:t>
      </w:r>
      <w:r w:rsidRPr="007B6D60">
        <w:rPr>
          <w:rFonts w:ascii="Consolas" w:eastAsia="Times New Roman" w:hAnsi="Consolas" w:cs="Consolas"/>
          <w:b/>
          <w:bCs/>
          <w:color w:val="006699"/>
          <w:sz w:val="18"/>
          <w:szCs w:val="18"/>
          <w:bdr w:val="none" w:sz="0" w:space="0" w:color="auto" w:frame="1"/>
          <w:lang w:val="en-GB" w:eastAsia="fr-FR"/>
        </w:rPr>
        <w:t>&lt;/a&gt;&lt;/span&gt;</w:t>
      </w:r>
      <w:r w:rsidRPr="007B6D60">
        <w:rPr>
          <w:rFonts w:ascii="Consolas" w:eastAsia="Times New Roman" w:hAnsi="Consolas" w:cs="Consolas"/>
          <w:color w:val="000000"/>
          <w:sz w:val="18"/>
          <w:szCs w:val="18"/>
          <w:bdr w:val="none" w:sz="0" w:space="0" w:color="auto" w:frame="1"/>
          <w:lang w:val="en-GB" w:eastAsia="fr-FR"/>
        </w:rPr>
        <w:t>  </w:t>
      </w:r>
    </w:p>
    <w:p w14:paraId="3A7DDAC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&lt;/nav&gt;</w:t>
      </w:r>
      <w:r w:rsidRPr="007B6D60">
        <w:rPr>
          <w:rFonts w:ascii="Consolas" w:eastAsia="Times New Roman" w:hAnsi="Consolas" w:cs="Consolas"/>
          <w:color w:val="000000"/>
          <w:sz w:val="18"/>
          <w:szCs w:val="18"/>
          <w:bdr w:val="none" w:sz="0" w:space="0" w:color="auto" w:frame="1"/>
          <w:lang w:eastAsia="fr-FR"/>
        </w:rPr>
        <w:t>  </w:t>
      </w:r>
    </w:p>
    <w:p w14:paraId="093E2E3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17F3FA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&lt;/header&gt;</w:t>
      </w:r>
      <w:r w:rsidRPr="007B6D60">
        <w:rPr>
          <w:rFonts w:ascii="Consolas" w:eastAsia="Times New Roman" w:hAnsi="Consolas" w:cs="Consolas"/>
          <w:color w:val="000000"/>
          <w:sz w:val="18"/>
          <w:szCs w:val="18"/>
          <w:bdr w:val="none" w:sz="0" w:space="0" w:color="auto" w:frame="1"/>
          <w:lang w:eastAsia="fr-FR"/>
        </w:rPr>
        <w:t>  </w:t>
      </w:r>
    </w:p>
    <w:p w14:paraId="79BAD84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008862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&lt;section</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"short_bio"</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3210000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ADEEA2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&lt;h1&gt;</w:t>
      </w:r>
      <w:r w:rsidRPr="007B6D60">
        <w:rPr>
          <w:rFonts w:ascii="Consolas" w:eastAsia="Times New Roman" w:hAnsi="Consolas" w:cs="Consolas"/>
          <w:color w:val="000000"/>
          <w:sz w:val="18"/>
          <w:szCs w:val="18"/>
          <w:bdr w:val="none" w:sz="0" w:space="0" w:color="auto" w:frame="1"/>
          <w:lang w:eastAsia="fr-FR"/>
        </w:rPr>
        <w:t> Covoiturage social </w:t>
      </w:r>
      <w:r w:rsidRPr="007B6D60">
        <w:rPr>
          <w:rFonts w:ascii="Consolas" w:eastAsia="Times New Roman" w:hAnsi="Consolas" w:cs="Consolas"/>
          <w:b/>
          <w:bCs/>
          <w:color w:val="006699"/>
          <w:sz w:val="18"/>
          <w:szCs w:val="18"/>
          <w:bdr w:val="none" w:sz="0" w:space="0" w:color="auto" w:frame="1"/>
          <w:lang w:eastAsia="fr-FR"/>
        </w:rPr>
        <w:t>&lt;/h1&gt;</w:t>
      </w:r>
      <w:r w:rsidRPr="007B6D60">
        <w:rPr>
          <w:rFonts w:ascii="Consolas" w:eastAsia="Times New Roman" w:hAnsi="Consolas" w:cs="Consolas"/>
          <w:color w:val="000000"/>
          <w:sz w:val="18"/>
          <w:szCs w:val="18"/>
          <w:bdr w:val="none" w:sz="0" w:space="0" w:color="auto" w:frame="1"/>
          <w:lang w:eastAsia="fr-FR"/>
        </w:rPr>
        <w:t>  </w:t>
      </w:r>
    </w:p>
    <w:p w14:paraId="44C9EEE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&lt;h2&gt;</w:t>
      </w:r>
      <w:r w:rsidRPr="007B6D60">
        <w:rPr>
          <w:rFonts w:ascii="Consolas" w:eastAsia="Times New Roman" w:hAnsi="Consolas" w:cs="Consolas"/>
          <w:color w:val="000000"/>
          <w:sz w:val="18"/>
          <w:szCs w:val="18"/>
          <w:bdr w:val="none" w:sz="0" w:space="0" w:color="auto" w:frame="1"/>
          <w:lang w:eastAsia="fr-FR"/>
        </w:rPr>
        <w:t> Invitez vos amis sur AMUDrive </w:t>
      </w:r>
      <w:r w:rsidRPr="007B6D60">
        <w:rPr>
          <w:rFonts w:ascii="Consolas" w:eastAsia="Times New Roman" w:hAnsi="Consolas" w:cs="Consolas"/>
          <w:b/>
          <w:bCs/>
          <w:color w:val="006699"/>
          <w:sz w:val="18"/>
          <w:szCs w:val="18"/>
          <w:bdr w:val="none" w:sz="0" w:space="0" w:color="auto" w:frame="1"/>
          <w:lang w:eastAsia="fr-FR"/>
        </w:rPr>
        <w:t>&lt;/h2&gt;</w:t>
      </w:r>
      <w:r w:rsidRPr="007B6D60">
        <w:rPr>
          <w:rFonts w:ascii="Consolas" w:eastAsia="Times New Roman" w:hAnsi="Consolas" w:cs="Consolas"/>
          <w:color w:val="000000"/>
          <w:sz w:val="18"/>
          <w:szCs w:val="18"/>
          <w:bdr w:val="none" w:sz="0" w:space="0" w:color="auto" w:frame="1"/>
          <w:lang w:eastAsia="fr-FR"/>
        </w:rPr>
        <w:t>  </w:t>
      </w:r>
    </w:p>
    <w:p w14:paraId="11DEDCC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DC77A8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"newsletter"</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58B38F0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&lt;a</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href</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Newsletter</w:t>
      </w:r>
      <w:r w:rsidRPr="007B6D60">
        <w:rPr>
          <w:rFonts w:ascii="Consolas" w:eastAsia="Times New Roman" w:hAnsi="Consolas" w:cs="Consolas"/>
          <w:b/>
          <w:bCs/>
          <w:color w:val="006699"/>
          <w:sz w:val="18"/>
          <w:szCs w:val="18"/>
          <w:bdr w:val="none" w:sz="0" w:space="0" w:color="auto" w:frame="1"/>
          <w:lang w:eastAsia="fr-FR"/>
        </w:rPr>
        <w:t>&lt;/a&gt;</w:t>
      </w:r>
      <w:r w:rsidRPr="007B6D60">
        <w:rPr>
          <w:rFonts w:ascii="Consolas" w:eastAsia="Times New Roman" w:hAnsi="Consolas" w:cs="Consolas"/>
          <w:color w:val="000000"/>
          <w:sz w:val="18"/>
          <w:szCs w:val="18"/>
          <w:bdr w:val="none" w:sz="0" w:space="0" w:color="auto" w:frame="1"/>
          <w:lang w:eastAsia="fr-FR"/>
        </w:rPr>
        <w:t>  </w:t>
      </w:r>
    </w:p>
    <w:p w14:paraId="7B82525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&lt;/div&gt;</w:t>
      </w:r>
      <w:r w:rsidRPr="007B6D60">
        <w:rPr>
          <w:rFonts w:ascii="Consolas" w:eastAsia="Times New Roman" w:hAnsi="Consolas" w:cs="Consolas"/>
          <w:color w:val="000000"/>
          <w:sz w:val="18"/>
          <w:szCs w:val="18"/>
          <w:bdr w:val="none" w:sz="0" w:space="0" w:color="auto" w:frame="1"/>
          <w:lang w:eastAsia="fr-FR"/>
        </w:rPr>
        <w:t>  </w:t>
      </w:r>
    </w:p>
    <w:p w14:paraId="519E7F5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88735D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&lt;/section&gt;</w:t>
      </w:r>
      <w:r w:rsidRPr="007B6D60">
        <w:rPr>
          <w:rFonts w:ascii="Consolas" w:eastAsia="Times New Roman" w:hAnsi="Consolas" w:cs="Consolas"/>
          <w:color w:val="000000"/>
          <w:sz w:val="18"/>
          <w:szCs w:val="18"/>
          <w:bdr w:val="none" w:sz="0" w:space="0" w:color="auto" w:frame="1"/>
          <w:lang w:eastAsia="fr-FR"/>
        </w:rPr>
        <w:t>  </w:t>
      </w:r>
    </w:p>
    <w:p w14:paraId="06297D2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0B236C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&lt;section</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"search"</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4FEC375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4134C7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&lt;h1&gt;</w:t>
      </w:r>
      <w:r w:rsidRPr="007B6D60">
        <w:rPr>
          <w:rFonts w:ascii="Consolas" w:eastAsia="Times New Roman" w:hAnsi="Consolas" w:cs="Consolas"/>
          <w:color w:val="000000"/>
          <w:sz w:val="18"/>
          <w:szCs w:val="18"/>
          <w:bdr w:val="none" w:sz="0" w:space="0" w:color="auto" w:frame="1"/>
          <w:lang w:eastAsia="fr-FR"/>
        </w:rPr>
        <w:t>Chercher un trajet</w:t>
      </w:r>
      <w:r w:rsidRPr="007B6D60">
        <w:rPr>
          <w:rFonts w:ascii="Consolas" w:eastAsia="Times New Roman" w:hAnsi="Consolas" w:cs="Consolas"/>
          <w:b/>
          <w:bCs/>
          <w:color w:val="006699"/>
          <w:sz w:val="18"/>
          <w:szCs w:val="18"/>
          <w:bdr w:val="none" w:sz="0" w:space="0" w:color="auto" w:frame="1"/>
          <w:lang w:eastAsia="fr-FR"/>
        </w:rPr>
        <w:t>&lt;/h1&gt;</w:t>
      </w:r>
      <w:r w:rsidRPr="007B6D60">
        <w:rPr>
          <w:rFonts w:ascii="Consolas" w:eastAsia="Times New Roman" w:hAnsi="Consolas" w:cs="Consolas"/>
          <w:color w:val="000000"/>
          <w:sz w:val="18"/>
          <w:szCs w:val="18"/>
          <w:bdr w:val="none" w:sz="0" w:space="0" w:color="auto" w:frame="1"/>
          <w:lang w:eastAsia="fr-FR"/>
        </w:rPr>
        <w:t>  </w:t>
      </w:r>
    </w:p>
    <w:p w14:paraId="636A147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7A0679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val="en-GB" w:eastAsia="fr-FR"/>
        </w:rPr>
        <w:t>&lt;form</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name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"adr"</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5FB2A21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&lt;input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type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"text"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name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"adr"</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placeholder</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"Adresse"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"ch1"</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6301E41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&lt;a</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href</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w:t>
      </w:r>
      <w:r w:rsidRPr="007B6D60">
        <w:rPr>
          <w:rFonts w:ascii="Consolas" w:eastAsia="Times New Roman" w:hAnsi="Consolas" w:cs="Consolas"/>
          <w:b/>
          <w:bCs/>
          <w:color w:val="006699"/>
          <w:sz w:val="18"/>
          <w:szCs w:val="18"/>
          <w:bdr w:val="none" w:sz="0" w:space="0" w:color="auto" w:frame="1"/>
          <w:lang w:val="en-GB" w:eastAsia="fr-FR"/>
        </w:rPr>
        <w:t>&gt;&lt;img</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src</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"../img/l_arrow.png"</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"larrow"</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alt</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"left arrow"</w:t>
      </w:r>
      <w:r w:rsidRPr="007B6D60">
        <w:rPr>
          <w:rFonts w:ascii="Consolas" w:eastAsia="Times New Roman" w:hAnsi="Consolas" w:cs="Consolas"/>
          <w:b/>
          <w:bCs/>
          <w:color w:val="006699"/>
          <w:sz w:val="18"/>
          <w:szCs w:val="18"/>
          <w:bdr w:val="none" w:sz="0" w:space="0" w:color="auto" w:frame="1"/>
          <w:lang w:val="en-GB" w:eastAsia="fr-FR"/>
        </w:rPr>
        <w:t>&gt;&lt;/a&gt;</w:t>
      </w:r>
      <w:r w:rsidRPr="007B6D60">
        <w:rPr>
          <w:rFonts w:ascii="Consolas" w:eastAsia="Times New Roman" w:hAnsi="Consolas" w:cs="Consolas"/>
          <w:color w:val="000000"/>
          <w:sz w:val="18"/>
          <w:szCs w:val="18"/>
          <w:bdr w:val="none" w:sz="0" w:space="0" w:color="auto" w:frame="1"/>
          <w:lang w:val="en-GB" w:eastAsia="fr-FR"/>
        </w:rPr>
        <w:t>  </w:t>
      </w:r>
    </w:p>
    <w:p w14:paraId="5A97161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&lt;a</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href</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w:t>
      </w:r>
      <w:r w:rsidRPr="007B6D60">
        <w:rPr>
          <w:rFonts w:ascii="Consolas" w:eastAsia="Times New Roman" w:hAnsi="Consolas" w:cs="Consolas"/>
          <w:b/>
          <w:bCs/>
          <w:color w:val="006699"/>
          <w:sz w:val="18"/>
          <w:szCs w:val="18"/>
          <w:bdr w:val="none" w:sz="0" w:space="0" w:color="auto" w:frame="1"/>
          <w:lang w:val="en-GB" w:eastAsia="fr-FR"/>
        </w:rPr>
        <w:t>&gt;&lt;img</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src</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"../img/r_arrow.png"</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"rarrow"</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alt</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"right arrow"</w:t>
      </w:r>
      <w:r w:rsidRPr="007B6D60">
        <w:rPr>
          <w:rFonts w:ascii="Consolas" w:eastAsia="Times New Roman" w:hAnsi="Consolas" w:cs="Consolas"/>
          <w:b/>
          <w:bCs/>
          <w:color w:val="006699"/>
          <w:sz w:val="18"/>
          <w:szCs w:val="18"/>
          <w:bdr w:val="none" w:sz="0" w:space="0" w:color="auto" w:frame="1"/>
          <w:lang w:val="en-GB" w:eastAsia="fr-FR"/>
        </w:rPr>
        <w:t>&gt;&lt;/a&gt;</w:t>
      </w:r>
      <w:r w:rsidRPr="007B6D60">
        <w:rPr>
          <w:rFonts w:ascii="Consolas" w:eastAsia="Times New Roman" w:hAnsi="Consolas" w:cs="Consolas"/>
          <w:color w:val="000000"/>
          <w:sz w:val="18"/>
          <w:szCs w:val="18"/>
          <w:bdr w:val="none" w:sz="0" w:space="0" w:color="auto" w:frame="1"/>
          <w:lang w:val="en-GB" w:eastAsia="fr-FR"/>
        </w:rPr>
        <w:t>  </w:t>
      </w:r>
    </w:p>
    <w:p w14:paraId="71389B1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&lt;input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type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"text"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name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"pole"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placeholder</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"Pôle"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"ch2"</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23A1EC6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&lt;input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type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"date"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name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"date"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"date"</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15F66CB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&lt;/form&gt;</w:t>
      </w:r>
      <w:r w:rsidRPr="007B6D60">
        <w:rPr>
          <w:rFonts w:ascii="Consolas" w:eastAsia="Times New Roman" w:hAnsi="Consolas" w:cs="Consolas"/>
          <w:color w:val="000000"/>
          <w:sz w:val="18"/>
          <w:szCs w:val="18"/>
          <w:bdr w:val="none" w:sz="0" w:space="0" w:color="auto" w:frame="1"/>
          <w:lang w:eastAsia="fr-FR"/>
        </w:rPr>
        <w:t>  </w:t>
      </w:r>
    </w:p>
    <w:p w14:paraId="29B50DF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1E53E4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"button"</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7294090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"bcherche"</w:t>
      </w:r>
      <w:r w:rsidRPr="007B6D60">
        <w:rPr>
          <w:rFonts w:ascii="Consolas" w:eastAsia="Times New Roman" w:hAnsi="Consolas" w:cs="Consolas"/>
          <w:b/>
          <w:bCs/>
          <w:color w:val="006699"/>
          <w:sz w:val="18"/>
          <w:szCs w:val="18"/>
          <w:bdr w:val="none" w:sz="0" w:space="0" w:color="auto" w:frame="1"/>
          <w:lang w:eastAsia="fr-FR"/>
        </w:rPr>
        <w:t>&gt;&lt;a</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href</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Rechercher</w:t>
      </w:r>
      <w:r w:rsidRPr="007B6D60">
        <w:rPr>
          <w:rFonts w:ascii="Consolas" w:eastAsia="Times New Roman" w:hAnsi="Consolas" w:cs="Consolas"/>
          <w:b/>
          <w:bCs/>
          <w:color w:val="006699"/>
          <w:sz w:val="18"/>
          <w:szCs w:val="18"/>
          <w:bdr w:val="none" w:sz="0" w:space="0" w:color="auto" w:frame="1"/>
          <w:lang w:eastAsia="fr-FR"/>
        </w:rPr>
        <w:t>&lt;/a&gt;&lt;/div&gt;</w:t>
      </w:r>
      <w:r w:rsidRPr="007B6D60">
        <w:rPr>
          <w:rFonts w:ascii="Consolas" w:eastAsia="Times New Roman" w:hAnsi="Consolas" w:cs="Consolas"/>
          <w:color w:val="000000"/>
          <w:sz w:val="18"/>
          <w:szCs w:val="18"/>
          <w:bdr w:val="none" w:sz="0" w:space="0" w:color="auto" w:frame="1"/>
          <w:lang w:eastAsia="fr-FR"/>
        </w:rPr>
        <w:t>  </w:t>
      </w:r>
    </w:p>
    <w:p w14:paraId="342C4C4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"bpropose"</w:t>
      </w:r>
      <w:r w:rsidRPr="007B6D60">
        <w:rPr>
          <w:rFonts w:ascii="Consolas" w:eastAsia="Times New Roman" w:hAnsi="Consolas" w:cs="Consolas"/>
          <w:b/>
          <w:bCs/>
          <w:color w:val="006699"/>
          <w:sz w:val="18"/>
          <w:szCs w:val="18"/>
          <w:bdr w:val="none" w:sz="0" w:space="0" w:color="auto" w:frame="1"/>
          <w:lang w:eastAsia="fr-FR"/>
        </w:rPr>
        <w:t>&gt;&lt;a</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href</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Proposer</w:t>
      </w:r>
      <w:r w:rsidRPr="007B6D60">
        <w:rPr>
          <w:rFonts w:ascii="Consolas" w:eastAsia="Times New Roman" w:hAnsi="Consolas" w:cs="Consolas"/>
          <w:b/>
          <w:bCs/>
          <w:color w:val="006699"/>
          <w:sz w:val="18"/>
          <w:szCs w:val="18"/>
          <w:bdr w:val="none" w:sz="0" w:space="0" w:color="auto" w:frame="1"/>
          <w:lang w:eastAsia="fr-FR"/>
        </w:rPr>
        <w:t>&lt;/a&gt;&lt;/div&gt;</w:t>
      </w:r>
      <w:r w:rsidRPr="007B6D60">
        <w:rPr>
          <w:rFonts w:ascii="Consolas" w:eastAsia="Times New Roman" w:hAnsi="Consolas" w:cs="Consolas"/>
          <w:color w:val="000000"/>
          <w:sz w:val="18"/>
          <w:szCs w:val="18"/>
          <w:bdr w:val="none" w:sz="0" w:space="0" w:color="auto" w:frame="1"/>
          <w:lang w:eastAsia="fr-FR"/>
        </w:rPr>
        <w:t>  </w:t>
      </w:r>
    </w:p>
    <w:p w14:paraId="22782DA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&lt;/div&gt;</w:t>
      </w:r>
      <w:r w:rsidRPr="007B6D60">
        <w:rPr>
          <w:rFonts w:ascii="Consolas" w:eastAsia="Times New Roman" w:hAnsi="Consolas" w:cs="Consolas"/>
          <w:color w:val="000000"/>
          <w:sz w:val="18"/>
          <w:szCs w:val="18"/>
          <w:bdr w:val="none" w:sz="0" w:space="0" w:color="auto" w:frame="1"/>
          <w:lang w:eastAsia="fr-FR"/>
        </w:rPr>
        <w:t>  </w:t>
      </w:r>
    </w:p>
    <w:p w14:paraId="777CD11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A6E1C4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w:t>
      </w:r>
      <w:r w:rsidRPr="007B6D60">
        <w:rPr>
          <w:rFonts w:ascii="Consolas" w:eastAsia="Times New Roman" w:hAnsi="Consolas" w:cs="Consolas"/>
          <w:b/>
          <w:bCs/>
          <w:color w:val="006699"/>
          <w:sz w:val="18"/>
          <w:szCs w:val="18"/>
          <w:bdr w:val="none" w:sz="0" w:space="0" w:color="auto" w:frame="1"/>
          <w:lang w:eastAsia="fr-FR"/>
        </w:rPr>
        <w:t>&lt;/section&gt;</w:t>
      </w:r>
      <w:r w:rsidRPr="007B6D60">
        <w:rPr>
          <w:rFonts w:ascii="Consolas" w:eastAsia="Times New Roman" w:hAnsi="Consolas" w:cs="Consolas"/>
          <w:color w:val="000000"/>
          <w:sz w:val="18"/>
          <w:szCs w:val="18"/>
          <w:bdr w:val="none" w:sz="0" w:space="0" w:color="auto" w:frame="1"/>
          <w:lang w:eastAsia="fr-FR"/>
        </w:rPr>
        <w:t>  </w:t>
      </w:r>
    </w:p>
    <w:p w14:paraId="3D3F76D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&lt;section</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"maps"</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46BE953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86EE53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008200"/>
          <w:sz w:val="18"/>
          <w:szCs w:val="18"/>
          <w:bdr w:val="none" w:sz="0" w:space="0" w:color="auto" w:frame="1"/>
          <w:lang w:val="en-GB" w:eastAsia="fr-FR"/>
        </w:rPr>
        <w:t>&lt;!--&lt;a href="#" &gt; &lt;img src="../img/maps.png" id="mapsp"&gt; &lt;/a&gt;--&gt;</w:t>
      </w:r>
      <w:r w:rsidRPr="007B6D60">
        <w:rPr>
          <w:rFonts w:ascii="Consolas" w:eastAsia="Times New Roman" w:hAnsi="Consolas" w:cs="Consolas"/>
          <w:color w:val="000000"/>
          <w:sz w:val="18"/>
          <w:szCs w:val="18"/>
          <w:bdr w:val="none" w:sz="0" w:space="0" w:color="auto" w:frame="1"/>
          <w:lang w:val="en-GB" w:eastAsia="fr-FR"/>
        </w:rPr>
        <w:t>  </w:t>
      </w:r>
    </w:p>
    <w:p w14:paraId="715BB24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&lt;iframe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src</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https://www.google.com/maps/embed?pb=!1m18!1m12!1m3!1d1446.741768001265!2d5.449810015145425!3d43.513108529421054!2m3!1f0!2f0!3f0!3m2!1i1024!2i768!4f13.1!3m3!1m2!1s0x12c98d8eb8f297dd%3A0xf54bd1b0f247f692!2sAvenue+Gaston+Berger%2C+13100+Aix-en-Provence!5e0!3m2!1sfr!2sfr!4v1414627377458"</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width</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"800"</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height</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"600"</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"map"</w:t>
      </w:r>
      <w:r w:rsidRPr="007B6D60">
        <w:rPr>
          <w:rFonts w:ascii="Consolas" w:eastAsia="Times New Roman" w:hAnsi="Consolas" w:cs="Consolas"/>
          <w:b/>
          <w:bCs/>
          <w:color w:val="006699"/>
          <w:sz w:val="18"/>
          <w:szCs w:val="18"/>
          <w:bdr w:val="none" w:sz="0" w:space="0" w:color="auto" w:frame="1"/>
          <w:lang w:val="en-GB" w:eastAsia="fr-FR"/>
        </w:rPr>
        <w:t>&gt;&lt;/iframe&gt;</w:t>
      </w:r>
      <w:r w:rsidRPr="007B6D60">
        <w:rPr>
          <w:rFonts w:ascii="Consolas" w:eastAsia="Times New Roman" w:hAnsi="Consolas" w:cs="Consolas"/>
          <w:color w:val="000000"/>
          <w:sz w:val="18"/>
          <w:szCs w:val="18"/>
          <w:bdr w:val="none" w:sz="0" w:space="0" w:color="auto" w:frame="1"/>
          <w:lang w:val="en-GB" w:eastAsia="fr-FR"/>
        </w:rPr>
        <w:t>  </w:t>
      </w:r>
    </w:p>
    <w:p w14:paraId="65D395C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p>
    <w:p w14:paraId="0125C57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&lt;div</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"search-panel-date"</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2116303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000000"/>
          <w:sz w:val="18"/>
          <w:szCs w:val="18"/>
          <w:bdr w:val="none" w:sz="0" w:space="0" w:color="auto" w:frame="1"/>
          <w:lang w:eastAsia="fr-FR"/>
        </w:rPr>
        <w:t>30/10 10h10  </w:t>
      </w:r>
    </w:p>
    <w:p w14:paraId="6B4485B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&lt;/div&gt;</w:t>
      </w:r>
      <w:r w:rsidRPr="007B6D60">
        <w:rPr>
          <w:rFonts w:ascii="Consolas" w:eastAsia="Times New Roman" w:hAnsi="Consolas" w:cs="Consolas"/>
          <w:color w:val="000000"/>
          <w:sz w:val="18"/>
          <w:szCs w:val="18"/>
          <w:bdr w:val="none" w:sz="0" w:space="0" w:color="auto" w:frame="1"/>
          <w:lang w:eastAsia="fr-FR"/>
        </w:rPr>
        <w:t>  </w:t>
      </w:r>
    </w:p>
    <w:p w14:paraId="3ECAE41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89CE20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"search-panel"</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05971B2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"search-panel-photo"</w:t>
      </w:r>
      <w:r w:rsidRPr="007B6D60">
        <w:rPr>
          <w:rFonts w:ascii="Consolas" w:eastAsia="Times New Roman" w:hAnsi="Consolas" w:cs="Consolas"/>
          <w:b/>
          <w:bCs/>
          <w:color w:val="006699"/>
          <w:sz w:val="18"/>
          <w:szCs w:val="18"/>
          <w:bdr w:val="none" w:sz="0" w:space="0" w:color="auto" w:frame="1"/>
          <w:lang w:val="en-GB" w:eastAsia="fr-FR"/>
        </w:rPr>
        <w:t>&gt;&lt;/span&gt;</w:t>
      </w:r>
      <w:r w:rsidRPr="007B6D60">
        <w:rPr>
          <w:rFonts w:ascii="Consolas" w:eastAsia="Times New Roman" w:hAnsi="Consolas" w:cs="Consolas"/>
          <w:color w:val="000000"/>
          <w:sz w:val="18"/>
          <w:szCs w:val="18"/>
          <w:bdr w:val="none" w:sz="0" w:space="0" w:color="auto" w:frame="1"/>
          <w:lang w:val="en-GB" w:eastAsia="fr-FR"/>
        </w:rPr>
        <w:t>  </w:t>
      </w:r>
    </w:p>
    <w:p w14:paraId="10FA6CE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"search-panel-delete-btn"</w:t>
      </w:r>
      <w:r w:rsidRPr="007B6D60">
        <w:rPr>
          <w:rFonts w:ascii="Consolas" w:eastAsia="Times New Roman" w:hAnsi="Consolas" w:cs="Consolas"/>
          <w:b/>
          <w:bCs/>
          <w:color w:val="006699"/>
          <w:sz w:val="18"/>
          <w:szCs w:val="18"/>
          <w:bdr w:val="none" w:sz="0" w:space="0" w:color="auto" w:frame="1"/>
          <w:lang w:val="en-GB" w:eastAsia="fr-FR"/>
        </w:rPr>
        <w:t>&gt;&lt;a</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href</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Supprimer</w:t>
      </w:r>
      <w:r w:rsidRPr="007B6D60">
        <w:rPr>
          <w:rFonts w:ascii="Consolas" w:eastAsia="Times New Roman" w:hAnsi="Consolas" w:cs="Consolas"/>
          <w:b/>
          <w:bCs/>
          <w:color w:val="006699"/>
          <w:sz w:val="18"/>
          <w:szCs w:val="18"/>
          <w:bdr w:val="none" w:sz="0" w:space="0" w:color="auto" w:frame="1"/>
          <w:lang w:val="en-GB" w:eastAsia="fr-FR"/>
        </w:rPr>
        <w:t>&lt;/a&gt;&lt;/span&gt;</w:t>
      </w:r>
      <w:r w:rsidRPr="007B6D60">
        <w:rPr>
          <w:rFonts w:ascii="Consolas" w:eastAsia="Times New Roman" w:hAnsi="Consolas" w:cs="Consolas"/>
          <w:color w:val="000000"/>
          <w:sz w:val="18"/>
          <w:szCs w:val="18"/>
          <w:bdr w:val="none" w:sz="0" w:space="0" w:color="auto" w:frame="1"/>
          <w:lang w:val="en-GB" w:eastAsia="fr-FR"/>
        </w:rPr>
        <w:t>  </w:t>
      </w:r>
    </w:p>
    <w:p w14:paraId="722FE44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"search-panel-depart"</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3255714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000000"/>
          <w:sz w:val="18"/>
          <w:szCs w:val="18"/>
          <w:bdr w:val="none" w:sz="0" w:space="0" w:color="auto" w:frame="1"/>
          <w:lang w:eastAsia="fr-FR"/>
        </w:rPr>
        <w:t>Départ au 42 Chemin du Moulin de Testas, Aix-en-Provence  </w:t>
      </w:r>
    </w:p>
    <w:p w14:paraId="12E68F07" w14:textId="2C9A06B0"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&lt;/span&gt;</w:t>
      </w:r>
    </w:p>
    <w:p w14:paraId="3209ACCD"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"search-panel-arrival"</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3837033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000000"/>
          <w:sz w:val="18"/>
          <w:szCs w:val="18"/>
          <w:bdr w:val="none" w:sz="0" w:space="0" w:color="auto" w:frame="1"/>
          <w:lang w:eastAsia="fr-FR"/>
        </w:rPr>
        <w:t>Arrivée à IUT Aix  </w:t>
      </w:r>
    </w:p>
    <w:p w14:paraId="318377E0" w14:textId="718F1F6F"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&lt;/span&gt;</w:t>
      </w:r>
      <w:r w:rsidRPr="007B6D60">
        <w:rPr>
          <w:rFonts w:ascii="Consolas" w:eastAsia="Times New Roman" w:hAnsi="Consolas" w:cs="Consolas"/>
          <w:color w:val="000000"/>
          <w:sz w:val="18"/>
          <w:szCs w:val="18"/>
          <w:bdr w:val="none" w:sz="0" w:space="0" w:color="auto" w:frame="1"/>
          <w:lang w:eastAsia="fr-FR"/>
        </w:rPr>
        <w:t>  </w:t>
      </w:r>
    </w:p>
    <w:p w14:paraId="1B9AA1D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"search-panel-passenger"</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1640A52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000000"/>
          <w:sz w:val="18"/>
          <w:szCs w:val="18"/>
          <w:bdr w:val="none" w:sz="0" w:space="0" w:color="auto" w:frame="1"/>
          <w:lang w:eastAsia="fr-FR"/>
        </w:rPr>
        <w:t>3 passagers  </w:t>
      </w:r>
    </w:p>
    <w:p w14:paraId="490CAB66" w14:textId="4ACE585C"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&lt;/span&gt;</w:t>
      </w:r>
      <w:r w:rsidRPr="007B6D60">
        <w:rPr>
          <w:rFonts w:ascii="Consolas" w:eastAsia="Times New Roman" w:hAnsi="Consolas" w:cs="Consolas"/>
          <w:color w:val="000000"/>
          <w:sz w:val="18"/>
          <w:szCs w:val="18"/>
          <w:bdr w:val="none" w:sz="0" w:space="0" w:color="auto" w:frame="1"/>
          <w:lang w:eastAsia="fr-FR"/>
        </w:rPr>
        <w:t>  </w:t>
      </w:r>
    </w:p>
    <w:p w14:paraId="061846E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C65573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"search-panel-dog"</w:t>
      </w:r>
      <w:r w:rsidRPr="007B6D60">
        <w:rPr>
          <w:rFonts w:ascii="Consolas" w:eastAsia="Times New Roman" w:hAnsi="Consolas" w:cs="Consolas"/>
          <w:b/>
          <w:bCs/>
          <w:color w:val="006699"/>
          <w:sz w:val="18"/>
          <w:szCs w:val="18"/>
          <w:bdr w:val="none" w:sz="0" w:space="0" w:color="auto" w:frame="1"/>
          <w:lang w:val="en-GB" w:eastAsia="fr-FR"/>
        </w:rPr>
        <w:t>&gt;&lt;/span&gt;</w:t>
      </w:r>
      <w:r w:rsidRPr="007B6D60">
        <w:rPr>
          <w:rFonts w:ascii="Consolas" w:eastAsia="Times New Roman" w:hAnsi="Consolas" w:cs="Consolas"/>
          <w:color w:val="000000"/>
          <w:sz w:val="18"/>
          <w:szCs w:val="18"/>
          <w:bdr w:val="none" w:sz="0" w:space="0" w:color="auto" w:frame="1"/>
          <w:lang w:val="en-GB" w:eastAsia="fr-FR"/>
        </w:rPr>
        <w:t>  </w:t>
      </w:r>
    </w:p>
    <w:p w14:paraId="06CF115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"search-panel-smoke"</w:t>
      </w:r>
      <w:r w:rsidRPr="007B6D60">
        <w:rPr>
          <w:rFonts w:ascii="Consolas" w:eastAsia="Times New Roman" w:hAnsi="Consolas" w:cs="Consolas"/>
          <w:b/>
          <w:bCs/>
          <w:color w:val="006699"/>
          <w:sz w:val="18"/>
          <w:szCs w:val="18"/>
          <w:bdr w:val="none" w:sz="0" w:space="0" w:color="auto" w:frame="1"/>
          <w:lang w:val="en-GB" w:eastAsia="fr-FR"/>
        </w:rPr>
        <w:t>&gt;&lt;/span&gt;</w:t>
      </w:r>
      <w:r w:rsidRPr="007B6D60">
        <w:rPr>
          <w:rFonts w:ascii="Consolas" w:eastAsia="Times New Roman" w:hAnsi="Consolas" w:cs="Consolas"/>
          <w:color w:val="000000"/>
          <w:sz w:val="18"/>
          <w:szCs w:val="18"/>
          <w:bdr w:val="none" w:sz="0" w:space="0" w:color="auto" w:frame="1"/>
          <w:lang w:val="en-GB" w:eastAsia="fr-FR"/>
        </w:rPr>
        <w:t>  </w:t>
      </w:r>
    </w:p>
    <w:p w14:paraId="50D96AA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"search-panel-people"</w:t>
      </w:r>
      <w:r w:rsidRPr="007B6D60">
        <w:rPr>
          <w:rFonts w:ascii="Consolas" w:eastAsia="Times New Roman" w:hAnsi="Consolas" w:cs="Consolas"/>
          <w:b/>
          <w:bCs/>
          <w:color w:val="006699"/>
          <w:sz w:val="18"/>
          <w:szCs w:val="18"/>
          <w:bdr w:val="none" w:sz="0" w:space="0" w:color="auto" w:frame="1"/>
          <w:lang w:val="en-GB" w:eastAsia="fr-FR"/>
        </w:rPr>
        <w:t>&gt;&lt;/span&gt;</w:t>
      </w:r>
      <w:r w:rsidRPr="007B6D60">
        <w:rPr>
          <w:rFonts w:ascii="Consolas" w:eastAsia="Times New Roman" w:hAnsi="Consolas" w:cs="Consolas"/>
          <w:color w:val="000000"/>
          <w:sz w:val="18"/>
          <w:szCs w:val="18"/>
          <w:bdr w:val="none" w:sz="0" w:space="0" w:color="auto" w:frame="1"/>
          <w:lang w:val="en-GB" w:eastAsia="fr-FR"/>
        </w:rPr>
        <w:t>  </w:t>
      </w:r>
    </w:p>
    <w:p w14:paraId="3FDD9B6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"search-panel-radio"</w:t>
      </w:r>
      <w:r w:rsidRPr="007B6D60">
        <w:rPr>
          <w:rFonts w:ascii="Consolas" w:eastAsia="Times New Roman" w:hAnsi="Consolas" w:cs="Consolas"/>
          <w:b/>
          <w:bCs/>
          <w:color w:val="006699"/>
          <w:sz w:val="18"/>
          <w:szCs w:val="18"/>
          <w:bdr w:val="none" w:sz="0" w:space="0" w:color="auto" w:frame="1"/>
          <w:lang w:val="en-GB" w:eastAsia="fr-FR"/>
        </w:rPr>
        <w:t>&gt;&lt;/span&gt;</w:t>
      </w:r>
      <w:r w:rsidRPr="007B6D60">
        <w:rPr>
          <w:rFonts w:ascii="Consolas" w:eastAsia="Times New Roman" w:hAnsi="Consolas" w:cs="Consolas"/>
          <w:color w:val="000000"/>
          <w:sz w:val="18"/>
          <w:szCs w:val="18"/>
          <w:bdr w:val="none" w:sz="0" w:space="0" w:color="auto" w:frame="1"/>
          <w:lang w:val="en-GB" w:eastAsia="fr-FR"/>
        </w:rPr>
        <w:t>  </w:t>
      </w:r>
    </w:p>
    <w:p w14:paraId="339EA4B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"search-panel-luggage"</w:t>
      </w:r>
      <w:r w:rsidRPr="007B6D60">
        <w:rPr>
          <w:rFonts w:ascii="Consolas" w:eastAsia="Times New Roman" w:hAnsi="Consolas" w:cs="Consolas"/>
          <w:b/>
          <w:bCs/>
          <w:color w:val="006699"/>
          <w:sz w:val="18"/>
          <w:szCs w:val="18"/>
          <w:bdr w:val="none" w:sz="0" w:space="0" w:color="auto" w:frame="1"/>
          <w:lang w:val="en-GB" w:eastAsia="fr-FR"/>
        </w:rPr>
        <w:t>&gt;&lt;/span&gt;</w:t>
      </w:r>
      <w:r w:rsidRPr="007B6D60">
        <w:rPr>
          <w:rFonts w:ascii="Consolas" w:eastAsia="Times New Roman" w:hAnsi="Consolas" w:cs="Consolas"/>
          <w:color w:val="000000"/>
          <w:sz w:val="18"/>
          <w:szCs w:val="18"/>
          <w:bdr w:val="none" w:sz="0" w:space="0" w:color="auto" w:frame="1"/>
          <w:lang w:val="en-GB" w:eastAsia="fr-FR"/>
        </w:rPr>
        <w:t>  </w:t>
      </w:r>
    </w:p>
    <w:p w14:paraId="6822D1F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&lt;/div&gt;</w:t>
      </w:r>
      <w:r w:rsidRPr="007B6D60">
        <w:rPr>
          <w:rFonts w:ascii="Consolas" w:eastAsia="Times New Roman" w:hAnsi="Consolas" w:cs="Consolas"/>
          <w:color w:val="000000"/>
          <w:sz w:val="18"/>
          <w:szCs w:val="18"/>
          <w:bdr w:val="none" w:sz="0" w:space="0" w:color="auto" w:frame="1"/>
          <w:lang w:eastAsia="fr-FR"/>
        </w:rPr>
        <w:t>  </w:t>
      </w:r>
    </w:p>
    <w:p w14:paraId="1ADD820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ED291E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"perso"</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2F33FD5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&lt;form</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"range"</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788AFC2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&lt;label&gt;</w:t>
      </w:r>
      <w:r w:rsidRPr="007B6D60">
        <w:rPr>
          <w:rFonts w:ascii="Consolas" w:eastAsia="Times New Roman" w:hAnsi="Consolas" w:cs="Consolas"/>
          <w:color w:val="000000"/>
          <w:sz w:val="18"/>
          <w:szCs w:val="18"/>
          <w:bdr w:val="none" w:sz="0" w:space="0" w:color="auto" w:frame="1"/>
          <w:lang w:eastAsia="fr-FR"/>
        </w:rPr>
        <w:t>Rayon de recherche : </w:t>
      </w:r>
      <w:r w:rsidRPr="007B6D60">
        <w:rPr>
          <w:rFonts w:ascii="Consolas" w:eastAsia="Times New Roman" w:hAnsi="Consolas" w:cs="Consolas"/>
          <w:b/>
          <w:bCs/>
          <w:color w:val="006699"/>
          <w:sz w:val="18"/>
          <w:szCs w:val="18"/>
          <w:bdr w:val="none" w:sz="0" w:space="0" w:color="auto" w:frame="1"/>
          <w:lang w:eastAsia="fr-FR"/>
        </w:rPr>
        <w:t>&lt;/label&gt;</w:t>
      </w:r>
      <w:r w:rsidRPr="007B6D60">
        <w:rPr>
          <w:rFonts w:ascii="Consolas" w:eastAsia="Times New Roman" w:hAnsi="Consolas" w:cs="Consolas"/>
          <w:color w:val="000000"/>
          <w:sz w:val="18"/>
          <w:szCs w:val="18"/>
          <w:bdr w:val="none" w:sz="0" w:space="0" w:color="auto" w:frame="1"/>
          <w:lang w:eastAsia="fr-FR"/>
        </w:rPr>
        <w:t>  </w:t>
      </w:r>
    </w:p>
    <w:p w14:paraId="06F910B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val="en-GB" w:eastAsia="fr-FR"/>
        </w:rPr>
        <w:t>&lt;input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type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"range"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min</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"1"</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max</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"9"</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step</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"1"</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name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"rating"</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"range1"</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1C02B8D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p>
    <w:p w14:paraId="2F78BAD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&lt;label&gt;</w:t>
      </w:r>
      <w:r w:rsidRPr="007B6D60">
        <w:rPr>
          <w:rFonts w:ascii="Consolas" w:eastAsia="Times New Roman" w:hAnsi="Consolas" w:cs="Consolas"/>
          <w:color w:val="000000"/>
          <w:sz w:val="18"/>
          <w:szCs w:val="18"/>
          <w:bdr w:val="none" w:sz="0" w:space="0" w:color="auto" w:frame="1"/>
          <w:lang w:eastAsia="fr-FR"/>
        </w:rPr>
        <w:t>Battement horaire : </w:t>
      </w:r>
      <w:r w:rsidRPr="007B6D60">
        <w:rPr>
          <w:rFonts w:ascii="Consolas" w:eastAsia="Times New Roman" w:hAnsi="Consolas" w:cs="Consolas"/>
          <w:b/>
          <w:bCs/>
          <w:color w:val="006699"/>
          <w:sz w:val="18"/>
          <w:szCs w:val="18"/>
          <w:bdr w:val="none" w:sz="0" w:space="0" w:color="auto" w:frame="1"/>
          <w:lang w:eastAsia="fr-FR"/>
        </w:rPr>
        <w:t>&lt;/label&gt;</w:t>
      </w:r>
      <w:r w:rsidRPr="007B6D60">
        <w:rPr>
          <w:rFonts w:ascii="Consolas" w:eastAsia="Times New Roman" w:hAnsi="Consolas" w:cs="Consolas"/>
          <w:color w:val="000000"/>
          <w:sz w:val="18"/>
          <w:szCs w:val="18"/>
          <w:bdr w:val="none" w:sz="0" w:space="0" w:color="auto" w:frame="1"/>
          <w:lang w:eastAsia="fr-FR"/>
        </w:rPr>
        <w:t>  </w:t>
      </w:r>
    </w:p>
    <w:p w14:paraId="45A565B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&lt;input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type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"range"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min</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"1"</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max</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"9"</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step</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"1"</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name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"rating"</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"range2"</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753BBE2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&lt;/form&gt;</w:t>
      </w:r>
      <w:r w:rsidRPr="007B6D60">
        <w:rPr>
          <w:rFonts w:ascii="Consolas" w:eastAsia="Times New Roman" w:hAnsi="Consolas" w:cs="Consolas"/>
          <w:color w:val="000000"/>
          <w:sz w:val="18"/>
          <w:szCs w:val="18"/>
          <w:bdr w:val="none" w:sz="0" w:space="0" w:color="auto" w:frame="1"/>
          <w:lang w:eastAsia="fr-FR"/>
        </w:rPr>
        <w:t>  </w:t>
      </w:r>
    </w:p>
    <w:p w14:paraId="0FFA992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&lt;/div&gt;</w:t>
      </w:r>
      <w:r w:rsidRPr="007B6D60">
        <w:rPr>
          <w:rFonts w:ascii="Consolas" w:eastAsia="Times New Roman" w:hAnsi="Consolas" w:cs="Consolas"/>
          <w:color w:val="000000"/>
          <w:sz w:val="18"/>
          <w:szCs w:val="18"/>
          <w:bdr w:val="none" w:sz="0" w:space="0" w:color="auto" w:frame="1"/>
          <w:lang w:eastAsia="fr-FR"/>
        </w:rPr>
        <w:t>  </w:t>
      </w:r>
    </w:p>
    <w:p w14:paraId="1BD1ABC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5B6F55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&lt;/section&gt;</w:t>
      </w:r>
      <w:r w:rsidRPr="007B6D60">
        <w:rPr>
          <w:rFonts w:ascii="Consolas" w:eastAsia="Times New Roman" w:hAnsi="Consolas" w:cs="Consolas"/>
          <w:color w:val="000000"/>
          <w:sz w:val="18"/>
          <w:szCs w:val="18"/>
          <w:bdr w:val="none" w:sz="0" w:space="0" w:color="auto" w:frame="1"/>
          <w:lang w:eastAsia="fr-FR"/>
        </w:rPr>
        <w:t>  </w:t>
      </w:r>
    </w:p>
    <w:p w14:paraId="66EFB9F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&lt;footer&gt;</w:t>
      </w:r>
      <w:r w:rsidRPr="007B6D60">
        <w:rPr>
          <w:rFonts w:ascii="Consolas" w:eastAsia="Times New Roman" w:hAnsi="Consolas" w:cs="Consolas"/>
          <w:color w:val="000000"/>
          <w:sz w:val="18"/>
          <w:szCs w:val="18"/>
          <w:bdr w:val="none" w:sz="0" w:space="0" w:color="auto" w:frame="1"/>
          <w:lang w:eastAsia="fr-FR"/>
        </w:rPr>
        <w:t>  </w:t>
      </w:r>
    </w:p>
    <w:p w14:paraId="15BF0A8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&lt;div</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class</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"copyright"</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Gestion du #SWAG 2014</w:t>
      </w:r>
      <w:r w:rsidRPr="007B6D60">
        <w:rPr>
          <w:rFonts w:ascii="Consolas" w:eastAsia="Times New Roman" w:hAnsi="Consolas" w:cs="Consolas"/>
          <w:b/>
          <w:bCs/>
          <w:color w:val="006699"/>
          <w:sz w:val="18"/>
          <w:szCs w:val="18"/>
          <w:bdr w:val="none" w:sz="0" w:space="0" w:color="auto" w:frame="1"/>
          <w:lang w:val="en-GB" w:eastAsia="fr-FR"/>
        </w:rPr>
        <w:t>&lt;/div&gt;</w:t>
      </w:r>
      <w:r w:rsidRPr="007B6D60">
        <w:rPr>
          <w:rFonts w:ascii="Consolas" w:eastAsia="Times New Roman" w:hAnsi="Consolas" w:cs="Consolas"/>
          <w:color w:val="000000"/>
          <w:sz w:val="18"/>
          <w:szCs w:val="18"/>
          <w:bdr w:val="none" w:sz="0" w:space="0" w:color="auto" w:frame="1"/>
          <w:lang w:val="en-GB" w:eastAsia="fr-FR"/>
        </w:rPr>
        <w:t>  </w:t>
      </w:r>
    </w:p>
    <w:p w14:paraId="5D02F0C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&lt;hr/&gt;</w:t>
      </w:r>
      <w:r w:rsidRPr="007B6D60">
        <w:rPr>
          <w:rFonts w:ascii="Consolas" w:eastAsia="Times New Roman" w:hAnsi="Consolas" w:cs="Consolas"/>
          <w:color w:val="000000"/>
          <w:sz w:val="18"/>
          <w:szCs w:val="18"/>
          <w:bdr w:val="none" w:sz="0" w:space="0" w:color="auto" w:frame="1"/>
          <w:lang w:eastAsia="fr-FR"/>
        </w:rPr>
        <w:t>  </w:t>
      </w:r>
    </w:p>
    <w:p w14:paraId="54DBA3B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&lt;/footer&gt;</w:t>
      </w:r>
      <w:r w:rsidRPr="007B6D60">
        <w:rPr>
          <w:rFonts w:ascii="Consolas" w:eastAsia="Times New Roman" w:hAnsi="Consolas" w:cs="Consolas"/>
          <w:color w:val="000000"/>
          <w:sz w:val="18"/>
          <w:szCs w:val="18"/>
          <w:bdr w:val="none" w:sz="0" w:space="0" w:color="auto" w:frame="1"/>
          <w:lang w:eastAsia="fr-FR"/>
        </w:rPr>
        <w:t>  </w:t>
      </w:r>
    </w:p>
    <w:p w14:paraId="0924576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23A05E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&lt;script</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src</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"//ajax.googleapis.com/ajax/libs/jquery/1.11.1/jquery.min.js"</w:t>
      </w:r>
      <w:r w:rsidRPr="007B6D60">
        <w:rPr>
          <w:rFonts w:ascii="Consolas" w:eastAsia="Times New Roman" w:hAnsi="Consolas" w:cs="Consolas"/>
          <w:b/>
          <w:bCs/>
          <w:color w:val="006699"/>
          <w:sz w:val="18"/>
          <w:szCs w:val="18"/>
          <w:bdr w:val="none" w:sz="0" w:space="0" w:color="auto" w:frame="1"/>
          <w:lang w:eastAsia="fr-FR"/>
        </w:rPr>
        <w:t>&gt;&lt;/script&gt;</w:t>
      </w:r>
      <w:r w:rsidRPr="007B6D60">
        <w:rPr>
          <w:rFonts w:ascii="Consolas" w:eastAsia="Times New Roman" w:hAnsi="Consolas" w:cs="Consolas"/>
          <w:color w:val="000000"/>
          <w:sz w:val="18"/>
          <w:szCs w:val="18"/>
          <w:bdr w:val="none" w:sz="0" w:space="0" w:color="auto" w:frame="1"/>
          <w:lang w:eastAsia="fr-FR"/>
        </w:rPr>
        <w:t>  </w:t>
      </w:r>
    </w:p>
    <w:p w14:paraId="17012F9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&lt;script</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src</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"../js/main.js"</w:t>
      </w:r>
      <w:r w:rsidRPr="007B6D60">
        <w:rPr>
          <w:rFonts w:ascii="Consolas" w:eastAsia="Times New Roman" w:hAnsi="Consolas" w:cs="Consolas"/>
          <w:b/>
          <w:bCs/>
          <w:color w:val="006699"/>
          <w:sz w:val="18"/>
          <w:szCs w:val="18"/>
          <w:bdr w:val="none" w:sz="0" w:space="0" w:color="auto" w:frame="1"/>
          <w:lang w:eastAsia="fr-FR"/>
        </w:rPr>
        <w:t>&gt;&lt;/script&gt;</w:t>
      </w:r>
      <w:r w:rsidRPr="007B6D60">
        <w:rPr>
          <w:rFonts w:ascii="Consolas" w:eastAsia="Times New Roman" w:hAnsi="Consolas" w:cs="Consolas"/>
          <w:color w:val="000000"/>
          <w:sz w:val="18"/>
          <w:szCs w:val="18"/>
          <w:bdr w:val="none" w:sz="0" w:space="0" w:color="auto" w:frame="1"/>
          <w:lang w:eastAsia="fr-FR"/>
        </w:rPr>
        <w:t>  </w:t>
      </w:r>
    </w:p>
    <w:p w14:paraId="238B379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&lt;/body&gt;</w:t>
      </w:r>
      <w:r w:rsidRPr="007B6D60">
        <w:rPr>
          <w:rFonts w:ascii="Consolas" w:eastAsia="Times New Roman" w:hAnsi="Consolas" w:cs="Consolas"/>
          <w:color w:val="000000"/>
          <w:sz w:val="18"/>
          <w:szCs w:val="18"/>
          <w:bdr w:val="none" w:sz="0" w:space="0" w:color="auto" w:frame="1"/>
          <w:lang w:eastAsia="fr-FR"/>
        </w:rPr>
        <w:t>  </w:t>
      </w:r>
    </w:p>
    <w:p w14:paraId="7677145E" w14:textId="26321840" w:rsidR="00CB59BA" w:rsidRPr="007B6D60" w:rsidRDefault="007B6D60" w:rsidP="00CB59BA">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b/>
          <w:bCs/>
          <w:color w:val="006699"/>
          <w:sz w:val="18"/>
          <w:szCs w:val="18"/>
          <w:bdr w:val="none" w:sz="0" w:space="0" w:color="auto" w:frame="1"/>
          <w:lang w:eastAsia="fr-FR"/>
        </w:rPr>
        <w:t>&lt;/html&gt;</w:t>
      </w:r>
      <w:r w:rsidRPr="007B6D60">
        <w:rPr>
          <w:rFonts w:ascii="Consolas" w:eastAsia="Times New Roman" w:hAnsi="Consolas" w:cs="Consolas"/>
          <w:color w:val="000000"/>
          <w:sz w:val="18"/>
          <w:szCs w:val="18"/>
          <w:bdr w:val="none" w:sz="0" w:space="0" w:color="auto" w:frame="1"/>
          <w:lang w:eastAsia="fr-FR"/>
        </w:rPr>
        <w:t>  </w:t>
      </w:r>
    </w:p>
    <w:p w14:paraId="5C299F8C" w14:textId="5843E9C0"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p>
    <w:p w14:paraId="43DA9D6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Reset by Eric Meyer</w:t>
      </w:r>
      <w:r w:rsidRPr="007B6D60">
        <w:rPr>
          <w:rFonts w:ascii="Consolas" w:eastAsia="Times New Roman" w:hAnsi="Consolas" w:cs="Consolas"/>
          <w:color w:val="000000"/>
          <w:sz w:val="18"/>
          <w:szCs w:val="18"/>
          <w:bdr w:val="none" w:sz="0" w:space="0" w:color="auto" w:frame="1"/>
          <w:lang w:eastAsia="fr-FR"/>
        </w:rPr>
        <w:t> </w:t>
      </w:r>
    </w:p>
    <w:p w14:paraId="34D4F5D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w:t>
      </w:r>
    </w:p>
    <w:p w14:paraId="68E93F1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http://meyerweb.com/eric/tools/css/reset/ </w:t>
      </w:r>
      <w:r w:rsidRPr="007B6D60">
        <w:rPr>
          <w:rFonts w:ascii="Consolas" w:eastAsia="Times New Roman" w:hAnsi="Consolas" w:cs="Consolas"/>
          <w:color w:val="000000"/>
          <w:sz w:val="18"/>
          <w:szCs w:val="18"/>
          <w:bdr w:val="none" w:sz="0" w:space="0" w:color="auto" w:frame="1"/>
          <w:lang w:eastAsia="fr-FR"/>
        </w:rPr>
        <w:t> </w:t>
      </w:r>
    </w:p>
    <w:p w14:paraId="5726D98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v2.0 | 20110126</w:t>
      </w:r>
      <w:r w:rsidRPr="007B6D60">
        <w:rPr>
          <w:rFonts w:ascii="Consolas" w:eastAsia="Times New Roman" w:hAnsi="Consolas" w:cs="Consolas"/>
          <w:color w:val="000000"/>
          <w:sz w:val="18"/>
          <w:szCs w:val="18"/>
          <w:bdr w:val="none" w:sz="0" w:space="0" w:color="auto" w:frame="1"/>
          <w:lang w:eastAsia="fr-FR"/>
        </w:rPr>
        <w:t> </w:t>
      </w:r>
    </w:p>
    <w:p w14:paraId="08731CE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License: none (public domain)</w:t>
      </w:r>
      <w:r w:rsidRPr="007B6D60">
        <w:rPr>
          <w:rFonts w:ascii="Consolas" w:eastAsia="Times New Roman" w:hAnsi="Consolas" w:cs="Consolas"/>
          <w:color w:val="000000"/>
          <w:sz w:val="18"/>
          <w:szCs w:val="18"/>
          <w:bdr w:val="none" w:sz="0" w:space="0" w:color="auto" w:frame="1"/>
          <w:lang w:eastAsia="fr-FR"/>
        </w:rPr>
        <w:t> </w:t>
      </w:r>
    </w:p>
    <w:p w14:paraId="4327B69C" w14:textId="4E974DD5"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p>
    <w:p w14:paraId="36FFBBC4" w14:textId="0AD34703" w:rsidR="007B6D60" w:rsidRPr="007B6D60" w:rsidRDefault="00CB59BA" w:rsidP="00CB59BA">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Pr>
          <w:rFonts w:ascii="Consolas" w:eastAsia="Times New Roman" w:hAnsi="Consolas" w:cs="Consolas"/>
          <w:color w:val="008200"/>
          <w:sz w:val="18"/>
          <w:szCs w:val="18"/>
          <w:bdr w:val="none" w:sz="0" w:space="0" w:color="auto" w:frame="1"/>
          <w:lang w:eastAsia="fr-FR"/>
        </w:rPr>
        <w:t xml:space="preserve">Reset supprimé dans le </w:t>
      </w:r>
      <w:r w:rsidR="007D6F86">
        <w:rPr>
          <w:rFonts w:ascii="Consolas" w:eastAsia="Times New Roman" w:hAnsi="Consolas" w:cs="Consolas"/>
          <w:color w:val="008200"/>
          <w:sz w:val="18"/>
          <w:szCs w:val="18"/>
          <w:bdr w:val="none" w:sz="0" w:space="0" w:color="auto" w:frame="1"/>
          <w:lang w:eastAsia="fr-FR"/>
        </w:rPr>
        <w:t xml:space="preserve">cadre du </w:t>
      </w:r>
      <w:r>
        <w:rPr>
          <w:rFonts w:ascii="Consolas" w:eastAsia="Times New Roman" w:hAnsi="Consolas" w:cs="Consolas"/>
          <w:color w:val="008200"/>
          <w:sz w:val="18"/>
          <w:szCs w:val="18"/>
          <w:bdr w:val="none" w:sz="0" w:space="0" w:color="auto" w:frame="1"/>
          <w:lang w:eastAsia="fr-FR"/>
        </w:rPr>
        <w:t>dossier</w:t>
      </w:r>
      <w:r w:rsidR="007B6D60" w:rsidRPr="007B6D60">
        <w:rPr>
          <w:rFonts w:ascii="Consolas" w:eastAsia="Times New Roman" w:hAnsi="Consolas" w:cs="Consolas"/>
          <w:color w:val="008200"/>
          <w:sz w:val="18"/>
          <w:szCs w:val="18"/>
          <w:bdr w:val="none" w:sz="0" w:space="0" w:color="auto" w:frame="1"/>
          <w:lang w:eastAsia="fr-FR"/>
        </w:rPr>
        <w:t>*/</w:t>
      </w:r>
      <w:r w:rsidR="007B6D60" w:rsidRPr="007B6D60">
        <w:rPr>
          <w:rFonts w:ascii="Consolas" w:eastAsia="Times New Roman" w:hAnsi="Consolas" w:cs="Consolas"/>
          <w:color w:val="000000"/>
          <w:sz w:val="18"/>
          <w:szCs w:val="18"/>
          <w:bdr w:val="none" w:sz="0" w:space="0" w:color="auto" w:frame="1"/>
          <w:lang w:eastAsia="fr-FR"/>
        </w:rPr>
        <w:t>  </w:t>
      </w:r>
    </w:p>
    <w:p w14:paraId="0BD321D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DC56A6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BEGIN */</w:t>
      </w:r>
      <w:r w:rsidRPr="007B6D60">
        <w:rPr>
          <w:rFonts w:ascii="Consolas" w:eastAsia="Times New Roman" w:hAnsi="Consolas" w:cs="Consolas"/>
          <w:color w:val="000000"/>
          <w:sz w:val="18"/>
          <w:szCs w:val="18"/>
          <w:bdr w:val="none" w:sz="0" w:space="0" w:color="auto" w:frame="1"/>
          <w:lang w:eastAsia="fr-FR"/>
        </w:rPr>
        <w:t>  </w:t>
      </w:r>
    </w:p>
    <w:p w14:paraId="598FC79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BE89AF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body  </w:t>
      </w:r>
    </w:p>
    <w:p w14:paraId="258E990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A9269F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font-family</w:t>
      </w:r>
      <w:r w:rsidRPr="007B6D60">
        <w:rPr>
          <w:rFonts w:ascii="Consolas" w:eastAsia="Times New Roman" w:hAnsi="Consolas" w:cs="Consolas"/>
          <w:color w:val="000000"/>
          <w:sz w:val="18"/>
          <w:szCs w:val="18"/>
          <w:bdr w:val="none" w:sz="0" w:space="0" w:color="auto" w:frame="1"/>
          <w:lang w:val="en-GB" w:eastAsia="fr-FR"/>
        </w:rPr>
        <w:t>: Helvetica, Arial, sans-serif;  </w:t>
      </w:r>
    </w:p>
    <w:p w14:paraId="0DF7948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1rem;  </w:t>
      </w:r>
    </w:p>
    <w:p w14:paraId="6E08CAB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1180px;  </w:t>
      </w:r>
    </w:p>
    <w:p w14:paraId="6254BA1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w:t>
      </w:r>
      <w:r w:rsidRPr="007B6D60">
        <w:rPr>
          <w:rFonts w:ascii="Consolas" w:eastAsia="Times New Roman" w:hAnsi="Consolas" w:cs="Consolas"/>
          <w:color w:val="000000"/>
          <w:sz w:val="18"/>
          <w:szCs w:val="18"/>
          <w:bdr w:val="none" w:sz="0" w:space="0" w:color="auto" w:frame="1"/>
          <w:lang w:eastAsia="fr-FR"/>
        </w:rPr>
        <w:t>:auto;  </w:t>
      </w:r>
    </w:p>
    <w:p w14:paraId="67751E9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background-color</w:t>
      </w:r>
      <w:r w:rsidRPr="007B6D60">
        <w:rPr>
          <w:rFonts w:ascii="Consolas" w:eastAsia="Times New Roman" w:hAnsi="Consolas" w:cs="Consolas"/>
          <w:color w:val="000000"/>
          <w:sz w:val="18"/>
          <w:szCs w:val="18"/>
          <w:bdr w:val="none" w:sz="0" w:space="0" w:color="auto" w:frame="1"/>
          <w:lang w:eastAsia="fr-FR"/>
        </w:rPr>
        <w:t>: #E1E1E1;  </w:t>
      </w:r>
    </w:p>
    <w:p w14:paraId="13234CD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C47A09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2E9459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Top of the website */</w:t>
      </w:r>
      <w:r w:rsidRPr="007B6D60">
        <w:rPr>
          <w:rFonts w:ascii="Consolas" w:eastAsia="Times New Roman" w:hAnsi="Consolas" w:cs="Consolas"/>
          <w:color w:val="000000"/>
          <w:sz w:val="18"/>
          <w:szCs w:val="18"/>
          <w:bdr w:val="none" w:sz="0" w:space="0" w:color="auto" w:frame="1"/>
          <w:lang w:eastAsia="fr-FR"/>
        </w:rPr>
        <w:t>  </w:t>
      </w:r>
    </w:p>
    <w:p w14:paraId="7A20295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EDEED4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header  </w:t>
      </w:r>
    </w:p>
    <w:p w14:paraId="0942CF8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3207A7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70px;  </w:t>
      </w:r>
    </w:p>
    <w:p w14:paraId="7006C37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background-color</w:t>
      </w:r>
      <w:r w:rsidRPr="007B6D60">
        <w:rPr>
          <w:rFonts w:ascii="Consolas" w:eastAsia="Times New Roman" w:hAnsi="Consolas" w:cs="Consolas"/>
          <w:color w:val="000000"/>
          <w:sz w:val="18"/>
          <w:szCs w:val="18"/>
          <w:bdr w:val="none" w:sz="0" w:space="0" w:color="auto" w:frame="1"/>
          <w:lang w:eastAsia="fr-FR"/>
        </w:rPr>
        <w:t>: #45494D;  </w:t>
      </w:r>
    </w:p>
    <w:p w14:paraId="4E860B8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774ABE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1F2CA4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Logo in the navbar */</w:t>
      </w:r>
      <w:r w:rsidRPr="007B6D60">
        <w:rPr>
          <w:rFonts w:ascii="Consolas" w:eastAsia="Times New Roman" w:hAnsi="Consolas" w:cs="Consolas"/>
          <w:color w:val="000000"/>
          <w:sz w:val="18"/>
          <w:szCs w:val="18"/>
          <w:bdr w:val="none" w:sz="0" w:space="0" w:color="auto" w:frame="1"/>
          <w:lang w:eastAsia="fr-FR"/>
        </w:rPr>
        <w:t>  </w:t>
      </w:r>
    </w:p>
    <w:p w14:paraId="7A46E31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C82559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header .logo   </w:t>
      </w:r>
    </w:p>
    <w:p w14:paraId="7F19C40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A82931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block;  </w:t>
      </w:r>
    </w:p>
    <w:p w14:paraId="1E51C31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180px;  </w:t>
      </w:r>
    </w:p>
    <w:p w14:paraId="41B5BB6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100%;  </w:t>
      </w:r>
    </w:p>
    <w:p w14:paraId="73E3D9F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margin-left</w:t>
      </w:r>
      <w:r w:rsidRPr="007B6D60">
        <w:rPr>
          <w:rFonts w:ascii="Consolas" w:eastAsia="Times New Roman" w:hAnsi="Consolas" w:cs="Consolas"/>
          <w:color w:val="000000"/>
          <w:sz w:val="18"/>
          <w:szCs w:val="18"/>
          <w:bdr w:val="none" w:sz="0" w:space="0" w:color="auto" w:frame="1"/>
          <w:lang w:eastAsia="fr-FR"/>
        </w:rPr>
        <w:t>: 10%;  </w:t>
      </w:r>
    </w:p>
    <w:p w14:paraId="072D369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float</w:t>
      </w:r>
      <w:r w:rsidRPr="007B6D60">
        <w:rPr>
          <w:rFonts w:ascii="Consolas" w:eastAsia="Times New Roman" w:hAnsi="Consolas" w:cs="Consolas"/>
          <w:color w:val="000000"/>
          <w:sz w:val="18"/>
          <w:szCs w:val="18"/>
          <w:bdr w:val="none" w:sz="0" w:space="0" w:color="auto" w:frame="1"/>
          <w:lang w:eastAsia="fr-FR"/>
        </w:rPr>
        <w:t>:left;  </w:t>
      </w:r>
    </w:p>
    <w:p w14:paraId="6C9312B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background-image</w:t>
      </w:r>
      <w:r w:rsidRPr="007B6D60">
        <w:rPr>
          <w:rFonts w:ascii="Consolas" w:eastAsia="Times New Roman" w:hAnsi="Consolas" w:cs="Consolas"/>
          <w:color w:val="000000"/>
          <w:sz w:val="18"/>
          <w:szCs w:val="18"/>
          <w:bdr w:val="none" w:sz="0" w:space="0" w:color="auto" w:frame="1"/>
          <w:lang w:val="en-GB" w:eastAsia="fr-FR"/>
        </w:rPr>
        <w:t>: url(</w:t>
      </w:r>
      <w:r w:rsidRPr="007B6D60">
        <w:rPr>
          <w:rFonts w:ascii="Consolas" w:eastAsia="Times New Roman" w:hAnsi="Consolas" w:cs="Consolas"/>
          <w:color w:val="0000FF"/>
          <w:sz w:val="18"/>
          <w:szCs w:val="18"/>
          <w:bdr w:val="none" w:sz="0" w:space="0" w:color="auto" w:frame="1"/>
          <w:lang w:val="en-GB" w:eastAsia="fr-FR"/>
        </w:rPr>
        <w:t>'../img/logo.png'</w:t>
      </w:r>
      <w:r w:rsidRPr="007B6D60">
        <w:rPr>
          <w:rFonts w:ascii="Consolas" w:eastAsia="Times New Roman" w:hAnsi="Consolas" w:cs="Consolas"/>
          <w:color w:val="000000"/>
          <w:sz w:val="18"/>
          <w:szCs w:val="18"/>
          <w:bdr w:val="none" w:sz="0" w:space="0" w:color="auto" w:frame="1"/>
          <w:lang w:val="en-GB" w:eastAsia="fr-FR"/>
        </w:rPr>
        <w:t>);  </w:t>
      </w:r>
    </w:p>
    <w:p w14:paraId="6142FA7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background-color</w:t>
      </w:r>
      <w:r w:rsidRPr="007B6D60">
        <w:rPr>
          <w:rFonts w:ascii="Consolas" w:eastAsia="Times New Roman" w:hAnsi="Consolas" w:cs="Consolas"/>
          <w:color w:val="000000"/>
          <w:sz w:val="18"/>
          <w:szCs w:val="18"/>
          <w:bdr w:val="none" w:sz="0" w:space="0" w:color="auto" w:frame="1"/>
          <w:lang w:eastAsia="fr-FR"/>
        </w:rPr>
        <w:t>: #FFFFFF;  </w:t>
      </w:r>
    </w:p>
    <w:p w14:paraId="618F490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background-position</w:t>
      </w:r>
      <w:r w:rsidRPr="007B6D60">
        <w:rPr>
          <w:rFonts w:ascii="Consolas" w:eastAsia="Times New Roman" w:hAnsi="Consolas" w:cs="Consolas"/>
          <w:color w:val="000000"/>
          <w:sz w:val="18"/>
          <w:szCs w:val="18"/>
          <w:bdr w:val="none" w:sz="0" w:space="0" w:color="auto" w:frame="1"/>
          <w:lang w:eastAsia="fr-FR"/>
        </w:rPr>
        <w:t>: center;  </w:t>
      </w:r>
    </w:p>
    <w:p w14:paraId="50F141F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background-repeat</w:t>
      </w:r>
      <w:r w:rsidRPr="007B6D60">
        <w:rPr>
          <w:rFonts w:ascii="Consolas" w:eastAsia="Times New Roman" w:hAnsi="Consolas" w:cs="Consolas"/>
          <w:color w:val="000000"/>
          <w:sz w:val="18"/>
          <w:szCs w:val="18"/>
          <w:bdr w:val="none" w:sz="0" w:space="0" w:color="auto" w:frame="1"/>
          <w:lang w:eastAsia="fr-FR"/>
        </w:rPr>
        <w:t>: no-repeat;  </w:t>
      </w:r>
    </w:p>
    <w:p w14:paraId="527BC7C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1AC794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0B5A46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3702CB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header .logo a  </w:t>
      </w:r>
    </w:p>
    <w:p w14:paraId="1170AF5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B0384C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none;  </w:t>
      </w:r>
    </w:p>
    <w:p w14:paraId="4108CC6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995B78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FAD728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Right of the navbar */</w:t>
      </w:r>
      <w:r w:rsidRPr="007B6D60">
        <w:rPr>
          <w:rFonts w:ascii="Consolas" w:eastAsia="Times New Roman" w:hAnsi="Consolas" w:cs="Consolas"/>
          <w:color w:val="000000"/>
          <w:sz w:val="18"/>
          <w:szCs w:val="18"/>
          <w:bdr w:val="none" w:sz="0" w:space="0" w:color="auto" w:frame="1"/>
          <w:lang w:eastAsia="fr-FR"/>
        </w:rPr>
        <w:t>  </w:t>
      </w:r>
    </w:p>
    <w:p w14:paraId="4C108F3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2543FA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nav  </w:t>
      </w:r>
    </w:p>
    <w:p w14:paraId="651B96E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E78171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019E58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70px;  </w:t>
      </w:r>
    </w:p>
    <w:p w14:paraId="4C86694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margin-left</w:t>
      </w:r>
      <w:r w:rsidRPr="007B6D60">
        <w:rPr>
          <w:rFonts w:ascii="Consolas" w:eastAsia="Times New Roman" w:hAnsi="Consolas" w:cs="Consolas"/>
          <w:color w:val="000000"/>
          <w:sz w:val="18"/>
          <w:szCs w:val="18"/>
          <w:bdr w:val="none" w:sz="0" w:space="0" w:color="auto" w:frame="1"/>
          <w:lang w:eastAsia="fr-FR"/>
        </w:rPr>
        <w:t>: 472px;  </w:t>
      </w:r>
    </w:p>
    <w:p w14:paraId="5B823D8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400px;  </w:t>
      </w:r>
    </w:p>
    <w:p w14:paraId="2E7E873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float</w:t>
      </w:r>
      <w:r w:rsidRPr="007B6D60">
        <w:rPr>
          <w:rFonts w:ascii="Consolas" w:eastAsia="Times New Roman" w:hAnsi="Consolas" w:cs="Consolas"/>
          <w:color w:val="000000"/>
          <w:sz w:val="18"/>
          <w:szCs w:val="18"/>
          <w:bdr w:val="none" w:sz="0" w:space="0" w:color="auto" w:frame="1"/>
          <w:lang w:eastAsia="fr-FR"/>
        </w:rPr>
        <w:t>: left;  </w:t>
      </w:r>
    </w:p>
    <w:p w14:paraId="4715D41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margin-top</w:t>
      </w:r>
      <w:r w:rsidRPr="007B6D60">
        <w:rPr>
          <w:rFonts w:ascii="Consolas" w:eastAsia="Times New Roman" w:hAnsi="Consolas" w:cs="Consolas"/>
          <w:color w:val="000000"/>
          <w:sz w:val="18"/>
          <w:szCs w:val="18"/>
          <w:bdr w:val="none" w:sz="0" w:space="0" w:color="auto" w:frame="1"/>
          <w:lang w:eastAsia="fr-FR"/>
        </w:rPr>
        <w:t>: 10px;  </w:t>
      </w:r>
    </w:p>
    <w:p w14:paraId="2B758BE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right: 0;  </w:t>
      </w:r>
    </w:p>
    <w:p w14:paraId="578432A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598B49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E55095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nav a  </w:t>
      </w:r>
    </w:p>
    <w:p w14:paraId="2F53BAC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w:t>
      </w:r>
    </w:p>
    <w:p w14:paraId="3A302C6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text-transform</w:t>
      </w:r>
      <w:r w:rsidRPr="007B6D60">
        <w:rPr>
          <w:rFonts w:ascii="Consolas" w:eastAsia="Times New Roman" w:hAnsi="Consolas" w:cs="Consolas"/>
          <w:color w:val="000000"/>
          <w:sz w:val="18"/>
          <w:szCs w:val="18"/>
          <w:bdr w:val="none" w:sz="0" w:space="0" w:color="auto" w:frame="1"/>
          <w:lang w:eastAsia="fr-FR"/>
        </w:rPr>
        <w:t>: uppercase;  </w:t>
      </w:r>
    </w:p>
    <w:p w14:paraId="6524E87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0.8rem;  </w:t>
      </w:r>
    </w:p>
    <w:p w14:paraId="53F66CF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FBF8D8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nav ul  </w:t>
      </w:r>
    </w:p>
    <w:p w14:paraId="62A67F8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876B94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float</w:t>
      </w:r>
      <w:r w:rsidRPr="007B6D60">
        <w:rPr>
          <w:rFonts w:ascii="Consolas" w:eastAsia="Times New Roman" w:hAnsi="Consolas" w:cs="Consolas"/>
          <w:color w:val="000000"/>
          <w:sz w:val="18"/>
          <w:szCs w:val="18"/>
          <w:bdr w:val="none" w:sz="0" w:space="0" w:color="auto" w:frame="1"/>
          <w:lang w:eastAsia="fr-FR"/>
        </w:rPr>
        <w:t>:left;  </w:t>
      </w:r>
    </w:p>
    <w:p w14:paraId="6DADC55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padding-top</w:t>
      </w:r>
      <w:r w:rsidRPr="007B6D60">
        <w:rPr>
          <w:rFonts w:ascii="Consolas" w:eastAsia="Times New Roman" w:hAnsi="Consolas" w:cs="Consolas"/>
          <w:color w:val="000000"/>
          <w:sz w:val="18"/>
          <w:szCs w:val="18"/>
          <w:bdr w:val="none" w:sz="0" w:space="0" w:color="auto" w:frame="1"/>
          <w:lang w:eastAsia="fr-FR"/>
        </w:rPr>
        <w:t>: 15px;  </w:t>
      </w:r>
    </w:p>
    <w:p w14:paraId="3E783C1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5A66C6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C99F67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991633D"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nav ul li  </w:t>
      </w:r>
    </w:p>
    <w:p w14:paraId="1998E89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A1EA82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inline-block;  </w:t>
      </w:r>
    </w:p>
    <w:p w14:paraId="2525400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margin-right</w:t>
      </w:r>
      <w:r w:rsidRPr="007B6D60">
        <w:rPr>
          <w:rFonts w:ascii="Consolas" w:eastAsia="Times New Roman" w:hAnsi="Consolas" w:cs="Consolas"/>
          <w:color w:val="000000"/>
          <w:sz w:val="18"/>
          <w:szCs w:val="18"/>
          <w:bdr w:val="none" w:sz="0" w:space="0" w:color="auto" w:frame="1"/>
          <w:lang w:eastAsia="fr-FR"/>
        </w:rPr>
        <w:t>: 5px;  </w:t>
      </w:r>
    </w:p>
    <w:p w14:paraId="211602F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47BAC7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793638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nav ul li a  </w:t>
      </w:r>
    </w:p>
    <w:p w14:paraId="6C5E5B9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AED253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color</w:t>
      </w:r>
      <w:r w:rsidRPr="007B6D60">
        <w:rPr>
          <w:rFonts w:ascii="Consolas" w:eastAsia="Times New Roman" w:hAnsi="Consolas" w:cs="Consolas"/>
          <w:color w:val="000000"/>
          <w:sz w:val="18"/>
          <w:szCs w:val="18"/>
          <w:bdr w:val="none" w:sz="0" w:space="0" w:color="auto" w:frame="1"/>
          <w:lang w:eastAsia="fr-FR"/>
        </w:rPr>
        <w:t>: #FFFFFF;  </w:t>
      </w:r>
    </w:p>
    <w:p w14:paraId="76BAB6E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408A89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B38AAD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nav #connection_btn  </w:t>
      </w:r>
    </w:p>
    <w:p w14:paraId="17FF731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DEF29E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inline-block;  </w:t>
      </w:r>
    </w:p>
    <w:p w14:paraId="1B272FA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120px;  </w:t>
      </w:r>
    </w:p>
    <w:p w14:paraId="495BDE0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40px;  </w:t>
      </w:r>
    </w:p>
    <w:p w14:paraId="6460990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margin-left</w:t>
      </w:r>
      <w:r w:rsidRPr="007B6D60">
        <w:rPr>
          <w:rFonts w:ascii="Consolas" w:eastAsia="Times New Roman" w:hAnsi="Consolas" w:cs="Consolas"/>
          <w:color w:val="000000"/>
          <w:sz w:val="18"/>
          <w:szCs w:val="18"/>
          <w:bdr w:val="none" w:sz="0" w:space="0" w:color="auto" w:frame="1"/>
          <w:lang w:eastAsia="fr-FR"/>
        </w:rPr>
        <w:t>: 20px;  </w:t>
      </w:r>
    </w:p>
    <w:p w14:paraId="68DB015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text-align</w:t>
      </w:r>
      <w:r w:rsidRPr="007B6D60">
        <w:rPr>
          <w:rFonts w:ascii="Consolas" w:eastAsia="Times New Roman" w:hAnsi="Consolas" w:cs="Consolas"/>
          <w:color w:val="000000"/>
          <w:sz w:val="18"/>
          <w:szCs w:val="18"/>
          <w:bdr w:val="none" w:sz="0" w:space="0" w:color="auto" w:frame="1"/>
          <w:lang w:eastAsia="fr-FR"/>
        </w:rPr>
        <w:t>: center;  </w:t>
      </w:r>
    </w:p>
    <w:p w14:paraId="34CEA2F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margin-top</w:t>
      </w:r>
      <w:r w:rsidRPr="007B6D60">
        <w:rPr>
          <w:rFonts w:ascii="Consolas" w:eastAsia="Times New Roman" w:hAnsi="Consolas" w:cs="Consolas"/>
          <w:color w:val="000000"/>
          <w:sz w:val="18"/>
          <w:szCs w:val="18"/>
          <w:bdr w:val="none" w:sz="0" w:space="0" w:color="auto" w:frame="1"/>
          <w:lang w:eastAsia="fr-FR"/>
        </w:rPr>
        <w:t>: 3px;  </w:t>
      </w:r>
    </w:p>
    <w:p w14:paraId="764DF6E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line-height</w:t>
      </w:r>
      <w:r w:rsidRPr="007B6D60">
        <w:rPr>
          <w:rFonts w:ascii="Consolas" w:eastAsia="Times New Roman" w:hAnsi="Consolas" w:cs="Consolas"/>
          <w:color w:val="000000"/>
          <w:sz w:val="18"/>
          <w:szCs w:val="18"/>
          <w:bdr w:val="none" w:sz="0" w:space="0" w:color="auto" w:frame="1"/>
          <w:lang w:eastAsia="fr-FR"/>
        </w:rPr>
        <w:t>: 250%;  </w:t>
      </w:r>
    </w:p>
    <w:p w14:paraId="2806DA3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background-color</w:t>
      </w:r>
      <w:r w:rsidRPr="007B6D60">
        <w:rPr>
          <w:rFonts w:ascii="Consolas" w:eastAsia="Times New Roman" w:hAnsi="Consolas" w:cs="Consolas"/>
          <w:color w:val="000000"/>
          <w:sz w:val="18"/>
          <w:szCs w:val="18"/>
          <w:bdr w:val="none" w:sz="0" w:space="0" w:color="auto" w:frame="1"/>
          <w:lang w:eastAsia="fr-FR"/>
        </w:rPr>
        <w:t>: #FBBA00;  </w:t>
      </w:r>
    </w:p>
    <w:p w14:paraId="29EE03B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border-radius: 25px;  </w:t>
      </w:r>
    </w:p>
    <w:p w14:paraId="2B10480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AA7631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#connection_btn a  </w:t>
      </w:r>
    </w:p>
    <w:p w14:paraId="72917EE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2BE9FC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inline-block;  </w:t>
      </w:r>
    </w:p>
    <w:p w14:paraId="7603E41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100%;  </w:t>
      </w:r>
    </w:p>
    <w:p w14:paraId="0E512D0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100%;  </w:t>
      </w:r>
    </w:p>
    <w:p w14:paraId="5B3A33A6" w14:textId="2E995AAD"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color</w:t>
      </w:r>
      <w:r w:rsidRPr="007B6D60">
        <w:rPr>
          <w:rFonts w:ascii="Consolas" w:eastAsia="Times New Roman" w:hAnsi="Consolas" w:cs="Consolas"/>
          <w:color w:val="000000"/>
          <w:sz w:val="18"/>
          <w:szCs w:val="18"/>
          <w:bdr w:val="none" w:sz="0" w:space="0" w:color="auto" w:frame="1"/>
          <w:lang w:eastAsia="fr-FR"/>
        </w:rPr>
        <w:t>: #</w:t>
      </w:r>
      <w:r w:rsidR="005B7AB8">
        <w:rPr>
          <w:rFonts w:ascii="Consolas" w:eastAsia="Times New Roman" w:hAnsi="Consolas" w:cs="Consolas"/>
          <w:color w:val="000000"/>
          <w:sz w:val="18"/>
          <w:szCs w:val="18"/>
          <w:bdr w:val="none" w:sz="0" w:space="0" w:color="auto" w:frame="1"/>
          <w:lang w:eastAsia="fr-FR"/>
        </w:rPr>
        <w:t>FFF</w:t>
      </w:r>
      <w:r w:rsidRPr="007B6D60">
        <w:rPr>
          <w:rFonts w:ascii="Consolas" w:eastAsia="Times New Roman" w:hAnsi="Consolas" w:cs="Consolas"/>
          <w:color w:val="000000"/>
          <w:sz w:val="18"/>
          <w:szCs w:val="18"/>
          <w:bdr w:val="none" w:sz="0" w:space="0" w:color="auto" w:frame="1"/>
          <w:lang w:eastAsia="fr-FR"/>
        </w:rPr>
        <w:t>;  </w:t>
      </w:r>
    </w:p>
    <w:p w14:paraId="62DC3EA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65D1E6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D635D8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SECTION SHORT BIO */</w:t>
      </w:r>
      <w:r w:rsidRPr="007B6D60">
        <w:rPr>
          <w:rFonts w:ascii="Consolas" w:eastAsia="Times New Roman" w:hAnsi="Consolas" w:cs="Consolas"/>
          <w:color w:val="000000"/>
          <w:sz w:val="18"/>
          <w:szCs w:val="18"/>
          <w:bdr w:val="none" w:sz="0" w:space="0" w:color="auto" w:frame="1"/>
          <w:lang w:eastAsia="fr-FR"/>
        </w:rPr>
        <w:t>  </w:t>
      </w:r>
    </w:p>
    <w:p w14:paraId="580812A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8BF9DB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section   </w:t>
      </w:r>
    </w:p>
    <w:p w14:paraId="7A12D05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ECFAFC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:table;  </w:t>
      </w:r>
    </w:p>
    <w:p w14:paraId="4096A5F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background-color</w:t>
      </w:r>
      <w:r w:rsidRPr="007B6D60">
        <w:rPr>
          <w:rFonts w:ascii="Consolas" w:eastAsia="Times New Roman" w:hAnsi="Consolas" w:cs="Consolas"/>
          <w:color w:val="000000"/>
          <w:sz w:val="18"/>
          <w:szCs w:val="18"/>
          <w:bdr w:val="none" w:sz="0" w:space="0" w:color="auto" w:frame="1"/>
          <w:lang w:eastAsia="fr-FR"/>
        </w:rPr>
        <w:t>: #FFFFFF;  </w:t>
      </w:r>
    </w:p>
    <w:p w14:paraId="6E6A555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059C00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E29A8E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#short_bio  </w:t>
      </w:r>
    </w:p>
    <w:p w14:paraId="6F40D11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4A2A2F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100%;  </w:t>
      </w:r>
    </w:p>
    <w:p w14:paraId="0E53164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200px;    </w:t>
      </w:r>
    </w:p>
    <w:p w14:paraId="248A8A3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1E64E4D"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B56E1C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#short_bio h1  </w:t>
      </w:r>
    </w:p>
    <w:p w14:paraId="3F1F4D4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EE578E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padding-top</w:t>
      </w:r>
      <w:r w:rsidRPr="007B6D60">
        <w:rPr>
          <w:rFonts w:ascii="Consolas" w:eastAsia="Times New Roman" w:hAnsi="Consolas" w:cs="Consolas"/>
          <w:color w:val="000000"/>
          <w:sz w:val="18"/>
          <w:szCs w:val="18"/>
          <w:bdr w:val="none" w:sz="0" w:space="0" w:color="auto" w:frame="1"/>
          <w:lang w:eastAsia="fr-FR"/>
        </w:rPr>
        <w:t>: 30px;  </w:t>
      </w:r>
    </w:p>
    <w:p w14:paraId="345C58BD"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color</w:t>
      </w:r>
      <w:r w:rsidRPr="007B6D60">
        <w:rPr>
          <w:rFonts w:ascii="Consolas" w:eastAsia="Times New Roman" w:hAnsi="Consolas" w:cs="Consolas"/>
          <w:color w:val="000000"/>
          <w:sz w:val="18"/>
          <w:szCs w:val="18"/>
          <w:bdr w:val="none" w:sz="0" w:space="0" w:color="auto" w:frame="1"/>
          <w:lang w:eastAsia="fr-FR"/>
        </w:rPr>
        <w:t>: #0EBFDD;  </w:t>
      </w:r>
    </w:p>
    <w:p w14:paraId="55C5192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text-align</w:t>
      </w:r>
      <w:r w:rsidRPr="007B6D60">
        <w:rPr>
          <w:rFonts w:ascii="Consolas" w:eastAsia="Times New Roman" w:hAnsi="Consolas" w:cs="Consolas"/>
          <w:color w:val="000000"/>
          <w:sz w:val="18"/>
          <w:szCs w:val="18"/>
          <w:bdr w:val="none" w:sz="0" w:space="0" w:color="auto" w:frame="1"/>
          <w:lang w:eastAsia="fr-FR"/>
        </w:rPr>
        <w:t>: center;  </w:t>
      </w:r>
    </w:p>
    <w:p w14:paraId="056407B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50px;  </w:t>
      </w:r>
    </w:p>
    <w:p w14:paraId="69883FE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B07A37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F17927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#short_bio h2  </w:t>
      </w:r>
    </w:p>
    <w:p w14:paraId="265B48A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6FE416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padding-top</w:t>
      </w:r>
      <w:r w:rsidRPr="007B6D60">
        <w:rPr>
          <w:rFonts w:ascii="Consolas" w:eastAsia="Times New Roman" w:hAnsi="Consolas" w:cs="Consolas"/>
          <w:color w:val="000000"/>
          <w:sz w:val="18"/>
          <w:szCs w:val="18"/>
          <w:bdr w:val="none" w:sz="0" w:space="0" w:color="auto" w:frame="1"/>
          <w:lang w:eastAsia="fr-FR"/>
        </w:rPr>
        <w:t>: 18px;  </w:t>
      </w:r>
    </w:p>
    <w:p w14:paraId="3320AC8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color</w:t>
      </w:r>
      <w:r w:rsidRPr="007B6D60">
        <w:rPr>
          <w:rFonts w:ascii="Consolas" w:eastAsia="Times New Roman" w:hAnsi="Consolas" w:cs="Consolas"/>
          <w:color w:val="000000"/>
          <w:sz w:val="18"/>
          <w:szCs w:val="18"/>
          <w:bdr w:val="none" w:sz="0" w:space="0" w:color="auto" w:frame="1"/>
          <w:lang w:eastAsia="fr-FR"/>
        </w:rPr>
        <w:t>: #686B6E;  </w:t>
      </w:r>
    </w:p>
    <w:p w14:paraId="07872D7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text-align</w:t>
      </w:r>
      <w:r w:rsidRPr="007B6D60">
        <w:rPr>
          <w:rFonts w:ascii="Consolas" w:eastAsia="Times New Roman" w:hAnsi="Consolas" w:cs="Consolas"/>
          <w:color w:val="000000"/>
          <w:sz w:val="18"/>
          <w:szCs w:val="18"/>
          <w:bdr w:val="none" w:sz="0" w:space="0" w:color="auto" w:frame="1"/>
          <w:lang w:eastAsia="fr-FR"/>
        </w:rPr>
        <w:t>: center;  </w:t>
      </w:r>
    </w:p>
    <w:p w14:paraId="67E78B6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20px  </w:t>
      </w:r>
    </w:p>
    <w:p w14:paraId="38DB436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EB5E2F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2D0228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#newsletter  </w:t>
      </w:r>
    </w:p>
    <w:p w14:paraId="75CA3D6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AA1C15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block;  </w:t>
      </w:r>
    </w:p>
    <w:p w14:paraId="5A83712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150px;  </w:t>
      </w:r>
    </w:p>
    <w:p w14:paraId="7F98249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50px;  </w:t>
      </w:r>
    </w:p>
    <w:p w14:paraId="0AC02BF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text-align</w:t>
      </w:r>
      <w:r w:rsidRPr="007B6D60">
        <w:rPr>
          <w:rFonts w:ascii="Consolas" w:eastAsia="Times New Roman" w:hAnsi="Consolas" w:cs="Consolas"/>
          <w:color w:val="000000"/>
          <w:sz w:val="18"/>
          <w:szCs w:val="18"/>
          <w:bdr w:val="none" w:sz="0" w:space="0" w:color="auto" w:frame="1"/>
          <w:lang w:eastAsia="fr-FR"/>
        </w:rPr>
        <w:t>: center;  </w:t>
      </w:r>
    </w:p>
    <w:p w14:paraId="09627ED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margin-left</w:t>
      </w:r>
      <w:r w:rsidRPr="007B6D60">
        <w:rPr>
          <w:rFonts w:ascii="Consolas" w:eastAsia="Times New Roman" w:hAnsi="Consolas" w:cs="Consolas"/>
          <w:color w:val="000000"/>
          <w:sz w:val="18"/>
          <w:szCs w:val="18"/>
          <w:bdr w:val="none" w:sz="0" w:space="0" w:color="auto" w:frame="1"/>
          <w:lang w:eastAsia="fr-FR"/>
        </w:rPr>
        <w:t>: auto;  </w:t>
      </w:r>
    </w:p>
    <w:p w14:paraId="22A9B49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margin-right</w:t>
      </w:r>
      <w:r w:rsidRPr="007B6D60">
        <w:rPr>
          <w:rFonts w:ascii="Consolas" w:eastAsia="Times New Roman" w:hAnsi="Consolas" w:cs="Consolas"/>
          <w:color w:val="000000"/>
          <w:sz w:val="18"/>
          <w:szCs w:val="18"/>
          <w:bdr w:val="none" w:sz="0" w:space="0" w:color="auto" w:frame="1"/>
          <w:lang w:eastAsia="fr-FR"/>
        </w:rPr>
        <w:t>: auto;  </w:t>
      </w:r>
    </w:p>
    <w:p w14:paraId="638293B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background-color</w:t>
      </w:r>
      <w:r w:rsidRPr="007B6D60">
        <w:rPr>
          <w:rFonts w:ascii="Consolas" w:eastAsia="Times New Roman" w:hAnsi="Consolas" w:cs="Consolas"/>
          <w:color w:val="000000"/>
          <w:sz w:val="18"/>
          <w:szCs w:val="18"/>
          <w:bdr w:val="none" w:sz="0" w:space="0" w:color="auto" w:frame="1"/>
          <w:lang w:eastAsia="fr-FR"/>
        </w:rPr>
        <w:t>: #C0C0C0;  </w:t>
      </w:r>
    </w:p>
    <w:p w14:paraId="2369EBE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margin-top</w:t>
      </w:r>
      <w:r w:rsidRPr="007B6D60">
        <w:rPr>
          <w:rFonts w:ascii="Consolas" w:eastAsia="Times New Roman" w:hAnsi="Consolas" w:cs="Consolas"/>
          <w:color w:val="000000"/>
          <w:sz w:val="18"/>
          <w:szCs w:val="18"/>
          <w:bdr w:val="none" w:sz="0" w:space="0" w:color="auto" w:frame="1"/>
          <w:lang w:eastAsia="fr-FR"/>
        </w:rPr>
        <w:t>: 10px;  </w:t>
      </w:r>
    </w:p>
    <w:p w14:paraId="318B287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margin-bottom</w:t>
      </w:r>
      <w:r w:rsidRPr="007B6D60">
        <w:rPr>
          <w:rFonts w:ascii="Consolas" w:eastAsia="Times New Roman" w:hAnsi="Consolas" w:cs="Consolas"/>
          <w:color w:val="000000"/>
          <w:sz w:val="18"/>
          <w:szCs w:val="18"/>
          <w:bdr w:val="none" w:sz="0" w:space="0" w:color="auto" w:frame="1"/>
          <w:lang w:eastAsia="fr-FR"/>
        </w:rPr>
        <w:t>: 10px;  </w:t>
      </w:r>
    </w:p>
    <w:p w14:paraId="429C8EF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B25478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03545C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#newsletter a  </w:t>
      </w:r>
    </w:p>
    <w:p w14:paraId="06C1DCC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640563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block;  </w:t>
      </w:r>
    </w:p>
    <w:p w14:paraId="7D38B9E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100%;  </w:t>
      </w:r>
    </w:p>
    <w:p w14:paraId="04417E2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100%;  </w:t>
      </w:r>
    </w:p>
    <w:p w14:paraId="5F9296D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color</w:t>
      </w:r>
      <w:r w:rsidRPr="007B6D60">
        <w:rPr>
          <w:rFonts w:ascii="Consolas" w:eastAsia="Times New Roman" w:hAnsi="Consolas" w:cs="Consolas"/>
          <w:color w:val="000000"/>
          <w:sz w:val="18"/>
          <w:szCs w:val="18"/>
          <w:bdr w:val="none" w:sz="0" w:space="0" w:color="auto" w:frame="1"/>
          <w:lang w:eastAsia="fr-FR"/>
        </w:rPr>
        <w:t>: #45494D;  </w:t>
      </w:r>
    </w:p>
    <w:p w14:paraId="15B1475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1.2rem;  </w:t>
      </w:r>
    </w:p>
    <w:p w14:paraId="4D0AA5E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line-height</w:t>
      </w:r>
      <w:r w:rsidRPr="007B6D60">
        <w:rPr>
          <w:rFonts w:ascii="Consolas" w:eastAsia="Times New Roman" w:hAnsi="Consolas" w:cs="Consolas"/>
          <w:color w:val="000000"/>
          <w:sz w:val="18"/>
          <w:szCs w:val="18"/>
          <w:bdr w:val="none" w:sz="0" w:space="0" w:color="auto" w:frame="1"/>
          <w:lang w:eastAsia="fr-FR"/>
        </w:rPr>
        <w:t>: 250%;  </w:t>
      </w:r>
    </w:p>
    <w:p w14:paraId="2C8B6BD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BB486D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7A5FCB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SECTION CHERCHER TRAJET */</w:t>
      </w:r>
      <w:r w:rsidRPr="007B6D60">
        <w:rPr>
          <w:rFonts w:ascii="Consolas" w:eastAsia="Times New Roman" w:hAnsi="Consolas" w:cs="Consolas"/>
          <w:color w:val="000000"/>
          <w:sz w:val="18"/>
          <w:szCs w:val="18"/>
          <w:bdr w:val="none" w:sz="0" w:space="0" w:color="auto" w:frame="1"/>
          <w:lang w:eastAsia="fr-FR"/>
        </w:rPr>
        <w:t>  </w:t>
      </w:r>
    </w:p>
    <w:p w14:paraId="15DCAFD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E5320F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#search  </w:t>
      </w:r>
    </w:p>
    <w:p w14:paraId="6623F38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C4349E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100%;  </w:t>
      </w:r>
    </w:p>
    <w:p w14:paraId="0C7803E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210px;    </w:t>
      </w:r>
    </w:p>
    <w:p w14:paraId="733AA9F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background-color</w:t>
      </w:r>
      <w:r w:rsidRPr="007B6D60">
        <w:rPr>
          <w:rFonts w:ascii="Consolas" w:eastAsia="Times New Roman" w:hAnsi="Consolas" w:cs="Consolas"/>
          <w:color w:val="000000"/>
          <w:sz w:val="18"/>
          <w:szCs w:val="18"/>
          <w:bdr w:val="none" w:sz="0" w:space="0" w:color="auto" w:frame="1"/>
          <w:lang w:eastAsia="fr-FR"/>
        </w:rPr>
        <w:t>: #0EBFDD;  </w:t>
      </w:r>
    </w:p>
    <w:p w14:paraId="2C96EB3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4CA039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4F82ED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#search h1  </w:t>
      </w:r>
    </w:p>
    <w:p w14:paraId="002AB5E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191C5D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padding-top</w:t>
      </w:r>
      <w:r w:rsidRPr="007B6D60">
        <w:rPr>
          <w:rFonts w:ascii="Consolas" w:eastAsia="Times New Roman" w:hAnsi="Consolas" w:cs="Consolas"/>
          <w:color w:val="000000"/>
          <w:sz w:val="18"/>
          <w:szCs w:val="18"/>
          <w:bdr w:val="none" w:sz="0" w:space="0" w:color="auto" w:frame="1"/>
          <w:lang w:eastAsia="fr-FR"/>
        </w:rPr>
        <w:t>: 15px;  </w:t>
      </w:r>
    </w:p>
    <w:p w14:paraId="505FE8A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color</w:t>
      </w:r>
      <w:r w:rsidRPr="007B6D60">
        <w:rPr>
          <w:rFonts w:ascii="Consolas" w:eastAsia="Times New Roman" w:hAnsi="Consolas" w:cs="Consolas"/>
          <w:color w:val="000000"/>
          <w:sz w:val="18"/>
          <w:szCs w:val="18"/>
          <w:bdr w:val="none" w:sz="0" w:space="0" w:color="auto" w:frame="1"/>
          <w:lang w:eastAsia="fr-FR"/>
        </w:rPr>
        <w:t>: white;  </w:t>
      </w:r>
    </w:p>
    <w:p w14:paraId="0A6C45B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text-align</w:t>
      </w:r>
      <w:r w:rsidRPr="007B6D60">
        <w:rPr>
          <w:rFonts w:ascii="Consolas" w:eastAsia="Times New Roman" w:hAnsi="Consolas" w:cs="Consolas"/>
          <w:color w:val="000000"/>
          <w:sz w:val="18"/>
          <w:szCs w:val="18"/>
          <w:bdr w:val="none" w:sz="0" w:space="0" w:color="auto" w:frame="1"/>
          <w:lang w:eastAsia="fr-FR"/>
        </w:rPr>
        <w:t>: center;  </w:t>
      </w:r>
    </w:p>
    <w:p w14:paraId="76BA3DE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50px;  </w:t>
      </w:r>
    </w:p>
    <w:p w14:paraId="61E51C3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D78091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#adr  </w:t>
      </w:r>
    </w:p>
    <w:p w14:paraId="7101065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F5D8C7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table;  </w:t>
      </w:r>
    </w:p>
    <w:p w14:paraId="52E2FFC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margin-top</w:t>
      </w:r>
      <w:r w:rsidRPr="007B6D60">
        <w:rPr>
          <w:rFonts w:ascii="Consolas" w:eastAsia="Times New Roman" w:hAnsi="Consolas" w:cs="Consolas"/>
          <w:color w:val="000000"/>
          <w:sz w:val="18"/>
          <w:szCs w:val="18"/>
          <w:bdr w:val="none" w:sz="0" w:space="0" w:color="auto" w:frame="1"/>
          <w:lang w:eastAsia="fr-FR"/>
        </w:rPr>
        <w:t>: 20px;  </w:t>
      </w:r>
    </w:p>
    <w:p w14:paraId="697C79B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margin-left</w:t>
      </w:r>
      <w:r w:rsidRPr="007B6D60">
        <w:rPr>
          <w:rFonts w:ascii="Consolas" w:eastAsia="Times New Roman" w:hAnsi="Consolas" w:cs="Consolas"/>
          <w:color w:val="000000"/>
          <w:sz w:val="18"/>
          <w:szCs w:val="18"/>
          <w:bdr w:val="none" w:sz="0" w:space="0" w:color="auto" w:frame="1"/>
          <w:lang w:eastAsia="fr-FR"/>
        </w:rPr>
        <w:t>: auto;  </w:t>
      </w:r>
    </w:p>
    <w:p w14:paraId="675679A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margin-right</w:t>
      </w:r>
      <w:r w:rsidRPr="007B6D60">
        <w:rPr>
          <w:rFonts w:ascii="Consolas" w:eastAsia="Times New Roman" w:hAnsi="Consolas" w:cs="Consolas"/>
          <w:color w:val="000000"/>
          <w:sz w:val="18"/>
          <w:szCs w:val="18"/>
          <w:bdr w:val="none" w:sz="0" w:space="0" w:color="auto" w:frame="1"/>
          <w:lang w:eastAsia="fr-FR"/>
        </w:rPr>
        <w:t>: auto;  </w:t>
      </w:r>
    </w:p>
    <w:p w14:paraId="7B861ED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35ACF4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#adr img  </w:t>
      </w:r>
    </w:p>
    <w:p w14:paraId="2DCF1CF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  </w:t>
      </w:r>
    </w:p>
    <w:p w14:paraId="7D978D8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vertical-align</w:t>
      </w:r>
      <w:r w:rsidRPr="007B6D60">
        <w:rPr>
          <w:rFonts w:ascii="Consolas" w:eastAsia="Times New Roman" w:hAnsi="Consolas" w:cs="Consolas"/>
          <w:color w:val="000000"/>
          <w:sz w:val="18"/>
          <w:szCs w:val="18"/>
          <w:bdr w:val="none" w:sz="0" w:space="0" w:color="auto" w:frame="1"/>
          <w:lang w:eastAsia="fr-FR"/>
        </w:rPr>
        <w:t>: middle;  </w:t>
      </w:r>
    </w:p>
    <w:p w14:paraId="3A1CF3F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padding-left</w:t>
      </w:r>
      <w:r w:rsidRPr="007B6D60">
        <w:rPr>
          <w:rFonts w:ascii="Consolas" w:eastAsia="Times New Roman" w:hAnsi="Consolas" w:cs="Consolas"/>
          <w:color w:val="000000"/>
          <w:sz w:val="18"/>
          <w:szCs w:val="18"/>
          <w:bdr w:val="none" w:sz="0" w:space="0" w:color="auto" w:frame="1"/>
          <w:lang w:eastAsia="fr-FR"/>
        </w:rPr>
        <w:t>: 10px;  </w:t>
      </w:r>
    </w:p>
    <w:p w14:paraId="03C8440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  </w:t>
      </w:r>
    </w:p>
    <w:p w14:paraId="34E7106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F6CC79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#rarrow  </w:t>
      </w:r>
    </w:p>
    <w:p w14:paraId="2B31979D"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8923EE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padding-right</w:t>
      </w:r>
      <w:r w:rsidRPr="007B6D60">
        <w:rPr>
          <w:rFonts w:ascii="Consolas" w:eastAsia="Times New Roman" w:hAnsi="Consolas" w:cs="Consolas"/>
          <w:color w:val="000000"/>
          <w:sz w:val="18"/>
          <w:szCs w:val="18"/>
          <w:bdr w:val="none" w:sz="0" w:space="0" w:color="auto" w:frame="1"/>
          <w:lang w:eastAsia="fr-FR"/>
        </w:rPr>
        <w:t>: 10px;  </w:t>
      </w:r>
    </w:p>
    <w:p w14:paraId="0D82CCE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DFA7B5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D5BEF1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#adr input  </w:t>
      </w:r>
    </w:p>
    <w:p w14:paraId="0AEFF75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2F057A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1.1rem;  </w:t>
      </w:r>
    </w:p>
    <w:p w14:paraId="495EE74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8DC3BB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3EB543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input[type=text], input[type=date]  </w:t>
      </w:r>
    </w:p>
    <w:p w14:paraId="460A841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C7961F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text-align</w:t>
      </w:r>
      <w:r w:rsidRPr="007B6D60">
        <w:rPr>
          <w:rFonts w:ascii="Consolas" w:eastAsia="Times New Roman" w:hAnsi="Consolas" w:cs="Consolas"/>
          <w:color w:val="000000"/>
          <w:sz w:val="18"/>
          <w:szCs w:val="18"/>
          <w:bdr w:val="none" w:sz="0" w:space="0" w:color="auto" w:frame="1"/>
          <w:lang w:eastAsia="fr-FR"/>
        </w:rPr>
        <w:t>: center;  </w:t>
      </w:r>
    </w:p>
    <w:p w14:paraId="77AFCF6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30px;  </w:t>
      </w:r>
    </w:p>
    <w:p w14:paraId="2EB5066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250px;  </w:t>
      </w:r>
    </w:p>
    <w:p w14:paraId="71C4533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border</w:t>
      </w:r>
      <w:r w:rsidRPr="007B6D60">
        <w:rPr>
          <w:rFonts w:ascii="Consolas" w:eastAsia="Times New Roman" w:hAnsi="Consolas" w:cs="Consolas"/>
          <w:color w:val="000000"/>
          <w:sz w:val="18"/>
          <w:szCs w:val="18"/>
          <w:bdr w:val="none" w:sz="0" w:space="0" w:color="auto" w:frame="1"/>
          <w:lang w:eastAsia="fr-FR"/>
        </w:rPr>
        <w:t>:0;  </w:t>
      </w:r>
    </w:p>
    <w:p w14:paraId="13BA74F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32558D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ACDB2F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input[type=date]  </w:t>
      </w:r>
    </w:p>
    <w:p w14:paraId="405710E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72F8AA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:inline-block;  </w:t>
      </w:r>
    </w:p>
    <w:p w14:paraId="25E6759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font-family</w:t>
      </w:r>
      <w:r w:rsidRPr="007B6D60">
        <w:rPr>
          <w:rFonts w:ascii="Consolas" w:eastAsia="Times New Roman" w:hAnsi="Consolas" w:cs="Consolas"/>
          <w:color w:val="000000"/>
          <w:sz w:val="18"/>
          <w:szCs w:val="18"/>
          <w:bdr w:val="none" w:sz="0" w:space="0" w:color="auto" w:frame="1"/>
          <w:lang w:val="en-GB" w:eastAsia="fr-FR"/>
        </w:rPr>
        <w:t>: Helvetica, Arial, sans-serif;  </w:t>
      </w:r>
    </w:p>
    <w:p w14:paraId="15391A2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000000"/>
          <w:sz w:val="18"/>
          <w:szCs w:val="18"/>
          <w:bdr w:val="none" w:sz="0" w:space="0" w:color="auto" w:frame="1"/>
          <w:lang w:eastAsia="fr-FR"/>
        </w:rPr>
        <w:t>-webkit-padding-start: 0;  </w:t>
      </w:r>
    </w:p>
    <w:p w14:paraId="4AAD729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padding</w:t>
      </w:r>
      <w:r w:rsidRPr="007B6D60">
        <w:rPr>
          <w:rFonts w:ascii="Consolas" w:eastAsia="Times New Roman" w:hAnsi="Consolas" w:cs="Consolas"/>
          <w:color w:val="000000"/>
          <w:sz w:val="18"/>
          <w:szCs w:val="18"/>
          <w:bdr w:val="none" w:sz="0" w:space="0" w:color="auto" w:frame="1"/>
          <w:lang w:eastAsia="fr-FR"/>
        </w:rPr>
        <w:t>: 1px;  </w:t>
      </w:r>
    </w:p>
    <w:p w14:paraId="7B128AB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margin-left</w:t>
      </w:r>
      <w:r w:rsidRPr="007B6D60">
        <w:rPr>
          <w:rFonts w:ascii="Consolas" w:eastAsia="Times New Roman" w:hAnsi="Consolas" w:cs="Consolas"/>
          <w:color w:val="000000"/>
          <w:sz w:val="18"/>
          <w:szCs w:val="18"/>
          <w:bdr w:val="none" w:sz="0" w:space="0" w:color="auto" w:frame="1"/>
          <w:lang w:eastAsia="fr-FR"/>
        </w:rPr>
        <w:t>: 5px;  </w:t>
      </w:r>
    </w:p>
    <w:p w14:paraId="116133C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90B247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B83C42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#button  </w:t>
      </w:r>
    </w:p>
    <w:p w14:paraId="2908BF7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FA72ED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table;  </w:t>
      </w:r>
    </w:p>
    <w:p w14:paraId="5BBE02A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40%;  </w:t>
      </w:r>
    </w:p>
    <w:p w14:paraId="2378416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margin-left</w:t>
      </w:r>
      <w:r w:rsidRPr="007B6D60">
        <w:rPr>
          <w:rFonts w:ascii="Consolas" w:eastAsia="Times New Roman" w:hAnsi="Consolas" w:cs="Consolas"/>
          <w:color w:val="000000"/>
          <w:sz w:val="18"/>
          <w:szCs w:val="18"/>
          <w:bdr w:val="none" w:sz="0" w:space="0" w:color="auto" w:frame="1"/>
          <w:lang w:eastAsia="fr-FR"/>
        </w:rPr>
        <w:t>: auto;  </w:t>
      </w:r>
    </w:p>
    <w:p w14:paraId="577278A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margin-right</w:t>
      </w:r>
      <w:r w:rsidRPr="007B6D60">
        <w:rPr>
          <w:rFonts w:ascii="Consolas" w:eastAsia="Times New Roman" w:hAnsi="Consolas" w:cs="Consolas"/>
          <w:color w:val="000000"/>
          <w:sz w:val="18"/>
          <w:szCs w:val="18"/>
          <w:bdr w:val="none" w:sz="0" w:space="0" w:color="auto" w:frame="1"/>
          <w:lang w:eastAsia="fr-FR"/>
        </w:rPr>
        <w:t>: auto;  </w:t>
      </w:r>
    </w:p>
    <w:p w14:paraId="5D8C06F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margin-bottom</w:t>
      </w:r>
      <w:r w:rsidRPr="007B6D60">
        <w:rPr>
          <w:rFonts w:ascii="Consolas" w:eastAsia="Times New Roman" w:hAnsi="Consolas" w:cs="Consolas"/>
          <w:color w:val="000000"/>
          <w:sz w:val="18"/>
          <w:szCs w:val="18"/>
          <w:bdr w:val="none" w:sz="0" w:space="0" w:color="auto" w:frame="1"/>
          <w:lang w:eastAsia="fr-FR"/>
        </w:rPr>
        <w:t>: 15px;  </w:t>
      </w:r>
    </w:p>
    <w:p w14:paraId="08E1B79A" w14:textId="1C177E91" w:rsidR="007B6D60" w:rsidRPr="00C95B5F"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olor w:val="5C5C5C"/>
          <w:sz w:val="18"/>
          <w:lang w:val="en-GB" w:eastAsia="fr-FR"/>
        </w:rPr>
      </w:pPr>
      <w:r w:rsidRPr="007B6D60">
        <w:rPr>
          <w:rFonts w:ascii="Consolas" w:eastAsia="Times New Roman" w:hAnsi="Consolas" w:cs="Consolas"/>
          <w:color w:val="000000"/>
          <w:sz w:val="18"/>
          <w:szCs w:val="18"/>
          <w:bdr w:val="none" w:sz="0" w:space="0" w:color="auto" w:frame="1"/>
          <w:lang w:eastAsia="fr-FR"/>
        </w:rPr>
        <w:t>}  </w:t>
      </w:r>
    </w:p>
    <w:p w14:paraId="564D474A" w14:textId="77777777" w:rsidR="007B6D60" w:rsidRPr="00C95B5F"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olor w:val="5C5C5C"/>
          <w:sz w:val="18"/>
          <w:lang w:val="en-GB" w:eastAsia="fr-FR"/>
        </w:rPr>
      </w:pPr>
      <w:r w:rsidRPr="00C95B5F">
        <w:rPr>
          <w:rFonts w:ascii="Consolas" w:eastAsia="Times New Roman" w:hAnsi="Consolas"/>
          <w:color w:val="000000"/>
          <w:sz w:val="18"/>
          <w:bdr w:val="none" w:sz="0" w:space="0" w:color="auto" w:frame="1"/>
          <w:lang w:val="en-GB" w:eastAsia="fr-FR"/>
        </w:rPr>
        <w:t>  </w:t>
      </w:r>
    </w:p>
    <w:p w14:paraId="6DB4D27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#bcherche, #bpropose  </w:t>
      </w:r>
    </w:p>
    <w:p w14:paraId="4CFC529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6F8450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block;  </w:t>
      </w:r>
    </w:p>
    <w:p w14:paraId="7D7D6B9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margin-top</w:t>
      </w:r>
      <w:r w:rsidRPr="007B6D60">
        <w:rPr>
          <w:rFonts w:ascii="Consolas" w:eastAsia="Times New Roman" w:hAnsi="Consolas" w:cs="Consolas"/>
          <w:color w:val="000000"/>
          <w:sz w:val="18"/>
          <w:szCs w:val="18"/>
          <w:bdr w:val="none" w:sz="0" w:space="0" w:color="auto" w:frame="1"/>
          <w:lang w:eastAsia="fr-FR"/>
        </w:rPr>
        <w:t>: 15px;  </w:t>
      </w:r>
    </w:p>
    <w:p w14:paraId="4F9593B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170px;  </w:t>
      </w:r>
    </w:p>
    <w:p w14:paraId="384FAF5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40px;  </w:t>
      </w:r>
    </w:p>
    <w:p w14:paraId="64056AE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border</w:t>
      </w:r>
      <w:r w:rsidRPr="007B6D60">
        <w:rPr>
          <w:rFonts w:ascii="Consolas" w:eastAsia="Times New Roman" w:hAnsi="Consolas" w:cs="Consolas"/>
          <w:color w:val="000000"/>
          <w:sz w:val="18"/>
          <w:szCs w:val="18"/>
          <w:bdr w:val="none" w:sz="0" w:space="0" w:color="auto" w:frame="1"/>
          <w:lang w:eastAsia="fr-FR"/>
        </w:rPr>
        <w:t>: 1px solid #FFFFFF;  </w:t>
      </w:r>
    </w:p>
    <w:p w14:paraId="3EE1F2E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border-radius: 30px;  </w:t>
      </w:r>
    </w:p>
    <w:p w14:paraId="7D309ED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text-align</w:t>
      </w:r>
      <w:r w:rsidRPr="007B6D60">
        <w:rPr>
          <w:rFonts w:ascii="Consolas" w:eastAsia="Times New Roman" w:hAnsi="Consolas" w:cs="Consolas"/>
          <w:color w:val="000000"/>
          <w:sz w:val="18"/>
          <w:szCs w:val="18"/>
          <w:bdr w:val="none" w:sz="0" w:space="0" w:color="auto" w:frame="1"/>
          <w:lang w:eastAsia="fr-FR"/>
        </w:rPr>
        <w:t>: center;  </w:t>
      </w:r>
    </w:p>
    <w:p w14:paraId="4D49D7B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line-height</w:t>
      </w:r>
      <w:r w:rsidRPr="007B6D60">
        <w:rPr>
          <w:rFonts w:ascii="Consolas" w:eastAsia="Times New Roman" w:hAnsi="Consolas" w:cs="Consolas"/>
          <w:color w:val="000000"/>
          <w:sz w:val="18"/>
          <w:szCs w:val="18"/>
          <w:bdr w:val="none" w:sz="0" w:space="0" w:color="auto" w:frame="1"/>
          <w:lang w:eastAsia="fr-FR"/>
        </w:rPr>
        <w:t>: 280%;  </w:t>
      </w:r>
    </w:p>
    <w:p w14:paraId="24E6A52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F5AE98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DBD3BB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#bcherche a, #bpropose a  </w:t>
      </w:r>
    </w:p>
    <w:p w14:paraId="7FA83E8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474C97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inline-block;  </w:t>
      </w:r>
    </w:p>
    <w:p w14:paraId="3F60D7A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color</w:t>
      </w:r>
      <w:r w:rsidRPr="007B6D60">
        <w:rPr>
          <w:rFonts w:ascii="Consolas" w:eastAsia="Times New Roman" w:hAnsi="Consolas" w:cs="Consolas"/>
          <w:color w:val="000000"/>
          <w:sz w:val="18"/>
          <w:szCs w:val="18"/>
          <w:bdr w:val="none" w:sz="0" w:space="0" w:color="auto" w:frame="1"/>
          <w:lang w:eastAsia="fr-FR"/>
        </w:rPr>
        <w:t>: #FFFFFF;  </w:t>
      </w:r>
    </w:p>
    <w:p w14:paraId="013D24C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text-transform</w:t>
      </w:r>
      <w:r w:rsidRPr="007B6D60">
        <w:rPr>
          <w:rFonts w:ascii="Consolas" w:eastAsia="Times New Roman" w:hAnsi="Consolas" w:cs="Consolas"/>
          <w:color w:val="000000"/>
          <w:sz w:val="18"/>
          <w:szCs w:val="18"/>
          <w:bdr w:val="none" w:sz="0" w:space="0" w:color="auto" w:frame="1"/>
          <w:lang w:eastAsia="fr-FR"/>
        </w:rPr>
        <w:t>: uppercase;  </w:t>
      </w:r>
    </w:p>
    <w:p w14:paraId="21B82E8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0.9rem;  </w:t>
      </w:r>
    </w:p>
    <w:p w14:paraId="31DE854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100%;  </w:t>
      </w:r>
    </w:p>
    <w:p w14:paraId="40ACDB8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100%;  </w:t>
      </w:r>
    </w:p>
    <w:p w14:paraId="426E0E7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32CB8C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5B8845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#bcherche, #bpropose  </w:t>
      </w:r>
    </w:p>
    <w:p w14:paraId="02B9578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w:t>
      </w:r>
    </w:p>
    <w:p w14:paraId="1B603ED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position</w:t>
      </w:r>
      <w:r w:rsidRPr="007B6D60">
        <w:rPr>
          <w:rFonts w:ascii="Consolas" w:eastAsia="Times New Roman" w:hAnsi="Consolas" w:cs="Consolas"/>
          <w:color w:val="000000"/>
          <w:sz w:val="18"/>
          <w:szCs w:val="18"/>
          <w:bdr w:val="none" w:sz="0" w:space="0" w:color="auto" w:frame="1"/>
          <w:lang w:eastAsia="fr-FR"/>
        </w:rPr>
        <w:t>: relative;  </w:t>
      </w:r>
    </w:p>
    <w:p w14:paraId="5657CC0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13ACDB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7F2763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#bcherche  </w:t>
      </w:r>
    </w:p>
    <w:p w14:paraId="3BACFCA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666A46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float</w:t>
      </w:r>
      <w:r w:rsidRPr="007B6D60">
        <w:rPr>
          <w:rFonts w:ascii="Consolas" w:eastAsia="Times New Roman" w:hAnsi="Consolas" w:cs="Consolas"/>
          <w:color w:val="000000"/>
          <w:sz w:val="18"/>
          <w:szCs w:val="18"/>
          <w:bdr w:val="none" w:sz="0" w:space="0" w:color="auto" w:frame="1"/>
          <w:lang w:eastAsia="fr-FR"/>
        </w:rPr>
        <w:t>: left;  </w:t>
      </w:r>
    </w:p>
    <w:p w14:paraId="5ABF0E8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right: 0;  </w:t>
      </w:r>
    </w:p>
    <w:p w14:paraId="6E9CAFD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C13062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0DEE1D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#bpropose  </w:t>
      </w:r>
    </w:p>
    <w:p w14:paraId="118B351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47FDB5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float</w:t>
      </w:r>
      <w:r w:rsidRPr="007B6D60">
        <w:rPr>
          <w:rFonts w:ascii="Consolas" w:eastAsia="Times New Roman" w:hAnsi="Consolas" w:cs="Consolas"/>
          <w:color w:val="000000"/>
          <w:sz w:val="18"/>
          <w:szCs w:val="18"/>
          <w:bdr w:val="none" w:sz="0" w:space="0" w:color="auto" w:frame="1"/>
          <w:lang w:eastAsia="fr-FR"/>
        </w:rPr>
        <w:t>: right;  </w:t>
      </w:r>
    </w:p>
    <w:p w14:paraId="580D7BD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left: 0;  </w:t>
      </w:r>
    </w:p>
    <w:p w14:paraId="18555AB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D854C3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DC97C8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5BAF06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FA5837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MAPS SECTION */</w:t>
      </w:r>
      <w:r w:rsidRPr="007B6D60">
        <w:rPr>
          <w:rFonts w:ascii="Consolas" w:eastAsia="Times New Roman" w:hAnsi="Consolas" w:cs="Consolas"/>
          <w:color w:val="000000"/>
          <w:sz w:val="18"/>
          <w:szCs w:val="18"/>
          <w:bdr w:val="none" w:sz="0" w:space="0" w:color="auto" w:frame="1"/>
          <w:lang w:eastAsia="fr-FR"/>
        </w:rPr>
        <w:t>  </w:t>
      </w:r>
    </w:p>
    <w:p w14:paraId="0BB0991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0ECBCF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#maps  </w:t>
      </w:r>
    </w:p>
    <w:p w14:paraId="651A853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575198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100%;  </w:t>
      </w:r>
    </w:p>
    <w:p w14:paraId="3861DAC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D13437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70EE12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#perso  </w:t>
      </w:r>
    </w:p>
    <w:p w14:paraId="60E14BB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E23B46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text-align</w:t>
      </w:r>
      <w:r w:rsidRPr="007B6D60">
        <w:rPr>
          <w:rFonts w:ascii="Consolas" w:eastAsia="Times New Roman" w:hAnsi="Consolas" w:cs="Consolas"/>
          <w:color w:val="000000"/>
          <w:sz w:val="18"/>
          <w:szCs w:val="18"/>
          <w:bdr w:val="none" w:sz="0" w:space="0" w:color="auto" w:frame="1"/>
          <w:lang w:eastAsia="fr-FR"/>
        </w:rPr>
        <w:t>: center;  </w:t>
      </w:r>
    </w:p>
    <w:p w14:paraId="7ACCC15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100%;  </w:t>
      </w:r>
    </w:p>
    <w:p w14:paraId="1C21EBF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margin-left</w:t>
      </w:r>
      <w:r w:rsidRPr="007B6D60">
        <w:rPr>
          <w:rFonts w:ascii="Consolas" w:eastAsia="Times New Roman" w:hAnsi="Consolas" w:cs="Consolas"/>
          <w:color w:val="000000"/>
          <w:sz w:val="18"/>
          <w:szCs w:val="18"/>
          <w:bdr w:val="none" w:sz="0" w:space="0" w:color="auto" w:frame="1"/>
          <w:lang w:eastAsia="fr-FR"/>
        </w:rPr>
        <w:t>: auto;  </w:t>
      </w:r>
    </w:p>
    <w:p w14:paraId="5C672A8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margin-right</w:t>
      </w:r>
      <w:r w:rsidRPr="007B6D60">
        <w:rPr>
          <w:rFonts w:ascii="Consolas" w:eastAsia="Times New Roman" w:hAnsi="Consolas" w:cs="Consolas"/>
          <w:color w:val="000000"/>
          <w:sz w:val="18"/>
          <w:szCs w:val="18"/>
          <w:bdr w:val="none" w:sz="0" w:space="0" w:color="auto" w:frame="1"/>
          <w:lang w:eastAsia="fr-FR"/>
        </w:rPr>
        <w:t>: auto;  </w:t>
      </w:r>
    </w:p>
    <w:p w14:paraId="7CD7E3F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50px;  </w:t>
      </w:r>
    </w:p>
    <w:p w14:paraId="01519A4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color</w:t>
      </w:r>
      <w:r w:rsidRPr="007B6D60">
        <w:rPr>
          <w:rFonts w:ascii="Consolas" w:eastAsia="Times New Roman" w:hAnsi="Consolas" w:cs="Consolas"/>
          <w:color w:val="000000"/>
          <w:sz w:val="18"/>
          <w:szCs w:val="18"/>
          <w:bdr w:val="none" w:sz="0" w:space="0" w:color="auto" w:frame="1"/>
          <w:lang w:eastAsia="fr-FR"/>
        </w:rPr>
        <w:t>: #FFFFFF;  </w:t>
      </w:r>
    </w:p>
    <w:p w14:paraId="32977E8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background-color</w:t>
      </w:r>
      <w:r w:rsidRPr="007B6D60">
        <w:rPr>
          <w:rFonts w:ascii="Consolas" w:eastAsia="Times New Roman" w:hAnsi="Consolas" w:cs="Consolas"/>
          <w:color w:val="000000"/>
          <w:sz w:val="18"/>
          <w:szCs w:val="18"/>
          <w:bdr w:val="none" w:sz="0" w:space="0" w:color="auto" w:frame="1"/>
          <w:lang w:eastAsia="fr-FR"/>
        </w:rPr>
        <w:t>: #0EBFDD;  </w:t>
      </w:r>
    </w:p>
    <w:p w14:paraId="78DD4BB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CADC46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#range1  </w:t>
      </w:r>
    </w:p>
    <w:p w14:paraId="1155098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65B2C8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margin-top</w:t>
      </w:r>
      <w:r w:rsidRPr="007B6D60">
        <w:rPr>
          <w:rFonts w:ascii="Consolas" w:eastAsia="Times New Roman" w:hAnsi="Consolas" w:cs="Consolas"/>
          <w:color w:val="000000"/>
          <w:sz w:val="18"/>
          <w:szCs w:val="18"/>
          <w:bdr w:val="none" w:sz="0" w:space="0" w:color="auto" w:frame="1"/>
          <w:lang w:eastAsia="fr-FR"/>
        </w:rPr>
        <w:t>: 20px;  </w:t>
      </w:r>
    </w:p>
    <w:p w14:paraId="72C8F30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margin-right</w:t>
      </w:r>
      <w:r w:rsidRPr="007B6D60">
        <w:rPr>
          <w:rFonts w:ascii="Consolas" w:eastAsia="Times New Roman" w:hAnsi="Consolas" w:cs="Consolas"/>
          <w:color w:val="000000"/>
          <w:sz w:val="18"/>
          <w:szCs w:val="18"/>
          <w:bdr w:val="none" w:sz="0" w:space="0" w:color="auto" w:frame="1"/>
          <w:lang w:eastAsia="fr-FR"/>
        </w:rPr>
        <w:t>: 50px;  </w:t>
      </w:r>
    </w:p>
    <w:p w14:paraId="221FB97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61B025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535A3F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Search Panel */</w:t>
      </w:r>
      <w:r w:rsidRPr="007B6D60">
        <w:rPr>
          <w:rFonts w:ascii="Consolas" w:eastAsia="Times New Roman" w:hAnsi="Consolas" w:cs="Consolas"/>
          <w:color w:val="000000"/>
          <w:sz w:val="18"/>
          <w:szCs w:val="18"/>
          <w:bdr w:val="none" w:sz="0" w:space="0" w:color="auto" w:frame="1"/>
          <w:lang w:eastAsia="fr-FR"/>
        </w:rPr>
        <w:t>  </w:t>
      </w:r>
    </w:p>
    <w:p w14:paraId="35E004D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#search-panel-date  </w:t>
      </w:r>
    </w:p>
    <w:p w14:paraId="6E2651D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F1FA07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:block;  </w:t>
      </w:r>
    </w:p>
    <w:p w14:paraId="0B5BE7F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position</w:t>
      </w:r>
      <w:r w:rsidRPr="007B6D60">
        <w:rPr>
          <w:rFonts w:ascii="Consolas" w:eastAsia="Times New Roman" w:hAnsi="Consolas" w:cs="Consolas"/>
          <w:color w:val="000000"/>
          <w:sz w:val="18"/>
          <w:szCs w:val="18"/>
          <w:bdr w:val="none" w:sz="0" w:space="0" w:color="auto" w:frame="1"/>
          <w:lang w:eastAsia="fr-FR"/>
        </w:rPr>
        <w:t>: absolute;  </w:t>
      </w:r>
    </w:p>
    <w:p w14:paraId="5FDE0C4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top: 990px;  </w:t>
      </w:r>
    </w:p>
    <w:p w14:paraId="6489BFB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padding</w:t>
      </w:r>
      <w:r w:rsidRPr="007B6D60">
        <w:rPr>
          <w:rFonts w:ascii="Consolas" w:eastAsia="Times New Roman" w:hAnsi="Consolas" w:cs="Consolas"/>
          <w:color w:val="000000"/>
          <w:sz w:val="18"/>
          <w:szCs w:val="18"/>
          <w:bdr w:val="none" w:sz="0" w:space="0" w:color="auto" w:frame="1"/>
          <w:lang w:eastAsia="fr-FR"/>
        </w:rPr>
        <w:t>: 3px;  </w:t>
      </w:r>
    </w:p>
    <w:p w14:paraId="138C5A4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color</w:t>
      </w:r>
      <w:r w:rsidRPr="007B6D60">
        <w:rPr>
          <w:rFonts w:ascii="Consolas" w:eastAsia="Times New Roman" w:hAnsi="Consolas" w:cs="Consolas"/>
          <w:color w:val="000000"/>
          <w:sz w:val="18"/>
          <w:szCs w:val="18"/>
          <w:bdr w:val="none" w:sz="0" w:space="0" w:color="auto" w:frame="1"/>
          <w:lang w:eastAsia="fr-FR"/>
        </w:rPr>
        <w:t>: #FFFFFF;  </w:t>
      </w:r>
    </w:p>
    <w:p w14:paraId="0A6FE8E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background-color</w:t>
      </w:r>
      <w:r w:rsidRPr="007B6D60">
        <w:rPr>
          <w:rFonts w:ascii="Consolas" w:eastAsia="Times New Roman" w:hAnsi="Consolas" w:cs="Consolas"/>
          <w:color w:val="000000"/>
          <w:sz w:val="18"/>
          <w:szCs w:val="18"/>
          <w:bdr w:val="none" w:sz="0" w:space="0" w:color="auto" w:frame="1"/>
          <w:lang w:eastAsia="fr-FR"/>
        </w:rPr>
        <w:t>: #0EBFDD;  </w:t>
      </w:r>
    </w:p>
    <w:p w14:paraId="0246A59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border</w:t>
      </w:r>
      <w:r w:rsidRPr="007B6D60">
        <w:rPr>
          <w:rFonts w:ascii="Consolas" w:eastAsia="Times New Roman" w:hAnsi="Consolas" w:cs="Consolas"/>
          <w:color w:val="000000"/>
          <w:sz w:val="18"/>
          <w:szCs w:val="18"/>
          <w:bdr w:val="none" w:sz="0" w:space="0" w:color="auto" w:frame="1"/>
          <w:lang w:eastAsia="fr-FR"/>
        </w:rPr>
        <w:t>: 2px solid #0EBFDD;  </w:t>
      </w:r>
    </w:p>
    <w:p w14:paraId="6B4C144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0.9rem;  </w:t>
      </w:r>
    </w:p>
    <w:p w14:paraId="60B2FA5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D3B4AB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6ADA67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ED8239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#search-panel  </w:t>
      </w:r>
    </w:p>
    <w:p w14:paraId="44D9EAD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71205C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table;  </w:t>
      </w:r>
    </w:p>
    <w:p w14:paraId="09738EF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position</w:t>
      </w:r>
      <w:r w:rsidRPr="007B6D60">
        <w:rPr>
          <w:rFonts w:ascii="Consolas" w:eastAsia="Times New Roman" w:hAnsi="Consolas" w:cs="Consolas"/>
          <w:color w:val="000000"/>
          <w:sz w:val="18"/>
          <w:szCs w:val="18"/>
          <w:bdr w:val="none" w:sz="0" w:space="0" w:color="auto" w:frame="1"/>
          <w:lang w:eastAsia="fr-FR"/>
        </w:rPr>
        <w:t>: absolute;  </w:t>
      </w:r>
    </w:p>
    <w:p w14:paraId="313F4E2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650px;  </w:t>
      </w:r>
    </w:p>
    <w:p w14:paraId="64A5F42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background-color</w:t>
      </w:r>
      <w:r w:rsidRPr="007B6D60">
        <w:rPr>
          <w:rFonts w:ascii="Consolas" w:eastAsia="Times New Roman" w:hAnsi="Consolas" w:cs="Consolas"/>
          <w:color w:val="000000"/>
          <w:sz w:val="18"/>
          <w:szCs w:val="18"/>
          <w:bdr w:val="none" w:sz="0" w:space="0" w:color="auto" w:frame="1"/>
          <w:lang w:eastAsia="fr-FR"/>
        </w:rPr>
        <w:t>: #FFFFFF;  </w:t>
      </w:r>
    </w:p>
    <w:p w14:paraId="4D9448A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w:t>
      </w:r>
      <w:r w:rsidRPr="007B6D60">
        <w:rPr>
          <w:rFonts w:ascii="Consolas" w:eastAsia="Times New Roman" w:hAnsi="Consolas" w:cs="Consolas"/>
          <w:b/>
          <w:bCs/>
          <w:color w:val="006699"/>
          <w:sz w:val="18"/>
          <w:szCs w:val="18"/>
          <w:bdr w:val="none" w:sz="0" w:space="0" w:color="auto" w:frame="1"/>
          <w:lang w:eastAsia="fr-FR"/>
        </w:rPr>
        <w:t>border</w:t>
      </w:r>
      <w:r w:rsidRPr="007B6D60">
        <w:rPr>
          <w:rFonts w:ascii="Consolas" w:eastAsia="Times New Roman" w:hAnsi="Consolas" w:cs="Consolas"/>
          <w:color w:val="000000"/>
          <w:sz w:val="18"/>
          <w:szCs w:val="18"/>
          <w:bdr w:val="none" w:sz="0" w:space="0" w:color="auto" w:frame="1"/>
          <w:lang w:eastAsia="fr-FR"/>
        </w:rPr>
        <w:t>: 3px solid #0EBFDD;  </w:t>
      </w:r>
    </w:p>
    <w:p w14:paraId="4CB4B36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top: 1010px;  </w:t>
      </w:r>
    </w:p>
    <w:p w14:paraId="4B53EDE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padding</w:t>
      </w:r>
      <w:r w:rsidRPr="007B6D60">
        <w:rPr>
          <w:rFonts w:ascii="Consolas" w:eastAsia="Times New Roman" w:hAnsi="Consolas" w:cs="Consolas"/>
          <w:color w:val="000000"/>
          <w:sz w:val="18"/>
          <w:szCs w:val="18"/>
          <w:bdr w:val="none" w:sz="0" w:space="0" w:color="auto" w:frame="1"/>
          <w:lang w:eastAsia="fr-FR"/>
        </w:rPr>
        <w:t>: 3px;  </w:t>
      </w:r>
    </w:p>
    <w:p w14:paraId="6DDAB58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line-height</w:t>
      </w:r>
      <w:r w:rsidRPr="007B6D60">
        <w:rPr>
          <w:rFonts w:ascii="Consolas" w:eastAsia="Times New Roman" w:hAnsi="Consolas" w:cs="Consolas"/>
          <w:color w:val="000000"/>
          <w:sz w:val="18"/>
          <w:szCs w:val="18"/>
          <w:bdr w:val="none" w:sz="0" w:space="0" w:color="auto" w:frame="1"/>
          <w:lang w:eastAsia="fr-FR"/>
        </w:rPr>
        <w:t>: 150%;  </w:t>
      </w:r>
    </w:p>
    <w:p w14:paraId="7A7394A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0.9rem;  </w:t>
      </w:r>
    </w:p>
    <w:p w14:paraId="3F1A879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7D052E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E08E70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#search-panel-photo  </w:t>
      </w:r>
    </w:p>
    <w:p w14:paraId="06937DC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34C7E9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:inline-block;  </w:t>
      </w:r>
    </w:p>
    <w:p w14:paraId="08A1AED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background-image</w:t>
      </w:r>
      <w:r w:rsidRPr="007B6D60">
        <w:rPr>
          <w:rFonts w:ascii="Consolas" w:eastAsia="Times New Roman" w:hAnsi="Consolas" w:cs="Consolas"/>
          <w:color w:val="000000"/>
          <w:sz w:val="18"/>
          <w:szCs w:val="18"/>
          <w:bdr w:val="none" w:sz="0" w:space="0" w:color="auto" w:frame="1"/>
          <w:lang w:val="en-GB" w:eastAsia="fr-FR"/>
        </w:rPr>
        <w:t>: url(</w:t>
      </w:r>
      <w:r w:rsidRPr="007B6D60">
        <w:rPr>
          <w:rFonts w:ascii="Consolas" w:eastAsia="Times New Roman" w:hAnsi="Consolas" w:cs="Consolas"/>
          <w:color w:val="0000FF"/>
          <w:sz w:val="18"/>
          <w:szCs w:val="18"/>
          <w:bdr w:val="none" w:sz="0" w:space="0" w:color="auto" w:frame="1"/>
          <w:lang w:val="en-GB" w:eastAsia="fr-FR"/>
        </w:rPr>
        <w:t>'../img/profile-picture.png'</w:t>
      </w:r>
      <w:r w:rsidRPr="007B6D60">
        <w:rPr>
          <w:rFonts w:ascii="Consolas" w:eastAsia="Times New Roman" w:hAnsi="Consolas" w:cs="Consolas"/>
          <w:color w:val="000000"/>
          <w:sz w:val="18"/>
          <w:szCs w:val="18"/>
          <w:bdr w:val="none" w:sz="0" w:space="0" w:color="auto" w:frame="1"/>
          <w:lang w:val="en-GB" w:eastAsia="fr-FR"/>
        </w:rPr>
        <w:t>);  </w:t>
      </w:r>
    </w:p>
    <w:p w14:paraId="3DBD403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float</w:t>
      </w:r>
      <w:r w:rsidRPr="007B6D60">
        <w:rPr>
          <w:rFonts w:ascii="Consolas" w:eastAsia="Times New Roman" w:hAnsi="Consolas" w:cs="Consolas"/>
          <w:color w:val="000000"/>
          <w:sz w:val="18"/>
          <w:szCs w:val="18"/>
          <w:bdr w:val="none" w:sz="0" w:space="0" w:color="auto" w:frame="1"/>
          <w:lang w:eastAsia="fr-FR"/>
        </w:rPr>
        <w:t>:left;  </w:t>
      </w:r>
    </w:p>
    <w:p w14:paraId="2055CDE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:86px;  </w:t>
      </w:r>
    </w:p>
    <w:p w14:paraId="16C9192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:70px;  </w:t>
      </w:r>
    </w:p>
    <w:p w14:paraId="3BD66E7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background-repeat</w:t>
      </w:r>
      <w:r w:rsidRPr="007B6D60">
        <w:rPr>
          <w:rFonts w:ascii="Consolas" w:eastAsia="Times New Roman" w:hAnsi="Consolas" w:cs="Consolas"/>
          <w:color w:val="000000"/>
          <w:sz w:val="18"/>
          <w:szCs w:val="18"/>
          <w:bdr w:val="none" w:sz="0" w:space="0" w:color="auto" w:frame="1"/>
          <w:lang w:eastAsia="fr-FR"/>
        </w:rPr>
        <w:t>: no-repeat;  </w:t>
      </w:r>
    </w:p>
    <w:p w14:paraId="2C57C24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DC45CA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1245EF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#search-panel-delete-btn  </w:t>
      </w:r>
    </w:p>
    <w:p w14:paraId="5B5C2F2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A8ABE7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:inline-block;  </w:t>
      </w:r>
    </w:p>
    <w:p w14:paraId="37B8E0E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float</w:t>
      </w:r>
      <w:r w:rsidRPr="007B6D60">
        <w:rPr>
          <w:rFonts w:ascii="Consolas" w:eastAsia="Times New Roman" w:hAnsi="Consolas" w:cs="Consolas"/>
          <w:color w:val="000000"/>
          <w:sz w:val="18"/>
          <w:szCs w:val="18"/>
          <w:bdr w:val="none" w:sz="0" w:space="0" w:color="auto" w:frame="1"/>
          <w:lang w:eastAsia="fr-FR"/>
        </w:rPr>
        <w:t>:right;  </w:t>
      </w:r>
    </w:p>
    <w:p w14:paraId="4A97B38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100px;  </w:t>
      </w:r>
    </w:p>
    <w:p w14:paraId="38CF778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30px;  </w:t>
      </w:r>
    </w:p>
    <w:p w14:paraId="0A29009D"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color</w:t>
      </w:r>
      <w:r w:rsidRPr="007B6D60">
        <w:rPr>
          <w:rFonts w:ascii="Consolas" w:eastAsia="Times New Roman" w:hAnsi="Consolas" w:cs="Consolas"/>
          <w:color w:val="000000"/>
          <w:sz w:val="18"/>
          <w:szCs w:val="18"/>
          <w:bdr w:val="none" w:sz="0" w:space="0" w:color="auto" w:frame="1"/>
          <w:lang w:eastAsia="fr-FR"/>
        </w:rPr>
        <w:t>: #FFFFFF;  </w:t>
      </w:r>
    </w:p>
    <w:p w14:paraId="62092B9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line-height</w:t>
      </w:r>
      <w:r w:rsidRPr="007B6D60">
        <w:rPr>
          <w:rFonts w:ascii="Consolas" w:eastAsia="Times New Roman" w:hAnsi="Consolas" w:cs="Consolas"/>
          <w:color w:val="000000"/>
          <w:sz w:val="18"/>
          <w:szCs w:val="18"/>
          <w:bdr w:val="none" w:sz="0" w:space="0" w:color="auto" w:frame="1"/>
          <w:lang w:eastAsia="fr-FR"/>
        </w:rPr>
        <w:t>: 210%;  </w:t>
      </w:r>
    </w:p>
    <w:p w14:paraId="14DA7F0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text-transform</w:t>
      </w:r>
      <w:r w:rsidRPr="007B6D60">
        <w:rPr>
          <w:rFonts w:ascii="Consolas" w:eastAsia="Times New Roman" w:hAnsi="Consolas" w:cs="Consolas"/>
          <w:color w:val="000000"/>
          <w:sz w:val="18"/>
          <w:szCs w:val="18"/>
          <w:bdr w:val="none" w:sz="0" w:space="0" w:color="auto" w:frame="1"/>
          <w:lang w:eastAsia="fr-FR"/>
        </w:rPr>
        <w:t>: uppercase;  </w:t>
      </w:r>
    </w:p>
    <w:p w14:paraId="1D46E47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margin-right</w:t>
      </w:r>
      <w:r w:rsidRPr="007B6D60">
        <w:rPr>
          <w:rFonts w:ascii="Consolas" w:eastAsia="Times New Roman" w:hAnsi="Consolas" w:cs="Consolas"/>
          <w:color w:val="000000"/>
          <w:sz w:val="18"/>
          <w:szCs w:val="18"/>
          <w:bdr w:val="none" w:sz="0" w:space="0" w:color="auto" w:frame="1"/>
          <w:lang w:eastAsia="fr-FR"/>
        </w:rPr>
        <w:t>: 5px;  </w:t>
      </w:r>
    </w:p>
    <w:p w14:paraId="43B85FC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margin-top</w:t>
      </w:r>
      <w:r w:rsidRPr="007B6D60">
        <w:rPr>
          <w:rFonts w:ascii="Consolas" w:eastAsia="Times New Roman" w:hAnsi="Consolas" w:cs="Consolas"/>
          <w:color w:val="000000"/>
          <w:sz w:val="18"/>
          <w:szCs w:val="18"/>
          <w:bdr w:val="none" w:sz="0" w:space="0" w:color="auto" w:frame="1"/>
          <w:lang w:eastAsia="fr-FR"/>
        </w:rPr>
        <w:t>: 20px;  </w:t>
      </w:r>
    </w:p>
    <w:p w14:paraId="13405E3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text-align</w:t>
      </w:r>
      <w:r w:rsidRPr="007B6D60">
        <w:rPr>
          <w:rFonts w:ascii="Consolas" w:eastAsia="Times New Roman" w:hAnsi="Consolas" w:cs="Consolas"/>
          <w:color w:val="000000"/>
          <w:sz w:val="18"/>
          <w:szCs w:val="18"/>
          <w:bdr w:val="none" w:sz="0" w:space="0" w:color="auto" w:frame="1"/>
          <w:lang w:eastAsia="fr-FR"/>
        </w:rPr>
        <w:t>: center;  </w:t>
      </w:r>
    </w:p>
    <w:p w14:paraId="276B51E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background-color</w:t>
      </w:r>
      <w:r w:rsidRPr="007B6D60">
        <w:rPr>
          <w:rFonts w:ascii="Consolas" w:eastAsia="Times New Roman" w:hAnsi="Consolas" w:cs="Consolas"/>
          <w:color w:val="000000"/>
          <w:sz w:val="18"/>
          <w:szCs w:val="18"/>
          <w:bdr w:val="none" w:sz="0" w:space="0" w:color="auto" w:frame="1"/>
          <w:lang w:eastAsia="fr-FR"/>
        </w:rPr>
        <w:t>: #F86E6E;  </w:t>
      </w:r>
    </w:p>
    <w:p w14:paraId="5B31D04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110FB7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#search-panel-delete-btn a  </w:t>
      </w:r>
    </w:p>
    <w:p w14:paraId="238B770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862BC0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block;  </w:t>
      </w:r>
    </w:p>
    <w:p w14:paraId="3ED4735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100%;  </w:t>
      </w:r>
    </w:p>
    <w:p w14:paraId="7759DB2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100%;  </w:t>
      </w:r>
    </w:p>
    <w:p w14:paraId="4D39150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color</w:t>
      </w:r>
      <w:r w:rsidRPr="007B6D60">
        <w:rPr>
          <w:rFonts w:ascii="Consolas" w:eastAsia="Times New Roman" w:hAnsi="Consolas" w:cs="Consolas"/>
          <w:color w:val="000000"/>
          <w:sz w:val="18"/>
          <w:szCs w:val="18"/>
          <w:bdr w:val="none" w:sz="0" w:space="0" w:color="auto" w:frame="1"/>
          <w:lang w:eastAsia="fr-FR"/>
        </w:rPr>
        <w:t>: #FFFFFF;  </w:t>
      </w:r>
    </w:p>
    <w:p w14:paraId="21E8675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BD0439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#map  </w:t>
      </w:r>
    </w:p>
    <w:p w14:paraId="2FBF299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3AC59C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border-right</w:t>
      </w:r>
      <w:r w:rsidRPr="007B6D60">
        <w:rPr>
          <w:rFonts w:ascii="Consolas" w:eastAsia="Times New Roman" w:hAnsi="Consolas" w:cs="Consolas"/>
          <w:color w:val="000000"/>
          <w:sz w:val="18"/>
          <w:szCs w:val="18"/>
          <w:bdr w:val="none" w:sz="0" w:space="0" w:color="auto" w:frame="1"/>
          <w:lang w:val="en-GB" w:eastAsia="fr-FR"/>
        </w:rPr>
        <w:t>: 2px solid #0EBFDD;  </w:t>
      </w:r>
    </w:p>
    <w:p w14:paraId="15FE11A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border-left</w:t>
      </w:r>
      <w:r w:rsidRPr="007B6D60">
        <w:rPr>
          <w:rFonts w:ascii="Consolas" w:eastAsia="Times New Roman" w:hAnsi="Consolas" w:cs="Consolas"/>
          <w:color w:val="000000"/>
          <w:sz w:val="18"/>
          <w:szCs w:val="18"/>
          <w:bdr w:val="none" w:sz="0" w:space="0" w:color="auto" w:frame="1"/>
          <w:lang w:val="en-GB" w:eastAsia="fr-FR"/>
        </w:rPr>
        <w:t>: 2px solid #0EBFDD;  </w:t>
      </w:r>
    </w:p>
    <w:p w14:paraId="4EF7D0A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40CEEE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F3642B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Footer */</w:t>
      </w:r>
      <w:r w:rsidRPr="007B6D60">
        <w:rPr>
          <w:rFonts w:ascii="Consolas" w:eastAsia="Times New Roman" w:hAnsi="Consolas" w:cs="Consolas"/>
          <w:color w:val="000000"/>
          <w:sz w:val="18"/>
          <w:szCs w:val="18"/>
          <w:bdr w:val="none" w:sz="0" w:space="0" w:color="auto" w:frame="1"/>
          <w:lang w:eastAsia="fr-FR"/>
        </w:rPr>
        <w:t>  </w:t>
      </w:r>
    </w:p>
    <w:p w14:paraId="6FAAAA7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footer  </w:t>
      </w:r>
    </w:p>
    <w:p w14:paraId="015B843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EEBB66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table;  </w:t>
      </w:r>
    </w:p>
    <w:p w14:paraId="23C15C6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100%;  </w:t>
      </w:r>
    </w:p>
    <w:p w14:paraId="4C025EE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padding-top</w:t>
      </w:r>
      <w:r w:rsidRPr="007B6D60">
        <w:rPr>
          <w:rFonts w:ascii="Consolas" w:eastAsia="Times New Roman" w:hAnsi="Consolas" w:cs="Consolas"/>
          <w:color w:val="000000"/>
          <w:sz w:val="18"/>
          <w:szCs w:val="18"/>
          <w:bdr w:val="none" w:sz="0" w:space="0" w:color="auto" w:frame="1"/>
          <w:lang w:eastAsia="fr-FR"/>
        </w:rPr>
        <w:t>: 50px;  </w:t>
      </w:r>
    </w:p>
    <w:p w14:paraId="11FF9BB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604E0A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42BD44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footer hr   </w:t>
      </w:r>
    </w:p>
    <w:p w14:paraId="307B0DD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BCFDD5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block;   </w:t>
      </w:r>
    </w:p>
    <w:p w14:paraId="706ADDF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 1px;  </w:t>
      </w:r>
    </w:p>
    <w:p w14:paraId="4ED34A7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border</w:t>
      </w:r>
      <w:r w:rsidRPr="007B6D60">
        <w:rPr>
          <w:rFonts w:ascii="Consolas" w:eastAsia="Times New Roman" w:hAnsi="Consolas" w:cs="Consolas"/>
          <w:color w:val="000000"/>
          <w:sz w:val="18"/>
          <w:szCs w:val="18"/>
          <w:bdr w:val="none" w:sz="0" w:space="0" w:color="auto" w:frame="1"/>
          <w:lang w:eastAsia="fr-FR"/>
        </w:rPr>
        <w:t>: 0;   </w:t>
      </w:r>
    </w:p>
    <w:p w14:paraId="1ADD88E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border-top</w:t>
      </w:r>
      <w:r w:rsidRPr="007B6D60">
        <w:rPr>
          <w:rFonts w:ascii="Consolas" w:eastAsia="Times New Roman" w:hAnsi="Consolas" w:cs="Consolas"/>
          <w:color w:val="000000"/>
          <w:sz w:val="18"/>
          <w:szCs w:val="18"/>
          <w:bdr w:val="none" w:sz="0" w:space="0" w:color="auto" w:frame="1"/>
          <w:lang w:eastAsia="fr-FR"/>
        </w:rPr>
        <w:t>: 1px solid #666666;  </w:t>
      </w:r>
    </w:p>
    <w:p w14:paraId="3FDB056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 75%;   </w:t>
      </w:r>
    </w:p>
    <w:p w14:paraId="506B0C5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padding</w:t>
      </w:r>
      <w:r w:rsidRPr="007B6D60">
        <w:rPr>
          <w:rFonts w:ascii="Consolas" w:eastAsia="Times New Roman" w:hAnsi="Consolas" w:cs="Consolas"/>
          <w:color w:val="000000"/>
          <w:sz w:val="18"/>
          <w:szCs w:val="18"/>
          <w:bdr w:val="none" w:sz="0" w:space="0" w:color="auto" w:frame="1"/>
          <w:lang w:eastAsia="fr-FR"/>
        </w:rPr>
        <w:t>: 0;   </w:t>
      </w:r>
    </w:p>
    <w:p w14:paraId="35C47FB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E63F50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w:t>
      </w:r>
    </w:p>
    <w:p w14:paraId="6BBC092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footer .copyright  </w:t>
      </w:r>
    </w:p>
    <w:p w14:paraId="27B8D1F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85B1F9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table;  </w:t>
      </w:r>
    </w:p>
    <w:p w14:paraId="5AD77BD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margin-left</w:t>
      </w:r>
      <w:r w:rsidRPr="007B6D60">
        <w:rPr>
          <w:rFonts w:ascii="Consolas" w:eastAsia="Times New Roman" w:hAnsi="Consolas" w:cs="Consolas"/>
          <w:color w:val="000000"/>
          <w:sz w:val="18"/>
          <w:szCs w:val="18"/>
          <w:bdr w:val="none" w:sz="0" w:space="0" w:color="auto" w:frame="1"/>
          <w:lang w:eastAsia="fr-FR"/>
        </w:rPr>
        <w:t>:auto;  </w:t>
      </w:r>
    </w:p>
    <w:p w14:paraId="17B6790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margin-right</w:t>
      </w:r>
      <w:r w:rsidRPr="007B6D60">
        <w:rPr>
          <w:rFonts w:ascii="Consolas" w:eastAsia="Times New Roman" w:hAnsi="Consolas" w:cs="Consolas"/>
          <w:color w:val="000000"/>
          <w:sz w:val="18"/>
          <w:szCs w:val="18"/>
          <w:bdr w:val="none" w:sz="0" w:space="0" w:color="auto" w:frame="1"/>
          <w:lang w:eastAsia="fr-FR"/>
        </w:rPr>
        <w:t>:auto;  </w:t>
      </w:r>
    </w:p>
    <w:p w14:paraId="4E4D51BD"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92138A2" w14:textId="4E886844" w:rsidR="0004119D" w:rsidRDefault="0004119D">
      <w:pPr>
        <w:jc w:val="left"/>
      </w:pPr>
      <w:r>
        <w:br w:type="page"/>
      </w:r>
    </w:p>
    <w:p w14:paraId="6214CA99" w14:textId="09B2EBB5" w:rsidR="00823524" w:rsidRDefault="0004119D" w:rsidP="0004119D">
      <w:pPr>
        <w:pStyle w:val="Titre1"/>
        <w:jc w:val="center"/>
      </w:pPr>
      <w:bookmarkStart w:id="88" w:name="_Toc408863829"/>
      <w:r>
        <w:lastRenderedPageBreak/>
        <w:t>Codage HTML de la maquette</w:t>
      </w:r>
      <w:bookmarkEnd w:id="88"/>
    </w:p>
    <w:p w14:paraId="51D5949B" w14:textId="3D1959D4" w:rsidR="0004119D" w:rsidRDefault="00967C85" w:rsidP="0004119D">
      <w:r>
        <w:t>Étant</w:t>
      </w:r>
      <w:r w:rsidR="0004119D">
        <w:t xml:space="preserve"> donné la complexité technique du projet associée aux choix technologiques effectués, il est difficile de fournir une maquette correspondant au site final en se limitant au HTML. Le site est inhéremment dynamique : l’utilisation de JavaScript associée au back-end est omniprése</w:t>
      </w:r>
      <w:r w:rsidR="006D5CB5">
        <w:t>nte, et le site perd son sens et la totalité de ses fonctionnalités sans.</w:t>
      </w:r>
    </w:p>
    <w:p w14:paraId="25A99FDF" w14:textId="70F2EE2E" w:rsidR="0004119D" w:rsidRDefault="0004119D" w:rsidP="0004119D">
      <w:r>
        <w:t>La totalité du site web, incluant le front-end, le back-end et la base de données, est fonctionnelle et disponible dans l’archive (sous dossier « code ») mais leur mise en place demande une configuration importante.</w:t>
      </w:r>
    </w:p>
    <w:p w14:paraId="295346B8" w14:textId="152527E1" w:rsidR="00956483" w:rsidRPr="00956483" w:rsidRDefault="0004119D" w:rsidP="00823524">
      <w:pPr>
        <w:rPr>
          <w:color w:val="993E21" w:themeColor="hyperlink"/>
          <w:u w:val="single"/>
        </w:rPr>
      </w:pPr>
      <w:r>
        <w:t xml:space="preserve">Si vous souhaitiez consulter le site, nous fournissons une version visible en ligne à l’adresse </w:t>
      </w:r>
      <w:hyperlink r:id="rId28" w:history="1">
        <w:r w:rsidRPr="00F53A79">
          <w:rPr>
            <w:rStyle w:val="Lienhypertexte"/>
          </w:rPr>
          <w:t>http://srv0.sknz.info:3733/</w:t>
        </w:r>
      </w:hyperlink>
    </w:p>
    <w:p w14:paraId="18CA70BA" w14:textId="77777777" w:rsidR="00823524" w:rsidRDefault="00823524" w:rsidP="00823524">
      <w:pPr>
        <w:rPr>
          <w:rFonts w:asciiTheme="majorHAnsi" w:eastAsiaTheme="majorEastAsia" w:hAnsiTheme="majorHAnsi" w:cstheme="majorBidi"/>
          <w:color w:val="3F251D" w:themeColor="accent1"/>
          <w:sz w:val="40"/>
          <w:szCs w:val="30"/>
        </w:rPr>
      </w:pPr>
      <w:r>
        <w:br w:type="page"/>
      </w:r>
    </w:p>
    <w:p w14:paraId="737986D9" w14:textId="7E41E819" w:rsidR="00823524" w:rsidRDefault="00DE6752" w:rsidP="00823524">
      <w:pPr>
        <w:pStyle w:val="Titre1"/>
        <w:jc w:val="center"/>
      </w:pPr>
      <w:bookmarkStart w:id="89" w:name="_Toc408863830"/>
      <w:r>
        <w:lastRenderedPageBreak/>
        <w:t>Diagramme</w:t>
      </w:r>
      <w:r w:rsidR="001D23DD">
        <w:t>s</w:t>
      </w:r>
      <w:r>
        <w:t xml:space="preserve"> Méthode Potentiel-Tâche</w:t>
      </w:r>
      <w:bookmarkEnd w:id="89"/>
    </w:p>
    <w:p w14:paraId="71E9F0E3" w14:textId="2920D4E0" w:rsidR="005041D8" w:rsidRPr="005041D8" w:rsidRDefault="005041D8" w:rsidP="005041D8">
      <w:r>
        <w:t>Aussi visibles dans le fichier « Plannification.xlsx »</w:t>
      </w:r>
      <w:r w:rsidR="00DD0C32">
        <w:t>.</w:t>
      </w:r>
    </w:p>
    <w:p w14:paraId="4195A84B" w14:textId="1593D989" w:rsidR="00DE6752" w:rsidRPr="00DE6752" w:rsidRDefault="00DE6752" w:rsidP="00DE6752"/>
    <w:p w14:paraId="4D275A69" w14:textId="640D0A19" w:rsidR="00823524" w:rsidRDefault="00DE6752">
      <w:pPr>
        <w:jc w:val="left"/>
        <w:rPr>
          <w:rFonts w:asciiTheme="majorHAnsi" w:eastAsia="Times New Roman" w:hAnsiTheme="majorHAnsi" w:cs="Times New Roman"/>
          <w:color w:val="3F251D" w:themeColor="accent1"/>
          <w:sz w:val="40"/>
          <w:szCs w:val="30"/>
        </w:rPr>
      </w:pPr>
      <w:r>
        <w:rPr>
          <w:noProof/>
          <w:lang w:eastAsia="fr-FR"/>
        </w:rPr>
        <w:drawing>
          <wp:anchor distT="0" distB="0" distL="114300" distR="114300" simplePos="0" relativeHeight="251658241" behindDoc="1" locked="0" layoutInCell="1" allowOverlap="1" wp14:anchorId="57047AB2" wp14:editId="3A77A5CB">
            <wp:simplePos x="0" y="0"/>
            <wp:positionH relativeFrom="column">
              <wp:posOffset>-747395</wp:posOffset>
            </wp:positionH>
            <wp:positionV relativeFrom="paragraph">
              <wp:posOffset>2107565</wp:posOffset>
            </wp:positionV>
            <wp:extent cx="7082790" cy="2360930"/>
            <wp:effectExtent l="0" t="1270" r="2540" b="2540"/>
            <wp:wrapTight wrapText="bothSides">
              <wp:wrapPolygon edited="0">
                <wp:start x="-4" y="21588"/>
                <wp:lineTo x="21550" y="21588"/>
                <wp:lineTo x="21550" y="151"/>
                <wp:lineTo x="-4" y="151"/>
                <wp:lineTo x="-4" y="21588"/>
              </wp:wrapPolygon>
            </wp:wrapTight>
            <wp:docPr id="31" name="Image 31" descr="http://puu.sh/eoC7t/3ecca8ff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uu.sh/eoC7t/3ecca8ffd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082790" cy="2360930"/>
                    </a:xfrm>
                    <a:prstGeom prst="rect">
                      <a:avLst/>
                    </a:prstGeom>
                    <a:noFill/>
                    <a:ln>
                      <a:noFill/>
                    </a:ln>
                  </pic:spPr>
                </pic:pic>
              </a:graphicData>
            </a:graphic>
          </wp:anchor>
        </w:drawing>
      </w:r>
      <w:r w:rsidR="00823524">
        <w:rPr>
          <w:rFonts w:eastAsia="Times New Roman" w:cs="Times New Roman"/>
        </w:rPr>
        <w:br w:type="page"/>
      </w:r>
    </w:p>
    <w:p w14:paraId="78893C38" w14:textId="285F832C" w:rsidR="000D42D7" w:rsidRDefault="000D42D7">
      <w:pPr>
        <w:jc w:val="left"/>
        <w:rPr>
          <w:rFonts w:asciiTheme="majorHAnsi" w:eastAsia="Times New Roman" w:hAnsiTheme="majorHAnsi" w:cs="Times New Roman"/>
          <w:color w:val="3F251D" w:themeColor="accent1"/>
          <w:sz w:val="40"/>
          <w:szCs w:val="30"/>
        </w:rPr>
      </w:pPr>
      <w:r>
        <w:rPr>
          <w:noProof/>
          <w:lang w:eastAsia="fr-FR"/>
        </w:rPr>
        <w:lastRenderedPageBreak/>
        <w:drawing>
          <wp:anchor distT="0" distB="0" distL="114300" distR="114300" simplePos="0" relativeHeight="251658240" behindDoc="1" locked="0" layoutInCell="1" allowOverlap="1" wp14:anchorId="13E66F1C" wp14:editId="1B203D8E">
            <wp:simplePos x="0" y="0"/>
            <wp:positionH relativeFrom="column">
              <wp:posOffset>-1592580</wp:posOffset>
            </wp:positionH>
            <wp:positionV relativeFrom="paragraph">
              <wp:posOffset>2728595</wp:posOffset>
            </wp:positionV>
            <wp:extent cx="8778875" cy="2411095"/>
            <wp:effectExtent l="2540" t="0" r="5715" b="5715"/>
            <wp:wrapTight wrapText="bothSides">
              <wp:wrapPolygon edited="0">
                <wp:start x="6" y="21623"/>
                <wp:lineTo x="21567" y="21623"/>
                <wp:lineTo x="21567" y="119"/>
                <wp:lineTo x="6" y="119"/>
                <wp:lineTo x="6" y="21623"/>
              </wp:wrapPolygon>
            </wp:wrapTight>
            <wp:docPr id="33" name="Image 33" descr="http://puu.sh/eoCTJ/d5f8a60e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eoCTJ/d5f8a60eb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8778875" cy="2411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imes New Roman"/>
        </w:rPr>
        <w:t xml:space="preserve"> </w:t>
      </w:r>
      <w:r>
        <w:rPr>
          <w:rFonts w:eastAsia="Times New Roman" w:cs="Times New Roman"/>
        </w:rPr>
        <w:br w:type="page"/>
      </w:r>
    </w:p>
    <w:p w14:paraId="73E3B8B0" w14:textId="74FB7B0A" w:rsidR="000D42D7" w:rsidRDefault="00957F96">
      <w:pPr>
        <w:jc w:val="left"/>
        <w:rPr>
          <w:rFonts w:asciiTheme="majorHAnsi" w:eastAsia="Times New Roman" w:hAnsiTheme="majorHAnsi" w:cs="Times New Roman"/>
          <w:color w:val="3F251D" w:themeColor="accent1"/>
          <w:sz w:val="40"/>
          <w:szCs w:val="30"/>
        </w:rPr>
      </w:pPr>
      <w:r>
        <w:rPr>
          <w:noProof/>
          <w:lang w:eastAsia="fr-FR"/>
        </w:rPr>
        <w:lastRenderedPageBreak/>
        <w:drawing>
          <wp:anchor distT="0" distB="0" distL="114300" distR="114300" simplePos="0" relativeHeight="251658243" behindDoc="1" locked="0" layoutInCell="1" allowOverlap="1" wp14:anchorId="525D4067" wp14:editId="3EE63E23">
            <wp:simplePos x="0" y="0"/>
            <wp:positionH relativeFrom="column">
              <wp:posOffset>-1543685</wp:posOffset>
            </wp:positionH>
            <wp:positionV relativeFrom="paragraph">
              <wp:posOffset>2926080</wp:posOffset>
            </wp:positionV>
            <wp:extent cx="8866505" cy="2117725"/>
            <wp:effectExtent l="2540" t="0" r="0" b="0"/>
            <wp:wrapTight wrapText="bothSides">
              <wp:wrapPolygon edited="0">
                <wp:start x="6" y="21626"/>
                <wp:lineTo x="21540" y="21626"/>
                <wp:lineTo x="21540" y="253"/>
                <wp:lineTo x="6" y="253"/>
                <wp:lineTo x="6" y="21626"/>
              </wp:wrapPolygon>
            </wp:wrapTight>
            <wp:docPr id="34" name="Image 34" descr="http://puu.sh/eoDav/215a1f5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uu.sh/eoDav/215a1f52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86650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imes New Roman"/>
        </w:rPr>
        <w:t xml:space="preserve"> </w:t>
      </w:r>
      <w:r w:rsidR="000D42D7">
        <w:rPr>
          <w:rFonts w:eastAsia="Times New Roman" w:cs="Times New Roman"/>
        </w:rPr>
        <w:br w:type="page"/>
      </w:r>
    </w:p>
    <w:p w14:paraId="00AC07D9" w14:textId="43733B03" w:rsidR="005041D8" w:rsidRDefault="005041D8" w:rsidP="005041D8">
      <w:pPr>
        <w:pStyle w:val="Titre1"/>
        <w:jc w:val="center"/>
      </w:pPr>
      <w:bookmarkStart w:id="90" w:name="_Toc408863831"/>
      <w:r>
        <w:lastRenderedPageBreak/>
        <w:t>Tableau des tâches</w:t>
      </w:r>
      <w:bookmarkEnd w:id="90"/>
    </w:p>
    <w:p w14:paraId="6011598A" w14:textId="0A2CC0B7" w:rsidR="005041D8" w:rsidRDefault="005041D8" w:rsidP="005041D8">
      <w:pPr>
        <w:rPr>
          <w:rFonts w:asciiTheme="minorHAnsi" w:hAnsiTheme="minorHAnsi"/>
          <w:sz w:val="20"/>
          <w:lang w:val="en-US"/>
        </w:rPr>
      </w:pPr>
      <w:r>
        <w:fldChar w:fldCharType="begin"/>
      </w:r>
      <w:r>
        <w:instrText xml:space="preserve"> LINK Excel.Sheet.12 "F:\\Development\\amudrive\\doc\\Plannification.xlsx" "Tâches!L1C1:L23C6" \a \f 5 \h  \* MERGEFORMAT </w:instrText>
      </w:r>
      <w:r>
        <w:fldChar w:fldCharType="separate"/>
      </w:r>
    </w:p>
    <w:tbl>
      <w:tblPr>
        <w:tblStyle w:val="Grilledutableau"/>
        <w:tblW w:w="9440" w:type="dxa"/>
        <w:tblLook w:val="04A0" w:firstRow="1" w:lastRow="0" w:firstColumn="1" w:lastColumn="0" w:noHBand="0" w:noVBand="1"/>
      </w:tblPr>
      <w:tblGrid>
        <w:gridCol w:w="1003"/>
        <w:gridCol w:w="3580"/>
        <w:gridCol w:w="792"/>
        <w:gridCol w:w="800"/>
        <w:gridCol w:w="1740"/>
        <w:gridCol w:w="1680"/>
      </w:tblGrid>
      <w:tr w:rsidR="005041D8" w:rsidRPr="005041D8" w14:paraId="7478F706" w14:textId="77777777" w:rsidTr="005041D8">
        <w:trPr>
          <w:trHeight w:val="300"/>
        </w:trPr>
        <w:tc>
          <w:tcPr>
            <w:tcW w:w="920" w:type="dxa"/>
            <w:noWrap/>
            <w:hideMark/>
          </w:tcPr>
          <w:p w14:paraId="3967AA1F" w14:textId="77777777" w:rsidR="005041D8" w:rsidRPr="005041D8" w:rsidRDefault="005041D8">
            <w:pPr>
              <w:rPr>
                <w:b/>
                <w:bCs/>
              </w:rPr>
            </w:pPr>
            <w:r w:rsidRPr="005041D8">
              <w:rPr>
                <w:b/>
                <w:bCs/>
              </w:rPr>
              <w:t>Numéro</w:t>
            </w:r>
          </w:p>
        </w:tc>
        <w:tc>
          <w:tcPr>
            <w:tcW w:w="3580" w:type="dxa"/>
            <w:noWrap/>
            <w:hideMark/>
          </w:tcPr>
          <w:p w14:paraId="58F62839" w14:textId="77777777" w:rsidR="005041D8" w:rsidRPr="005041D8" w:rsidRDefault="005041D8">
            <w:pPr>
              <w:rPr>
                <w:b/>
                <w:bCs/>
              </w:rPr>
            </w:pPr>
            <w:r w:rsidRPr="005041D8">
              <w:rPr>
                <w:b/>
                <w:bCs/>
              </w:rPr>
              <w:t>Nom</w:t>
            </w:r>
          </w:p>
        </w:tc>
        <w:tc>
          <w:tcPr>
            <w:tcW w:w="720" w:type="dxa"/>
            <w:noWrap/>
            <w:hideMark/>
          </w:tcPr>
          <w:p w14:paraId="7671FF0D" w14:textId="77777777" w:rsidR="005041D8" w:rsidRPr="005041D8" w:rsidRDefault="005041D8">
            <w:pPr>
              <w:rPr>
                <w:b/>
                <w:bCs/>
              </w:rPr>
            </w:pPr>
            <w:r w:rsidRPr="005041D8">
              <w:rPr>
                <w:b/>
                <w:bCs/>
              </w:rPr>
              <w:t>Duree</w:t>
            </w:r>
          </w:p>
        </w:tc>
        <w:tc>
          <w:tcPr>
            <w:tcW w:w="800" w:type="dxa"/>
            <w:noWrap/>
            <w:hideMark/>
          </w:tcPr>
          <w:p w14:paraId="0E528897" w14:textId="77777777" w:rsidR="005041D8" w:rsidRPr="005041D8" w:rsidRDefault="005041D8">
            <w:pPr>
              <w:rPr>
                <w:b/>
                <w:bCs/>
              </w:rPr>
            </w:pPr>
            <w:r w:rsidRPr="005041D8">
              <w:rPr>
                <w:b/>
                <w:bCs/>
              </w:rPr>
              <w:t>Nb Pers</w:t>
            </w:r>
          </w:p>
        </w:tc>
        <w:tc>
          <w:tcPr>
            <w:tcW w:w="1740" w:type="dxa"/>
            <w:noWrap/>
            <w:hideMark/>
          </w:tcPr>
          <w:p w14:paraId="0F4ECDDE" w14:textId="77777777" w:rsidR="005041D8" w:rsidRPr="005041D8" w:rsidRDefault="005041D8">
            <w:pPr>
              <w:rPr>
                <w:b/>
                <w:bCs/>
              </w:rPr>
            </w:pPr>
            <w:r w:rsidRPr="005041D8">
              <w:rPr>
                <w:b/>
                <w:bCs/>
              </w:rPr>
              <w:t>Sous equipe</w:t>
            </w:r>
          </w:p>
        </w:tc>
        <w:tc>
          <w:tcPr>
            <w:tcW w:w="1680" w:type="dxa"/>
            <w:noWrap/>
            <w:hideMark/>
          </w:tcPr>
          <w:p w14:paraId="5D3C7C49" w14:textId="77777777" w:rsidR="005041D8" w:rsidRPr="005041D8" w:rsidRDefault="005041D8">
            <w:pPr>
              <w:rPr>
                <w:b/>
                <w:bCs/>
              </w:rPr>
            </w:pPr>
            <w:r w:rsidRPr="005041D8">
              <w:rPr>
                <w:b/>
                <w:bCs/>
              </w:rPr>
              <w:t>Tâche parente</w:t>
            </w:r>
          </w:p>
        </w:tc>
      </w:tr>
      <w:tr w:rsidR="005041D8" w:rsidRPr="005041D8" w14:paraId="037F2F3E" w14:textId="77777777" w:rsidTr="005041D8">
        <w:trPr>
          <w:trHeight w:val="300"/>
        </w:trPr>
        <w:tc>
          <w:tcPr>
            <w:tcW w:w="920" w:type="dxa"/>
            <w:noWrap/>
            <w:hideMark/>
          </w:tcPr>
          <w:p w14:paraId="5FA9A0B5" w14:textId="77777777" w:rsidR="005041D8" w:rsidRPr="005041D8" w:rsidRDefault="005041D8">
            <w:r w:rsidRPr="005041D8">
              <w:t>#1</w:t>
            </w:r>
          </w:p>
        </w:tc>
        <w:tc>
          <w:tcPr>
            <w:tcW w:w="3580" w:type="dxa"/>
            <w:noWrap/>
            <w:hideMark/>
          </w:tcPr>
          <w:p w14:paraId="09871F97" w14:textId="5BC840CB" w:rsidR="005041D8" w:rsidRPr="005041D8" w:rsidRDefault="00956483">
            <w:r w:rsidRPr="005041D8">
              <w:t>Étude</w:t>
            </w:r>
            <w:r w:rsidR="005041D8" w:rsidRPr="005041D8">
              <w:t xml:space="preserve"> storyboard &amp; découpe</w:t>
            </w:r>
          </w:p>
        </w:tc>
        <w:tc>
          <w:tcPr>
            <w:tcW w:w="720" w:type="dxa"/>
            <w:noWrap/>
            <w:hideMark/>
          </w:tcPr>
          <w:p w14:paraId="1FD3A38C" w14:textId="77777777" w:rsidR="005041D8" w:rsidRPr="005041D8" w:rsidRDefault="005041D8" w:rsidP="005041D8">
            <w:r w:rsidRPr="005041D8">
              <w:t>1</w:t>
            </w:r>
          </w:p>
        </w:tc>
        <w:tc>
          <w:tcPr>
            <w:tcW w:w="800" w:type="dxa"/>
            <w:noWrap/>
            <w:hideMark/>
          </w:tcPr>
          <w:p w14:paraId="1535F479" w14:textId="77777777" w:rsidR="005041D8" w:rsidRPr="005041D8" w:rsidRDefault="005041D8" w:rsidP="005041D8">
            <w:r w:rsidRPr="005041D8">
              <w:t>2</w:t>
            </w:r>
          </w:p>
        </w:tc>
        <w:tc>
          <w:tcPr>
            <w:tcW w:w="1740" w:type="dxa"/>
            <w:noWrap/>
            <w:hideMark/>
          </w:tcPr>
          <w:p w14:paraId="51F08BCA" w14:textId="77777777" w:rsidR="005041D8" w:rsidRPr="005041D8" w:rsidRDefault="005041D8" w:rsidP="005041D8">
            <w:r w:rsidRPr="005041D8">
              <w:t>Front end</w:t>
            </w:r>
          </w:p>
        </w:tc>
        <w:tc>
          <w:tcPr>
            <w:tcW w:w="1680" w:type="dxa"/>
            <w:noWrap/>
            <w:hideMark/>
          </w:tcPr>
          <w:p w14:paraId="142FA950" w14:textId="77777777" w:rsidR="005041D8" w:rsidRPr="005041D8" w:rsidRDefault="005041D8"/>
        </w:tc>
      </w:tr>
      <w:tr w:rsidR="005041D8" w:rsidRPr="005041D8" w14:paraId="4F4F888E" w14:textId="77777777" w:rsidTr="005041D8">
        <w:trPr>
          <w:trHeight w:val="300"/>
        </w:trPr>
        <w:tc>
          <w:tcPr>
            <w:tcW w:w="920" w:type="dxa"/>
            <w:noWrap/>
            <w:hideMark/>
          </w:tcPr>
          <w:p w14:paraId="41441472" w14:textId="77777777" w:rsidR="005041D8" w:rsidRPr="005041D8" w:rsidRDefault="005041D8">
            <w:r w:rsidRPr="005041D8">
              <w:t>#5</w:t>
            </w:r>
          </w:p>
        </w:tc>
        <w:tc>
          <w:tcPr>
            <w:tcW w:w="3580" w:type="dxa"/>
            <w:noWrap/>
            <w:hideMark/>
          </w:tcPr>
          <w:p w14:paraId="6BD138B8" w14:textId="77777777" w:rsidR="005041D8" w:rsidRPr="005041D8" w:rsidRDefault="005041D8">
            <w:r w:rsidRPr="005041D8">
              <w:t>Choix SGBD</w:t>
            </w:r>
          </w:p>
        </w:tc>
        <w:tc>
          <w:tcPr>
            <w:tcW w:w="720" w:type="dxa"/>
            <w:noWrap/>
            <w:hideMark/>
          </w:tcPr>
          <w:p w14:paraId="5479ECD8" w14:textId="77777777" w:rsidR="005041D8" w:rsidRPr="005041D8" w:rsidRDefault="005041D8" w:rsidP="005041D8">
            <w:r w:rsidRPr="005041D8">
              <w:t>1</w:t>
            </w:r>
          </w:p>
        </w:tc>
        <w:tc>
          <w:tcPr>
            <w:tcW w:w="800" w:type="dxa"/>
            <w:noWrap/>
            <w:hideMark/>
          </w:tcPr>
          <w:p w14:paraId="647FFA00" w14:textId="77777777" w:rsidR="005041D8" w:rsidRPr="005041D8" w:rsidRDefault="005041D8" w:rsidP="005041D8">
            <w:r w:rsidRPr="005041D8">
              <w:t>1</w:t>
            </w:r>
          </w:p>
        </w:tc>
        <w:tc>
          <w:tcPr>
            <w:tcW w:w="1740" w:type="dxa"/>
            <w:noWrap/>
            <w:hideMark/>
          </w:tcPr>
          <w:p w14:paraId="1CA6C28B" w14:textId="77777777" w:rsidR="005041D8" w:rsidRPr="005041D8" w:rsidRDefault="005041D8" w:rsidP="005041D8">
            <w:r w:rsidRPr="005041D8">
              <w:t>Back end</w:t>
            </w:r>
          </w:p>
        </w:tc>
        <w:tc>
          <w:tcPr>
            <w:tcW w:w="1680" w:type="dxa"/>
            <w:noWrap/>
            <w:hideMark/>
          </w:tcPr>
          <w:p w14:paraId="44822197" w14:textId="77777777" w:rsidR="005041D8" w:rsidRPr="005041D8" w:rsidRDefault="005041D8"/>
        </w:tc>
      </w:tr>
      <w:tr w:rsidR="005041D8" w:rsidRPr="005041D8" w14:paraId="387838E9" w14:textId="77777777" w:rsidTr="005041D8">
        <w:trPr>
          <w:trHeight w:val="300"/>
        </w:trPr>
        <w:tc>
          <w:tcPr>
            <w:tcW w:w="920" w:type="dxa"/>
            <w:noWrap/>
            <w:hideMark/>
          </w:tcPr>
          <w:p w14:paraId="39367C3D" w14:textId="77777777" w:rsidR="005041D8" w:rsidRPr="005041D8" w:rsidRDefault="005041D8">
            <w:r w:rsidRPr="005041D8">
              <w:t>#6</w:t>
            </w:r>
          </w:p>
        </w:tc>
        <w:tc>
          <w:tcPr>
            <w:tcW w:w="3580" w:type="dxa"/>
            <w:noWrap/>
            <w:hideMark/>
          </w:tcPr>
          <w:p w14:paraId="7A490307" w14:textId="77777777" w:rsidR="005041D8" w:rsidRPr="005041D8" w:rsidRDefault="005041D8">
            <w:r w:rsidRPr="005041D8">
              <w:t>Schéma BD</w:t>
            </w:r>
          </w:p>
        </w:tc>
        <w:tc>
          <w:tcPr>
            <w:tcW w:w="720" w:type="dxa"/>
            <w:noWrap/>
            <w:hideMark/>
          </w:tcPr>
          <w:p w14:paraId="5E061FB3" w14:textId="77777777" w:rsidR="005041D8" w:rsidRPr="005041D8" w:rsidRDefault="005041D8" w:rsidP="005041D8">
            <w:r w:rsidRPr="005041D8">
              <w:t>1</w:t>
            </w:r>
          </w:p>
        </w:tc>
        <w:tc>
          <w:tcPr>
            <w:tcW w:w="800" w:type="dxa"/>
            <w:noWrap/>
            <w:hideMark/>
          </w:tcPr>
          <w:p w14:paraId="2BFAEF1E" w14:textId="77777777" w:rsidR="005041D8" w:rsidRPr="005041D8" w:rsidRDefault="005041D8" w:rsidP="005041D8">
            <w:r w:rsidRPr="005041D8">
              <w:t>1</w:t>
            </w:r>
          </w:p>
        </w:tc>
        <w:tc>
          <w:tcPr>
            <w:tcW w:w="1740" w:type="dxa"/>
            <w:noWrap/>
            <w:hideMark/>
          </w:tcPr>
          <w:p w14:paraId="54B42A9D" w14:textId="77777777" w:rsidR="005041D8" w:rsidRPr="005041D8" w:rsidRDefault="005041D8" w:rsidP="005041D8">
            <w:r w:rsidRPr="005041D8">
              <w:t>Back end</w:t>
            </w:r>
          </w:p>
        </w:tc>
        <w:tc>
          <w:tcPr>
            <w:tcW w:w="1680" w:type="dxa"/>
            <w:noWrap/>
            <w:hideMark/>
          </w:tcPr>
          <w:p w14:paraId="1ED3A546" w14:textId="77777777" w:rsidR="005041D8" w:rsidRPr="005041D8" w:rsidRDefault="005041D8"/>
        </w:tc>
      </w:tr>
      <w:tr w:rsidR="005041D8" w:rsidRPr="005041D8" w14:paraId="315FFCC6" w14:textId="77777777" w:rsidTr="005041D8">
        <w:trPr>
          <w:trHeight w:val="300"/>
        </w:trPr>
        <w:tc>
          <w:tcPr>
            <w:tcW w:w="920" w:type="dxa"/>
            <w:noWrap/>
            <w:hideMark/>
          </w:tcPr>
          <w:p w14:paraId="772C0B3F" w14:textId="77777777" w:rsidR="005041D8" w:rsidRPr="005041D8" w:rsidRDefault="005041D8">
            <w:r w:rsidRPr="005041D8">
              <w:t>#7</w:t>
            </w:r>
          </w:p>
        </w:tc>
        <w:tc>
          <w:tcPr>
            <w:tcW w:w="3580" w:type="dxa"/>
            <w:noWrap/>
            <w:hideMark/>
          </w:tcPr>
          <w:p w14:paraId="6FB87076" w14:textId="32475AAF" w:rsidR="005041D8" w:rsidRPr="005041D8" w:rsidRDefault="005041D8">
            <w:r w:rsidRPr="005041D8">
              <w:t xml:space="preserve">Dérivation </w:t>
            </w:r>
            <w:r w:rsidR="00956483" w:rsidRPr="005041D8">
              <w:t>relationnelle</w:t>
            </w:r>
          </w:p>
        </w:tc>
        <w:tc>
          <w:tcPr>
            <w:tcW w:w="720" w:type="dxa"/>
            <w:noWrap/>
            <w:hideMark/>
          </w:tcPr>
          <w:p w14:paraId="11BF5362" w14:textId="77777777" w:rsidR="005041D8" w:rsidRPr="005041D8" w:rsidRDefault="005041D8" w:rsidP="005041D8">
            <w:r w:rsidRPr="005041D8">
              <w:t>1</w:t>
            </w:r>
          </w:p>
        </w:tc>
        <w:tc>
          <w:tcPr>
            <w:tcW w:w="800" w:type="dxa"/>
            <w:noWrap/>
            <w:hideMark/>
          </w:tcPr>
          <w:p w14:paraId="73EE9B75" w14:textId="77777777" w:rsidR="005041D8" w:rsidRPr="005041D8" w:rsidRDefault="005041D8" w:rsidP="005041D8">
            <w:r w:rsidRPr="005041D8">
              <w:t>1</w:t>
            </w:r>
          </w:p>
        </w:tc>
        <w:tc>
          <w:tcPr>
            <w:tcW w:w="1740" w:type="dxa"/>
            <w:noWrap/>
            <w:hideMark/>
          </w:tcPr>
          <w:p w14:paraId="23CED4F0" w14:textId="77777777" w:rsidR="005041D8" w:rsidRPr="005041D8" w:rsidRDefault="005041D8" w:rsidP="005041D8">
            <w:r w:rsidRPr="005041D8">
              <w:t>Back end</w:t>
            </w:r>
          </w:p>
        </w:tc>
        <w:tc>
          <w:tcPr>
            <w:tcW w:w="1680" w:type="dxa"/>
            <w:noWrap/>
            <w:hideMark/>
          </w:tcPr>
          <w:p w14:paraId="50CBB15C" w14:textId="77777777" w:rsidR="005041D8" w:rsidRPr="005041D8" w:rsidRDefault="005041D8">
            <w:r w:rsidRPr="005041D8">
              <w:t>#5, #6</w:t>
            </w:r>
          </w:p>
        </w:tc>
      </w:tr>
      <w:tr w:rsidR="005041D8" w:rsidRPr="005041D8" w14:paraId="58F9AE43" w14:textId="77777777" w:rsidTr="005041D8">
        <w:trPr>
          <w:trHeight w:val="300"/>
        </w:trPr>
        <w:tc>
          <w:tcPr>
            <w:tcW w:w="920" w:type="dxa"/>
            <w:noWrap/>
            <w:hideMark/>
          </w:tcPr>
          <w:p w14:paraId="4A71166A" w14:textId="77777777" w:rsidR="005041D8" w:rsidRPr="005041D8" w:rsidRDefault="005041D8">
            <w:r w:rsidRPr="005041D8">
              <w:t>#22</w:t>
            </w:r>
          </w:p>
        </w:tc>
        <w:tc>
          <w:tcPr>
            <w:tcW w:w="3580" w:type="dxa"/>
            <w:noWrap/>
            <w:hideMark/>
          </w:tcPr>
          <w:p w14:paraId="6F75BC38" w14:textId="77777777" w:rsidR="005041D8" w:rsidRPr="005041D8" w:rsidRDefault="005041D8">
            <w:r w:rsidRPr="005041D8">
              <w:t>Structure générale</w:t>
            </w:r>
          </w:p>
        </w:tc>
        <w:tc>
          <w:tcPr>
            <w:tcW w:w="720" w:type="dxa"/>
            <w:noWrap/>
            <w:hideMark/>
          </w:tcPr>
          <w:p w14:paraId="12C296C6" w14:textId="77777777" w:rsidR="005041D8" w:rsidRPr="005041D8" w:rsidRDefault="005041D8" w:rsidP="005041D8">
            <w:r w:rsidRPr="005041D8">
              <w:t>1</w:t>
            </w:r>
          </w:p>
        </w:tc>
        <w:tc>
          <w:tcPr>
            <w:tcW w:w="800" w:type="dxa"/>
            <w:noWrap/>
            <w:hideMark/>
          </w:tcPr>
          <w:p w14:paraId="4E1EE918" w14:textId="77777777" w:rsidR="005041D8" w:rsidRPr="005041D8" w:rsidRDefault="005041D8" w:rsidP="005041D8">
            <w:r w:rsidRPr="005041D8">
              <w:t>2</w:t>
            </w:r>
          </w:p>
        </w:tc>
        <w:tc>
          <w:tcPr>
            <w:tcW w:w="1740" w:type="dxa"/>
            <w:noWrap/>
            <w:hideMark/>
          </w:tcPr>
          <w:p w14:paraId="12E11C48" w14:textId="77777777" w:rsidR="005041D8" w:rsidRPr="005041D8" w:rsidRDefault="005041D8" w:rsidP="005041D8">
            <w:r w:rsidRPr="005041D8">
              <w:t>Front end</w:t>
            </w:r>
          </w:p>
        </w:tc>
        <w:tc>
          <w:tcPr>
            <w:tcW w:w="1680" w:type="dxa"/>
            <w:noWrap/>
            <w:hideMark/>
          </w:tcPr>
          <w:p w14:paraId="6106B279" w14:textId="77777777" w:rsidR="005041D8" w:rsidRPr="005041D8" w:rsidRDefault="005041D8">
            <w:r w:rsidRPr="005041D8">
              <w:t>#1</w:t>
            </w:r>
          </w:p>
        </w:tc>
      </w:tr>
      <w:tr w:rsidR="005041D8" w:rsidRPr="005041D8" w14:paraId="71C1BE30" w14:textId="77777777" w:rsidTr="005041D8">
        <w:trPr>
          <w:trHeight w:val="300"/>
        </w:trPr>
        <w:tc>
          <w:tcPr>
            <w:tcW w:w="920" w:type="dxa"/>
            <w:noWrap/>
            <w:hideMark/>
          </w:tcPr>
          <w:p w14:paraId="7D9F262A" w14:textId="77777777" w:rsidR="005041D8" w:rsidRPr="005041D8" w:rsidRDefault="005041D8">
            <w:r w:rsidRPr="005041D8">
              <w:t>#23</w:t>
            </w:r>
          </w:p>
        </w:tc>
        <w:tc>
          <w:tcPr>
            <w:tcW w:w="3580" w:type="dxa"/>
            <w:noWrap/>
            <w:hideMark/>
          </w:tcPr>
          <w:p w14:paraId="5D8813B0" w14:textId="77777777" w:rsidR="005041D8" w:rsidRPr="005041D8" w:rsidRDefault="005041D8">
            <w:r w:rsidRPr="005041D8">
              <w:t>Carte &amp; détails</w:t>
            </w:r>
          </w:p>
        </w:tc>
        <w:tc>
          <w:tcPr>
            <w:tcW w:w="720" w:type="dxa"/>
            <w:noWrap/>
            <w:hideMark/>
          </w:tcPr>
          <w:p w14:paraId="48683FA6" w14:textId="77777777" w:rsidR="005041D8" w:rsidRPr="005041D8" w:rsidRDefault="005041D8" w:rsidP="005041D8">
            <w:r w:rsidRPr="005041D8">
              <w:t>1</w:t>
            </w:r>
          </w:p>
        </w:tc>
        <w:tc>
          <w:tcPr>
            <w:tcW w:w="800" w:type="dxa"/>
            <w:noWrap/>
            <w:hideMark/>
          </w:tcPr>
          <w:p w14:paraId="625E8EAE" w14:textId="77777777" w:rsidR="005041D8" w:rsidRPr="005041D8" w:rsidRDefault="005041D8" w:rsidP="005041D8">
            <w:r w:rsidRPr="005041D8">
              <w:t>2</w:t>
            </w:r>
          </w:p>
        </w:tc>
        <w:tc>
          <w:tcPr>
            <w:tcW w:w="1740" w:type="dxa"/>
            <w:noWrap/>
            <w:hideMark/>
          </w:tcPr>
          <w:p w14:paraId="60949F12" w14:textId="77777777" w:rsidR="005041D8" w:rsidRPr="005041D8" w:rsidRDefault="005041D8" w:rsidP="005041D8">
            <w:r w:rsidRPr="005041D8">
              <w:t>Front end</w:t>
            </w:r>
          </w:p>
        </w:tc>
        <w:tc>
          <w:tcPr>
            <w:tcW w:w="1680" w:type="dxa"/>
            <w:noWrap/>
            <w:hideMark/>
          </w:tcPr>
          <w:p w14:paraId="40A76B07" w14:textId="77777777" w:rsidR="005041D8" w:rsidRPr="005041D8" w:rsidRDefault="005041D8">
            <w:r w:rsidRPr="005041D8">
              <w:t>#22</w:t>
            </w:r>
          </w:p>
        </w:tc>
      </w:tr>
      <w:tr w:rsidR="005041D8" w:rsidRPr="005041D8" w14:paraId="36F0B388" w14:textId="77777777" w:rsidTr="005041D8">
        <w:trPr>
          <w:trHeight w:val="300"/>
        </w:trPr>
        <w:tc>
          <w:tcPr>
            <w:tcW w:w="920" w:type="dxa"/>
            <w:noWrap/>
            <w:hideMark/>
          </w:tcPr>
          <w:p w14:paraId="30AA1EB1" w14:textId="77777777" w:rsidR="005041D8" w:rsidRPr="005041D8" w:rsidRDefault="005041D8">
            <w:r w:rsidRPr="005041D8">
              <w:t>#9</w:t>
            </w:r>
          </w:p>
        </w:tc>
        <w:tc>
          <w:tcPr>
            <w:tcW w:w="3580" w:type="dxa"/>
            <w:noWrap/>
            <w:hideMark/>
          </w:tcPr>
          <w:p w14:paraId="09682B78" w14:textId="77777777" w:rsidR="005041D8" w:rsidRPr="005041D8" w:rsidRDefault="005041D8">
            <w:r w:rsidRPr="005041D8">
              <w:t>Specs API REST</w:t>
            </w:r>
          </w:p>
        </w:tc>
        <w:tc>
          <w:tcPr>
            <w:tcW w:w="720" w:type="dxa"/>
            <w:noWrap/>
            <w:hideMark/>
          </w:tcPr>
          <w:p w14:paraId="7C5852C9" w14:textId="77777777" w:rsidR="005041D8" w:rsidRPr="005041D8" w:rsidRDefault="005041D8" w:rsidP="005041D8">
            <w:r w:rsidRPr="005041D8">
              <w:t>3</w:t>
            </w:r>
          </w:p>
        </w:tc>
        <w:tc>
          <w:tcPr>
            <w:tcW w:w="800" w:type="dxa"/>
            <w:noWrap/>
            <w:hideMark/>
          </w:tcPr>
          <w:p w14:paraId="636CF210" w14:textId="77777777" w:rsidR="005041D8" w:rsidRPr="005041D8" w:rsidRDefault="005041D8" w:rsidP="005041D8">
            <w:r w:rsidRPr="005041D8">
              <w:t>1</w:t>
            </w:r>
          </w:p>
        </w:tc>
        <w:tc>
          <w:tcPr>
            <w:tcW w:w="1740" w:type="dxa"/>
            <w:noWrap/>
            <w:hideMark/>
          </w:tcPr>
          <w:p w14:paraId="658F3231" w14:textId="77777777" w:rsidR="005041D8" w:rsidRPr="005041D8" w:rsidRDefault="005041D8" w:rsidP="005041D8">
            <w:r w:rsidRPr="005041D8">
              <w:t>Back end</w:t>
            </w:r>
          </w:p>
        </w:tc>
        <w:tc>
          <w:tcPr>
            <w:tcW w:w="1680" w:type="dxa"/>
            <w:noWrap/>
            <w:hideMark/>
          </w:tcPr>
          <w:p w14:paraId="41856E99" w14:textId="77777777" w:rsidR="005041D8" w:rsidRPr="005041D8" w:rsidRDefault="005041D8">
            <w:r w:rsidRPr="005041D8">
              <w:t>#7</w:t>
            </w:r>
          </w:p>
        </w:tc>
      </w:tr>
      <w:tr w:rsidR="005041D8" w:rsidRPr="005041D8" w14:paraId="62582B2D" w14:textId="77777777" w:rsidTr="005041D8">
        <w:trPr>
          <w:trHeight w:val="300"/>
        </w:trPr>
        <w:tc>
          <w:tcPr>
            <w:tcW w:w="920" w:type="dxa"/>
            <w:noWrap/>
            <w:hideMark/>
          </w:tcPr>
          <w:p w14:paraId="4B243AFA" w14:textId="77777777" w:rsidR="005041D8" w:rsidRPr="005041D8" w:rsidRDefault="005041D8">
            <w:r w:rsidRPr="005041D8">
              <w:t>#24</w:t>
            </w:r>
          </w:p>
        </w:tc>
        <w:tc>
          <w:tcPr>
            <w:tcW w:w="3580" w:type="dxa"/>
            <w:noWrap/>
            <w:hideMark/>
          </w:tcPr>
          <w:p w14:paraId="47F7691A" w14:textId="77777777" w:rsidR="005041D8" w:rsidRPr="005041D8" w:rsidRDefault="005041D8">
            <w:r w:rsidRPr="005041D8">
              <w:t>Validation</w:t>
            </w:r>
          </w:p>
        </w:tc>
        <w:tc>
          <w:tcPr>
            <w:tcW w:w="720" w:type="dxa"/>
            <w:noWrap/>
            <w:hideMark/>
          </w:tcPr>
          <w:p w14:paraId="7987F3F1" w14:textId="77777777" w:rsidR="005041D8" w:rsidRPr="005041D8" w:rsidRDefault="005041D8" w:rsidP="005041D8">
            <w:r w:rsidRPr="005041D8">
              <w:t>2</w:t>
            </w:r>
          </w:p>
        </w:tc>
        <w:tc>
          <w:tcPr>
            <w:tcW w:w="800" w:type="dxa"/>
            <w:noWrap/>
            <w:hideMark/>
          </w:tcPr>
          <w:p w14:paraId="6FA65B29" w14:textId="77777777" w:rsidR="005041D8" w:rsidRPr="005041D8" w:rsidRDefault="005041D8" w:rsidP="005041D8">
            <w:r w:rsidRPr="005041D8">
              <w:t>2</w:t>
            </w:r>
          </w:p>
        </w:tc>
        <w:tc>
          <w:tcPr>
            <w:tcW w:w="1740" w:type="dxa"/>
            <w:noWrap/>
            <w:hideMark/>
          </w:tcPr>
          <w:p w14:paraId="5C04226A" w14:textId="77777777" w:rsidR="005041D8" w:rsidRPr="005041D8" w:rsidRDefault="005041D8" w:rsidP="005041D8">
            <w:r w:rsidRPr="005041D8">
              <w:t>Front end</w:t>
            </w:r>
          </w:p>
        </w:tc>
        <w:tc>
          <w:tcPr>
            <w:tcW w:w="1680" w:type="dxa"/>
            <w:noWrap/>
            <w:hideMark/>
          </w:tcPr>
          <w:p w14:paraId="25A9135A" w14:textId="77777777" w:rsidR="005041D8" w:rsidRPr="005041D8" w:rsidRDefault="005041D8">
            <w:r w:rsidRPr="005041D8">
              <w:t>#23</w:t>
            </w:r>
          </w:p>
        </w:tc>
      </w:tr>
      <w:tr w:rsidR="005041D8" w:rsidRPr="005041D8" w14:paraId="05AA027D" w14:textId="77777777" w:rsidTr="005041D8">
        <w:trPr>
          <w:trHeight w:val="300"/>
        </w:trPr>
        <w:tc>
          <w:tcPr>
            <w:tcW w:w="920" w:type="dxa"/>
            <w:noWrap/>
            <w:hideMark/>
          </w:tcPr>
          <w:p w14:paraId="6B7D4220" w14:textId="77777777" w:rsidR="005041D8" w:rsidRPr="005041D8" w:rsidRDefault="005041D8">
            <w:r w:rsidRPr="005041D8">
              <w:t>#8</w:t>
            </w:r>
          </w:p>
        </w:tc>
        <w:tc>
          <w:tcPr>
            <w:tcW w:w="3580" w:type="dxa"/>
            <w:noWrap/>
            <w:hideMark/>
          </w:tcPr>
          <w:p w14:paraId="3F5EAB3A" w14:textId="77777777" w:rsidR="005041D8" w:rsidRPr="005041D8" w:rsidRDefault="005041D8">
            <w:r w:rsidRPr="005041D8">
              <w:t>Choix framework</w:t>
            </w:r>
          </w:p>
        </w:tc>
        <w:tc>
          <w:tcPr>
            <w:tcW w:w="720" w:type="dxa"/>
            <w:noWrap/>
            <w:hideMark/>
          </w:tcPr>
          <w:p w14:paraId="2DDBB599" w14:textId="77777777" w:rsidR="005041D8" w:rsidRPr="005041D8" w:rsidRDefault="005041D8" w:rsidP="005041D8">
            <w:r w:rsidRPr="005041D8">
              <w:t>1</w:t>
            </w:r>
          </w:p>
        </w:tc>
        <w:tc>
          <w:tcPr>
            <w:tcW w:w="800" w:type="dxa"/>
            <w:noWrap/>
            <w:hideMark/>
          </w:tcPr>
          <w:p w14:paraId="60D28D24" w14:textId="77777777" w:rsidR="005041D8" w:rsidRPr="005041D8" w:rsidRDefault="005041D8" w:rsidP="005041D8">
            <w:r w:rsidRPr="005041D8">
              <w:t>3</w:t>
            </w:r>
          </w:p>
        </w:tc>
        <w:tc>
          <w:tcPr>
            <w:tcW w:w="1740" w:type="dxa"/>
            <w:noWrap/>
            <w:hideMark/>
          </w:tcPr>
          <w:p w14:paraId="087D80C3" w14:textId="77777777" w:rsidR="005041D8" w:rsidRPr="005041D8" w:rsidRDefault="005041D8" w:rsidP="005041D8">
            <w:r w:rsidRPr="005041D8">
              <w:t>Back end</w:t>
            </w:r>
          </w:p>
        </w:tc>
        <w:tc>
          <w:tcPr>
            <w:tcW w:w="1680" w:type="dxa"/>
            <w:noWrap/>
            <w:hideMark/>
          </w:tcPr>
          <w:p w14:paraId="51C174C8" w14:textId="77777777" w:rsidR="005041D8" w:rsidRPr="005041D8" w:rsidRDefault="005041D8">
            <w:r w:rsidRPr="005041D8">
              <w:t>#9</w:t>
            </w:r>
          </w:p>
        </w:tc>
      </w:tr>
      <w:tr w:rsidR="005041D8" w:rsidRPr="005041D8" w14:paraId="443EAA98" w14:textId="77777777" w:rsidTr="005041D8">
        <w:trPr>
          <w:trHeight w:val="300"/>
        </w:trPr>
        <w:tc>
          <w:tcPr>
            <w:tcW w:w="920" w:type="dxa"/>
            <w:noWrap/>
            <w:hideMark/>
          </w:tcPr>
          <w:p w14:paraId="662E231D" w14:textId="77777777" w:rsidR="005041D8" w:rsidRPr="005041D8" w:rsidRDefault="005041D8">
            <w:r w:rsidRPr="005041D8">
              <w:t>#15</w:t>
            </w:r>
          </w:p>
        </w:tc>
        <w:tc>
          <w:tcPr>
            <w:tcW w:w="3580" w:type="dxa"/>
            <w:noWrap/>
            <w:hideMark/>
          </w:tcPr>
          <w:p w14:paraId="13060819" w14:textId="77777777" w:rsidR="005041D8" w:rsidRPr="005041D8" w:rsidRDefault="005041D8">
            <w:r w:rsidRPr="005041D8">
              <w:t>Authentification</w:t>
            </w:r>
          </w:p>
        </w:tc>
        <w:tc>
          <w:tcPr>
            <w:tcW w:w="720" w:type="dxa"/>
            <w:noWrap/>
            <w:hideMark/>
          </w:tcPr>
          <w:p w14:paraId="69716485" w14:textId="77777777" w:rsidR="005041D8" w:rsidRPr="005041D8" w:rsidRDefault="005041D8" w:rsidP="005041D8">
            <w:r w:rsidRPr="005041D8">
              <w:t>1</w:t>
            </w:r>
          </w:p>
        </w:tc>
        <w:tc>
          <w:tcPr>
            <w:tcW w:w="800" w:type="dxa"/>
            <w:noWrap/>
            <w:hideMark/>
          </w:tcPr>
          <w:p w14:paraId="3E2A406C" w14:textId="77777777" w:rsidR="005041D8" w:rsidRPr="005041D8" w:rsidRDefault="005041D8" w:rsidP="005041D8">
            <w:r w:rsidRPr="005041D8">
              <w:t>1</w:t>
            </w:r>
          </w:p>
        </w:tc>
        <w:tc>
          <w:tcPr>
            <w:tcW w:w="1740" w:type="dxa"/>
            <w:noWrap/>
            <w:hideMark/>
          </w:tcPr>
          <w:p w14:paraId="75F63D9B" w14:textId="77777777" w:rsidR="005041D8" w:rsidRPr="005041D8" w:rsidRDefault="005041D8" w:rsidP="005041D8">
            <w:r w:rsidRPr="005041D8">
              <w:t>Back end</w:t>
            </w:r>
          </w:p>
        </w:tc>
        <w:tc>
          <w:tcPr>
            <w:tcW w:w="1680" w:type="dxa"/>
            <w:noWrap/>
            <w:hideMark/>
          </w:tcPr>
          <w:p w14:paraId="02A6635D" w14:textId="77777777" w:rsidR="005041D8" w:rsidRPr="005041D8" w:rsidRDefault="005041D8">
            <w:r w:rsidRPr="005041D8">
              <w:t>#8</w:t>
            </w:r>
          </w:p>
        </w:tc>
      </w:tr>
      <w:tr w:rsidR="005041D8" w:rsidRPr="005041D8" w14:paraId="62754FB1" w14:textId="77777777" w:rsidTr="005041D8">
        <w:trPr>
          <w:trHeight w:val="300"/>
        </w:trPr>
        <w:tc>
          <w:tcPr>
            <w:tcW w:w="920" w:type="dxa"/>
            <w:noWrap/>
            <w:hideMark/>
          </w:tcPr>
          <w:p w14:paraId="332371D2" w14:textId="77777777" w:rsidR="005041D8" w:rsidRPr="005041D8" w:rsidRDefault="005041D8">
            <w:r w:rsidRPr="005041D8">
              <w:t>#17</w:t>
            </w:r>
          </w:p>
        </w:tc>
        <w:tc>
          <w:tcPr>
            <w:tcW w:w="3580" w:type="dxa"/>
            <w:noWrap/>
            <w:hideMark/>
          </w:tcPr>
          <w:p w14:paraId="71D265A5" w14:textId="77777777" w:rsidR="005041D8" w:rsidRPr="005041D8" w:rsidRDefault="005041D8">
            <w:r w:rsidRPr="005041D8">
              <w:t>Profil utilisateur</w:t>
            </w:r>
          </w:p>
        </w:tc>
        <w:tc>
          <w:tcPr>
            <w:tcW w:w="720" w:type="dxa"/>
            <w:noWrap/>
            <w:hideMark/>
          </w:tcPr>
          <w:p w14:paraId="2F925B69" w14:textId="77777777" w:rsidR="005041D8" w:rsidRPr="005041D8" w:rsidRDefault="005041D8" w:rsidP="005041D8">
            <w:r w:rsidRPr="005041D8">
              <w:t>2</w:t>
            </w:r>
          </w:p>
        </w:tc>
        <w:tc>
          <w:tcPr>
            <w:tcW w:w="800" w:type="dxa"/>
            <w:noWrap/>
            <w:hideMark/>
          </w:tcPr>
          <w:p w14:paraId="1CC99759" w14:textId="77777777" w:rsidR="005041D8" w:rsidRPr="005041D8" w:rsidRDefault="005041D8" w:rsidP="005041D8">
            <w:r w:rsidRPr="005041D8">
              <w:t>1</w:t>
            </w:r>
          </w:p>
        </w:tc>
        <w:tc>
          <w:tcPr>
            <w:tcW w:w="1740" w:type="dxa"/>
            <w:noWrap/>
            <w:hideMark/>
          </w:tcPr>
          <w:p w14:paraId="7CC000C1" w14:textId="77777777" w:rsidR="005041D8" w:rsidRPr="005041D8" w:rsidRDefault="005041D8" w:rsidP="005041D8">
            <w:r w:rsidRPr="005041D8">
              <w:t>Back end</w:t>
            </w:r>
          </w:p>
        </w:tc>
        <w:tc>
          <w:tcPr>
            <w:tcW w:w="1680" w:type="dxa"/>
            <w:noWrap/>
            <w:hideMark/>
          </w:tcPr>
          <w:p w14:paraId="6CE9DAA1" w14:textId="77777777" w:rsidR="005041D8" w:rsidRPr="005041D8" w:rsidRDefault="005041D8">
            <w:r w:rsidRPr="005041D8">
              <w:t>#8</w:t>
            </w:r>
          </w:p>
        </w:tc>
      </w:tr>
      <w:tr w:rsidR="005041D8" w:rsidRPr="005041D8" w14:paraId="14393008" w14:textId="77777777" w:rsidTr="005041D8">
        <w:trPr>
          <w:trHeight w:val="300"/>
        </w:trPr>
        <w:tc>
          <w:tcPr>
            <w:tcW w:w="920" w:type="dxa"/>
            <w:noWrap/>
            <w:hideMark/>
          </w:tcPr>
          <w:p w14:paraId="497F2738" w14:textId="77777777" w:rsidR="005041D8" w:rsidRPr="005041D8" w:rsidRDefault="005041D8">
            <w:r w:rsidRPr="005041D8">
              <w:t>#25</w:t>
            </w:r>
          </w:p>
        </w:tc>
        <w:tc>
          <w:tcPr>
            <w:tcW w:w="3580" w:type="dxa"/>
            <w:noWrap/>
            <w:hideMark/>
          </w:tcPr>
          <w:p w14:paraId="2E107B18" w14:textId="77777777" w:rsidR="005041D8" w:rsidRPr="005041D8" w:rsidRDefault="005041D8">
            <w:r w:rsidRPr="005041D8">
              <w:t>Formation AngularJS</w:t>
            </w:r>
          </w:p>
        </w:tc>
        <w:tc>
          <w:tcPr>
            <w:tcW w:w="720" w:type="dxa"/>
            <w:noWrap/>
            <w:hideMark/>
          </w:tcPr>
          <w:p w14:paraId="494F02D6" w14:textId="77777777" w:rsidR="005041D8" w:rsidRPr="005041D8" w:rsidRDefault="005041D8" w:rsidP="005041D8">
            <w:r w:rsidRPr="005041D8">
              <w:t>7</w:t>
            </w:r>
          </w:p>
        </w:tc>
        <w:tc>
          <w:tcPr>
            <w:tcW w:w="800" w:type="dxa"/>
            <w:noWrap/>
            <w:hideMark/>
          </w:tcPr>
          <w:p w14:paraId="772CB1A4" w14:textId="77777777" w:rsidR="005041D8" w:rsidRPr="005041D8" w:rsidRDefault="005041D8" w:rsidP="005041D8">
            <w:r w:rsidRPr="005041D8">
              <w:t>4</w:t>
            </w:r>
          </w:p>
        </w:tc>
        <w:tc>
          <w:tcPr>
            <w:tcW w:w="1740" w:type="dxa"/>
            <w:noWrap/>
            <w:hideMark/>
          </w:tcPr>
          <w:p w14:paraId="08A7E1FC" w14:textId="77777777" w:rsidR="005041D8" w:rsidRPr="005041D8" w:rsidRDefault="005041D8" w:rsidP="005041D8">
            <w:r w:rsidRPr="005041D8">
              <w:t>Front end</w:t>
            </w:r>
          </w:p>
        </w:tc>
        <w:tc>
          <w:tcPr>
            <w:tcW w:w="1680" w:type="dxa"/>
            <w:noWrap/>
            <w:hideMark/>
          </w:tcPr>
          <w:p w14:paraId="2B952856" w14:textId="77777777" w:rsidR="005041D8" w:rsidRPr="005041D8" w:rsidRDefault="005041D8">
            <w:r w:rsidRPr="005041D8">
              <w:t>#24</w:t>
            </w:r>
          </w:p>
        </w:tc>
      </w:tr>
      <w:tr w:rsidR="005041D8" w:rsidRPr="005041D8" w14:paraId="323F83BD" w14:textId="77777777" w:rsidTr="005041D8">
        <w:trPr>
          <w:trHeight w:val="300"/>
        </w:trPr>
        <w:tc>
          <w:tcPr>
            <w:tcW w:w="920" w:type="dxa"/>
            <w:noWrap/>
            <w:hideMark/>
          </w:tcPr>
          <w:p w14:paraId="70F44CA3" w14:textId="77777777" w:rsidR="005041D8" w:rsidRPr="005041D8" w:rsidRDefault="005041D8">
            <w:r w:rsidRPr="005041D8">
              <w:t>#18</w:t>
            </w:r>
          </w:p>
        </w:tc>
        <w:tc>
          <w:tcPr>
            <w:tcW w:w="3580" w:type="dxa"/>
            <w:noWrap/>
            <w:hideMark/>
          </w:tcPr>
          <w:p w14:paraId="672D1015" w14:textId="77777777" w:rsidR="005041D8" w:rsidRPr="005041D8" w:rsidRDefault="005041D8">
            <w:r w:rsidRPr="005041D8">
              <w:t>Rech. de trajet</w:t>
            </w:r>
          </w:p>
        </w:tc>
        <w:tc>
          <w:tcPr>
            <w:tcW w:w="720" w:type="dxa"/>
            <w:noWrap/>
            <w:hideMark/>
          </w:tcPr>
          <w:p w14:paraId="46CEF408" w14:textId="77777777" w:rsidR="005041D8" w:rsidRPr="005041D8" w:rsidRDefault="005041D8" w:rsidP="005041D8">
            <w:r w:rsidRPr="005041D8">
              <w:t>4</w:t>
            </w:r>
          </w:p>
        </w:tc>
        <w:tc>
          <w:tcPr>
            <w:tcW w:w="800" w:type="dxa"/>
            <w:noWrap/>
            <w:hideMark/>
          </w:tcPr>
          <w:p w14:paraId="0C74C128" w14:textId="77777777" w:rsidR="005041D8" w:rsidRPr="005041D8" w:rsidRDefault="005041D8" w:rsidP="005041D8">
            <w:r w:rsidRPr="005041D8">
              <w:t>1</w:t>
            </w:r>
          </w:p>
        </w:tc>
        <w:tc>
          <w:tcPr>
            <w:tcW w:w="1740" w:type="dxa"/>
            <w:noWrap/>
            <w:hideMark/>
          </w:tcPr>
          <w:p w14:paraId="7622E4BC" w14:textId="77777777" w:rsidR="005041D8" w:rsidRPr="005041D8" w:rsidRDefault="005041D8" w:rsidP="005041D8">
            <w:r w:rsidRPr="005041D8">
              <w:t>Back end</w:t>
            </w:r>
          </w:p>
        </w:tc>
        <w:tc>
          <w:tcPr>
            <w:tcW w:w="1680" w:type="dxa"/>
            <w:noWrap/>
            <w:hideMark/>
          </w:tcPr>
          <w:p w14:paraId="33ADEBE5" w14:textId="77777777" w:rsidR="005041D8" w:rsidRPr="005041D8" w:rsidRDefault="005041D8">
            <w:r w:rsidRPr="005041D8">
              <w:t>#15</w:t>
            </w:r>
          </w:p>
        </w:tc>
      </w:tr>
      <w:tr w:rsidR="005041D8" w:rsidRPr="005041D8" w14:paraId="3F9A3A86" w14:textId="77777777" w:rsidTr="005041D8">
        <w:trPr>
          <w:trHeight w:val="300"/>
        </w:trPr>
        <w:tc>
          <w:tcPr>
            <w:tcW w:w="920" w:type="dxa"/>
            <w:noWrap/>
            <w:hideMark/>
          </w:tcPr>
          <w:p w14:paraId="49ADB171" w14:textId="77777777" w:rsidR="005041D8" w:rsidRPr="005041D8" w:rsidRDefault="005041D8">
            <w:r w:rsidRPr="005041D8">
              <w:t>#19</w:t>
            </w:r>
          </w:p>
        </w:tc>
        <w:tc>
          <w:tcPr>
            <w:tcW w:w="3580" w:type="dxa"/>
            <w:noWrap/>
            <w:hideMark/>
          </w:tcPr>
          <w:p w14:paraId="277D1657" w14:textId="77777777" w:rsidR="005041D8" w:rsidRPr="005041D8" w:rsidRDefault="005041D8">
            <w:r w:rsidRPr="005041D8">
              <w:t>Gestion des trajets</w:t>
            </w:r>
          </w:p>
        </w:tc>
        <w:tc>
          <w:tcPr>
            <w:tcW w:w="720" w:type="dxa"/>
            <w:noWrap/>
            <w:hideMark/>
          </w:tcPr>
          <w:p w14:paraId="04CEDCBA" w14:textId="77777777" w:rsidR="005041D8" w:rsidRPr="005041D8" w:rsidRDefault="005041D8" w:rsidP="005041D8">
            <w:r w:rsidRPr="005041D8">
              <w:t>5</w:t>
            </w:r>
          </w:p>
        </w:tc>
        <w:tc>
          <w:tcPr>
            <w:tcW w:w="800" w:type="dxa"/>
            <w:noWrap/>
            <w:hideMark/>
          </w:tcPr>
          <w:p w14:paraId="0EF68C3D" w14:textId="77777777" w:rsidR="005041D8" w:rsidRPr="005041D8" w:rsidRDefault="005041D8" w:rsidP="005041D8">
            <w:r w:rsidRPr="005041D8">
              <w:t>1</w:t>
            </w:r>
          </w:p>
        </w:tc>
        <w:tc>
          <w:tcPr>
            <w:tcW w:w="1740" w:type="dxa"/>
            <w:noWrap/>
            <w:hideMark/>
          </w:tcPr>
          <w:p w14:paraId="236EAA46" w14:textId="77777777" w:rsidR="005041D8" w:rsidRPr="005041D8" w:rsidRDefault="005041D8" w:rsidP="005041D8">
            <w:r w:rsidRPr="005041D8">
              <w:t>Back end</w:t>
            </w:r>
          </w:p>
        </w:tc>
        <w:tc>
          <w:tcPr>
            <w:tcW w:w="1680" w:type="dxa"/>
            <w:noWrap/>
            <w:hideMark/>
          </w:tcPr>
          <w:p w14:paraId="6786F60D" w14:textId="77777777" w:rsidR="005041D8" w:rsidRPr="005041D8" w:rsidRDefault="005041D8">
            <w:r w:rsidRPr="005041D8">
              <w:t>#17</w:t>
            </w:r>
          </w:p>
        </w:tc>
      </w:tr>
      <w:tr w:rsidR="005041D8" w:rsidRPr="005041D8" w14:paraId="70C2FBD6" w14:textId="77777777" w:rsidTr="005041D8">
        <w:trPr>
          <w:trHeight w:val="300"/>
        </w:trPr>
        <w:tc>
          <w:tcPr>
            <w:tcW w:w="920" w:type="dxa"/>
            <w:noWrap/>
            <w:hideMark/>
          </w:tcPr>
          <w:p w14:paraId="1AC3EC71" w14:textId="77777777" w:rsidR="005041D8" w:rsidRPr="005041D8" w:rsidRDefault="005041D8">
            <w:r w:rsidRPr="005041D8">
              <w:t>#26</w:t>
            </w:r>
          </w:p>
        </w:tc>
        <w:tc>
          <w:tcPr>
            <w:tcW w:w="3580" w:type="dxa"/>
            <w:noWrap/>
            <w:hideMark/>
          </w:tcPr>
          <w:p w14:paraId="695262A5" w14:textId="7C5EE384" w:rsidR="005041D8" w:rsidRPr="005041D8" w:rsidRDefault="00956483">
            <w:r w:rsidRPr="005041D8">
              <w:t>Intégration</w:t>
            </w:r>
            <w:r w:rsidR="005041D8" w:rsidRPr="005041D8">
              <w:t xml:space="preserve"> AngularJS</w:t>
            </w:r>
          </w:p>
        </w:tc>
        <w:tc>
          <w:tcPr>
            <w:tcW w:w="720" w:type="dxa"/>
            <w:noWrap/>
            <w:hideMark/>
          </w:tcPr>
          <w:p w14:paraId="189F4B9B" w14:textId="77777777" w:rsidR="005041D8" w:rsidRPr="005041D8" w:rsidRDefault="005041D8" w:rsidP="005041D8">
            <w:r w:rsidRPr="005041D8">
              <w:t>6</w:t>
            </w:r>
          </w:p>
        </w:tc>
        <w:tc>
          <w:tcPr>
            <w:tcW w:w="800" w:type="dxa"/>
            <w:noWrap/>
            <w:hideMark/>
          </w:tcPr>
          <w:p w14:paraId="32242FDC" w14:textId="77777777" w:rsidR="005041D8" w:rsidRPr="005041D8" w:rsidRDefault="005041D8" w:rsidP="005041D8">
            <w:r w:rsidRPr="005041D8">
              <w:t>2</w:t>
            </w:r>
          </w:p>
        </w:tc>
        <w:tc>
          <w:tcPr>
            <w:tcW w:w="1740" w:type="dxa"/>
            <w:noWrap/>
            <w:hideMark/>
          </w:tcPr>
          <w:p w14:paraId="314CC764" w14:textId="77777777" w:rsidR="005041D8" w:rsidRPr="005041D8" w:rsidRDefault="005041D8" w:rsidP="005041D8">
            <w:r w:rsidRPr="005041D8">
              <w:t>Front end</w:t>
            </w:r>
          </w:p>
        </w:tc>
        <w:tc>
          <w:tcPr>
            <w:tcW w:w="1680" w:type="dxa"/>
            <w:noWrap/>
            <w:hideMark/>
          </w:tcPr>
          <w:p w14:paraId="698A1135" w14:textId="77777777" w:rsidR="005041D8" w:rsidRPr="005041D8" w:rsidRDefault="005041D8">
            <w:r w:rsidRPr="005041D8">
              <w:t>#25</w:t>
            </w:r>
          </w:p>
        </w:tc>
      </w:tr>
      <w:tr w:rsidR="005041D8" w:rsidRPr="005041D8" w14:paraId="495E33FB" w14:textId="77777777" w:rsidTr="005041D8">
        <w:trPr>
          <w:trHeight w:val="300"/>
        </w:trPr>
        <w:tc>
          <w:tcPr>
            <w:tcW w:w="920" w:type="dxa"/>
            <w:noWrap/>
            <w:hideMark/>
          </w:tcPr>
          <w:p w14:paraId="03443BEE" w14:textId="77777777" w:rsidR="005041D8" w:rsidRPr="005041D8" w:rsidRDefault="005041D8">
            <w:r w:rsidRPr="005041D8">
              <w:t>#20</w:t>
            </w:r>
          </w:p>
        </w:tc>
        <w:tc>
          <w:tcPr>
            <w:tcW w:w="3580" w:type="dxa"/>
            <w:noWrap/>
            <w:hideMark/>
          </w:tcPr>
          <w:p w14:paraId="6BBBBE40" w14:textId="77777777" w:rsidR="005041D8" w:rsidRPr="005041D8" w:rsidRDefault="005041D8">
            <w:r w:rsidRPr="005041D8">
              <w:t>Commentaires trajets</w:t>
            </w:r>
          </w:p>
        </w:tc>
        <w:tc>
          <w:tcPr>
            <w:tcW w:w="720" w:type="dxa"/>
            <w:noWrap/>
            <w:hideMark/>
          </w:tcPr>
          <w:p w14:paraId="1C7E7E36" w14:textId="77777777" w:rsidR="005041D8" w:rsidRPr="005041D8" w:rsidRDefault="005041D8" w:rsidP="005041D8">
            <w:r w:rsidRPr="005041D8">
              <w:t>4</w:t>
            </w:r>
          </w:p>
        </w:tc>
        <w:tc>
          <w:tcPr>
            <w:tcW w:w="800" w:type="dxa"/>
            <w:noWrap/>
            <w:hideMark/>
          </w:tcPr>
          <w:p w14:paraId="3BBCA9D2" w14:textId="77777777" w:rsidR="005041D8" w:rsidRPr="005041D8" w:rsidRDefault="005041D8" w:rsidP="005041D8">
            <w:r w:rsidRPr="005041D8">
              <w:t>1</w:t>
            </w:r>
          </w:p>
        </w:tc>
        <w:tc>
          <w:tcPr>
            <w:tcW w:w="1740" w:type="dxa"/>
            <w:noWrap/>
            <w:hideMark/>
          </w:tcPr>
          <w:p w14:paraId="4FCBACB6" w14:textId="77777777" w:rsidR="005041D8" w:rsidRPr="005041D8" w:rsidRDefault="005041D8" w:rsidP="005041D8">
            <w:r w:rsidRPr="005041D8">
              <w:t>Back end</w:t>
            </w:r>
          </w:p>
        </w:tc>
        <w:tc>
          <w:tcPr>
            <w:tcW w:w="1680" w:type="dxa"/>
            <w:noWrap/>
            <w:hideMark/>
          </w:tcPr>
          <w:p w14:paraId="53ADB0A3" w14:textId="77777777" w:rsidR="005041D8" w:rsidRPr="005041D8" w:rsidRDefault="005041D8">
            <w:r w:rsidRPr="005041D8">
              <w:t>#18, #19</w:t>
            </w:r>
          </w:p>
        </w:tc>
      </w:tr>
      <w:tr w:rsidR="005041D8" w:rsidRPr="005041D8" w14:paraId="312551B5" w14:textId="77777777" w:rsidTr="005041D8">
        <w:trPr>
          <w:trHeight w:val="300"/>
        </w:trPr>
        <w:tc>
          <w:tcPr>
            <w:tcW w:w="920" w:type="dxa"/>
            <w:noWrap/>
            <w:hideMark/>
          </w:tcPr>
          <w:p w14:paraId="3DFD0B10" w14:textId="77777777" w:rsidR="005041D8" w:rsidRPr="005041D8" w:rsidRDefault="005041D8">
            <w:r w:rsidRPr="005041D8">
              <w:t>#27</w:t>
            </w:r>
          </w:p>
        </w:tc>
        <w:tc>
          <w:tcPr>
            <w:tcW w:w="3580" w:type="dxa"/>
            <w:noWrap/>
            <w:hideMark/>
          </w:tcPr>
          <w:p w14:paraId="2F9E275A" w14:textId="77777777" w:rsidR="005041D8" w:rsidRPr="005041D8" w:rsidRDefault="005041D8">
            <w:r w:rsidRPr="005041D8">
              <w:t>Intégration jQuery</w:t>
            </w:r>
          </w:p>
        </w:tc>
        <w:tc>
          <w:tcPr>
            <w:tcW w:w="720" w:type="dxa"/>
            <w:noWrap/>
            <w:hideMark/>
          </w:tcPr>
          <w:p w14:paraId="6158668F" w14:textId="77777777" w:rsidR="005041D8" w:rsidRPr="005041D8" w:rsidRDefault="005041D8" w:rsidP="005041D8">
            <w:r w:rsidRPr="005041D8">
              <w:t>3</w:t>
            </w:r>
          </w:p>
        </w:tc>
        <w:tc>
          <w:tcPr>
            <w:tcW w:w="800" w:type="dxa"/>
            <w:noWrap/>
            <w:hideMark/>
          </w:tcPr>
          <w:p w14:paraId="17636500" w14:textId="77777777" w:rsidR="005041D8" w:rsidRPr="005041D8" w:rsidRDefault="005041D8" w:rsidP="005041D8">
            <w:r w:rsidRPr="005041D8">
              <w:t>2</w:t>
            </w:r>
          </w:p>
        </w:tc>
        <w:tc>
          <w:tcPr>
            <w:tcW w:w="1740" w:type="dxa"/>
            <w:noWrap/>
            <w:hideMark/>
          </w:tcPr>
          <w:p w14:paraId="5B267DCD" w14:textId="77777777" w:rsidR="005041D8" w:rsidRPr="005041D8" w:rsidRDefault="005041D8" w:rsidP="005041D8">
            <w:r w:rsidRPr="005041D8">
              <w:t>Front end</w:t>
            </w:r>
          </w:p>
        </w:tc>
        <w:tc>
          <w:tcPr>
            <w:tcW w:w="1680" w:type="dxa"/>
            <w:noWrap/>
            <w:hideMark/>
          </w:tcPr>
          <w:p w14:paraId="6EB50247" w14:textId="77777777" w:rsidR="005041D8" w:rsidRPr="005041D8" w:rsidRDefault="005041D8">
            <w:r w:rsidRPr="005041D8">
              <w:t>#25</w:t>
            </w:r>
          </w:p>
        </w:tc>
      </w:tr>
      <w:tr w:rsidR="005041D8" w:rsidRPr="005041D8" w14:paraId="361A8C1B" w14:textId="77777777" w:rsidTr="005041D8">
        <w:trPr>
          <w:trHeight w:val="300"/>
        </w:trPr>
        <w:tc>
          <w:tcPr>
            <w:tcW w:w="920" w:type="dxa"/>
            <w:noWrap/>
            <w:hideMark/>
          </w:tcPr>
          <w:p w14:paraId="7FBC6697" w14:textId="77777777" w:rsidR="005041D8" w:rsidRPr="005041D8" w:rsidRDefault="005041D8">
            <w:r w:rsidRPr="005041D8">
              <w:t>#21</w:t>
            </w:r>
          </w:p>
        </w:tc>
        <w:tc>
          <w:tcPr>
            <w:tcW w:w="3580" w:type="dxa"/>
            <w:noWrap/>
            <w:hideMark/>
          </w:tcPr>
          <w:p w14:paraId="79B8A6E3" w14:textId="77777777" w:rsidR="005041D8" w:rsidRPr="005041D8" w:rsidRDefault="005041D8">
            <w:r w:rsidRPr="005041D8">
              <w:t>Notifications</w:t>
            </w:r>
          </w:p>
        </w:tc>
        <w:tc>
          <w:tcPr>
            <w:tcW w:w="720" w:type="dxa"/>
            <w:noWrap/>
            <w:hideMark/>
          </w:tcPr>
          <w:p w14:paraId="3BE7525E" w14:textId="77777777" w:rsidR="005041D8" w:rsidRPr="005041D8" w:rsidRDefault="005041D8" w:rsidP="005041D8">
            <w:r w:rsidRPr="005041D8">
              <w:t>5</w:t>
            </w:r>
          </w:p>
        </w:tc>
        <w:tc>
          <w:tcPr>
            <w:tcW w:w="800" w:type="dxa"/>
            <w:noWrap/>
            <w:hideMark/>
          </w:tcPr>
          <w:p w14:paraId="344FBC63" w14:textId="77777777" w:rsidR="005041D8" w:rsidRPr="005041D8" w:rsidRDefault="005041D8" w:rsidP="005041D8">
            <w:r w:rsidRPr="005041D8">
              <w:t>2</w:t>
            </w:r>
          </w:p>
        </w:tc>
        <w:tc>
          <w:tcPr>
            <w:tcW w:w="1740" w:type="dxa"/>
            <w:noWrap/>
            <w:hideMark/>
          </w:tcPr>
          <w:p w14:paraId="71FAEC71" w14:textId="77777777" w:rsidR="005041D8" w:rsidRPr="005041D8" w:rsidRDefault="005041D8" w:rsidP="005041D8">
            <w:r w:rsidRPr="005041D8">
              <w:t>Back end</w:t>
            </w:r>
          </w:p>
        </w:tc>
        <w:tc>
          <w:tcPr>
            <w:tcW w:w="1680" w:type="dxa"/>
            <w:noWrap/>
            <w:hideMark/>
          </w:tcPr>
          <w:p w14:paraId="424D9A05" w14:textId="77777777" w:rsidR="005041D8" w:rsidRPr="005041D8" w:rsidRDefault="005041D8">
            <w:r w:rsidRPr="005041D8">
              <w:t>#20</w:t>
            </w:r>
          </w:p>
        </w:tc>
      </w:tr>
      <w:tr w:rsidR="005041D8" w:rsidRPr="005041D8" w14:paraId="002D2823" w14:textId="77777777" w:rsidTr="005041D8">
        <w:trPr>
          <w:trHeight w:val="300"/>
        </w:trPr>
        <w:tc>
          <w:tcPr>
            <w:tcW w:w="920" w:type="dxa"/>
            <w:noWrap/>
            <w:hideMark/>
          </w:tcPr>
          <w:p w14:paraId="337DBCEE" w14:textId="77777777" w:rsidR="005041D8" w:rsidRPr="005041D8" w:rsidRDefault="005041D8">
            <w:r w:rsidRPr="005041D8">
              <w:t>#4</w:t>
            </w:r>
          </w:p>
        </w:tc>
        <w:tc>
          <w:tcPr>
            <w:tcW w:w="3580" w:type="dxa"/>
            <w:noWrap/>
            <w:hideMark/>
          </w:tcPr>
          <w:p w14:paraId="79C5B71F" w14:textId="77777777" w:rsidR="005041D8" w:rsidRPr="005041D8" w:rsidRDefault="005041D8">
            <w:r w:rsidRPr="005041D8">
              <w:t>Intégration Google Maps</w:t>
            </w:r>
          </w:p>
        </w:tc>
        <w:tc>
          <w:tcPr>
            <w:tcW w:w="720" w:type="dxa"/>
            <w:noWrap/>
            <w:hideMark/>
          </w:tcPr>
          <w:p w14:paraId="310F1719" w14:textId="77777777" w:rsidR="005041D8" w:rsidRPr="005041D8" w:rsidRDefault="005041D8" w:rsidP="005041D8">
            <w:r w:rsidRPr="005041D8">
              <w:t>15</w:t>
            </w:r>
          </w:p>
        </w:tc>
        <w:tc>
          <w:tcPr>
            <w:tcW w:w="800" w:type="dxa"/>
            <w:noWrap/>
            <w:hideMark/>
          </w:tcPr>
          <w:p w14:paraId="2AF5F738" w14:textId="77777777" w:rsidR="005041D8" w:rsidRPr="005041D8" w:rsidRDefault="005041D8" w:rsidP="005041D8">
            <w:r w:rsidRPr="005041D8">
              <w:t>2</w:t>
            </w:r>
          </w:p>
        </w:tc>
        <w:tc>
          <w:tcPr>
            <w:tcW w:w="1740" w:type="dxa"/>
            <w:noWrap/>
            <w:hideMark/>
          </w:tcPr>
          <w:p w14:paraId="3919F0B7" w14:textId="77777777" w:rsidR="005041D8" w:rsidRPr="005041D8" w:rsidRDefault="005041D8" w:rsidP="005041D8">
            <w:r w:rsidRPr="005041D8">
              <w:t>Front end</w:t>
            </w:r>
          </w:p>
        </w:tc>
        <w:tc>
          <w:tcPr>
            <w:tcW w:w="1680" w:type="dxa"/>
            <w:noWrap/>
            <w:hideMark/>
          </w:tcPr>
          <w:p w14:paraId="3334805C" w14:textId="77777777" w:rsidR="005041D8" w:rsidRPr="005041D8" w:rsidRDefault="005041D8">
            <w:r w:rsidRPr="005041D8">
              <w:t>#26, #27</w:t>
            </w:r>
          </w:p>
        </w:tc>
      </w:tr>
      <w:tr w:rsidR="005041D8" w:rsidRPr="005041D8" w14:paraId="2FA50D9F" w14:textId="77777777" w:rsidTr="005041D8">
        <w:trPr>
          <w:trHeight w:val="300"/>
        </w:trPr>
        <w:tc>
          <w:tcPr>
            <w:tcW w:w="920" w:type="dxa"/>
            <w:noWrap/>
            <w:hideMark/>
          </w:tcPr>
          <w:p w14:paraId="5F696A9B" w14:textId="77777777" w:rsidR="005041D8" w:rsidRPr="005041D8" w:rsidRDefault="005041D8">
            <w:r w:rsidRPr="005041D8">
              <w:t>#13</w:t>
            </w:r>
          </w:p>
        </w:tc>
        <w:tc>
          <w:tcPr>
            <w:tcW w:w="3580" w:type="dxa"/>
            <w:noWrap/>
            <w:hideMark/>
          </w:tcPr>
          <w:p w14:paraId="6A2B965F" w14:textId="77777777" w:rsidR="005041D8" w:rsidRPr="005041D8" w:rsidRDefault="005041D8">
            <w:pPr>
              <w:rPr>
                <w:lang w:val="en-GB"/>
              </w:rPr>
            </w:pPr>
            <w:r w:rsidRPr="00FE389B">
              <w:rPr>
                <w:lang w:val="en-GB"/>
              </w:rPr>
              <w:t>Intégration</w:t>
            </w:r>
            <w:r w:rsidRPr="005041D8">
              <w:rPr>
                <w:lang w:val="en-GB"/>
              </w:rPr>
              <w:t xml:space="preserve"> back end/front end</w:t>
            </w:r>
          </w:p>
        </w:tc>
        <w:tc>
          <w:tcPr>
            <w:tcW w:w="720" w:type="dxa"/>
            <w:noWrap/>
            <w:hideMark/>
          </w:tcPr>
          <w:p w14:paraId="2534AF7A" w14:textId="77777777" w:rsidR="005041D8" w:rsidRPr="005041D8" w:rsidRDefault="005041D8" w:rsidP="005041D8">
            <w:r w:rsidRPr="005041D8">
              <w:t>7</w:t>
            </w:r>
          </w:p>
        </w:tc>
        <w:tc>
          <w:tcPr>
            <w:tcW w:w="800" w:type="dxa"/>
            <w:noWrap/>
            <w:hideMark/>
          </w:tcPr>
          <w:p w14:paraId="713CA38C" w14:textId="77777777" w:rsidR="005041D8" w:rsidRPr="005041D8" w:rsidRDefault="005041D8" w:rsidP="005041D8">
            <w:r w:rsidRPr="005041D8">
              <w:t>3</w:t>
            </w:r>
          </w:p>
        </w:tc>
        <w:tc>
          <w:tcPr>
            <w:tcW w:w="1740" w:type="dxa"/>
            <w:noWrap/>
            <w:hideMark/>
          </w:tcPr>
          <w:p w14:paraId="3E5B35F5" w14:textId="77777777" w:rsidR="005041D8" w:rsidRPr="005041D8" w:rsidRDefault="005041D8" w:rsidP="005041D8">
            <w:r w:rsidRPr="005041D8">
              <w:t>*</w:t>
            </w:r>
          </w:p>
        </w:tc>
        <w:tc>
          <w:tcPr>
            <w:tcW w:w="1680" w:type="dxa"/>
            <w:noWrap/>
            <w:hideMark/>
          </w:tcPr>
          <w:p w14:paraId="4C31DAD5" w14:textId="77777777" w:rsidR="005041D8" w:rsidRPr="005041D8" w:rsidRDefault="005041D8">
            <w:r w:rsidRPr="005041D8">
              <w:t>#21, #4</w:t>
            </w:r>
          </w:p>
        </w:tc>
      </w:tr>
      <w:tr w:rsidR="005041D8" w:rsidRPr="005041D8" w14:paraId="6A11B501" w14:textId="77777777" w:rsidTr="005041D8">
        <w:trPr>
          <w:trHeight w:val="300"/>
        </w:trPr>
        <w:tc>
          <w:tcPr>
            <w:tcW w:w="920" w:type="dxa"/>
            <w:noWrap/>
            <w:hideMark/>
          </w:tcPr>
          <w:p w14:paraId="6A086A58" w14:textId="77777777" w:rsidR="005041D8" w:rsidRPr="005041D8" w:rsidRDefault="005041D8">
            <w:r w:rsidRPr="005041D8">
              <w:t>#14</w:t>
            </w:r>
          </w:p>
        </w:tc>
        <w:tc>
          <w:tcPr>
            <w:tcW w:w="3580" w:type="dxa"/>
            <w:noWrap/>
            <w:hideMark/>
          </w:tcPr>
          <w:p w14:paraId="5FE4AD26" w14:textId="77777777" w:rsidR="005041D8" w:rsidRPr="005041D8" w:rsidRDefault="005041D8">
            <w:r w:rsidRPr="005041D8">
              <w:t>Finalisation &amp; détails</w:t>
            </w:r>
          </w:p>
        </w:tc>
        <w:tc>
          <w:tcPr>
            <w:tcW w:w="720" w:type="dxa"/>
            <w:noWrap/>
            <w:hideMark/>
          </w:tcPr>
          <w:p w14:paraId="62D37C52" w14:textId="77777777" w:rsidR="005041D8" w:rsidRPr="005041D8" w:rsidRDefault="005041D8" w:rsidP="005041D8">
            <w:r w:rsidRPr="005041D8">
              <w:t>8</w:t>
            </w:r>
          </w:p>
        </w:tc>
        <w:tc>
          <w:tcPr>
            <w:tcW w:w="800" w:type="dxa"/>
            <w:noWrap/>
            <w:hideMark/>
          </w:tcPr>
          <w:p w14:paraId="665536BF" w14:textId="77777777" w:rsidR="005041D8" w:rsidRPr="005041D8" w:rsidRDefault="005041D8" w:rsidP="005041D8">
            <w:r w:rsidRPr="005041D8">
              <w:t>6</w:t>
            </w:r>
          </w:p>
        </w:tc>
        <w:tc>
          <w:tcPr>
            <w:tcW w:w="1740" w:type="dxa"/>
            <w:noWrap/>
            <w:hideMark/>
          </w:tcPr>
          <w:p w14:paraId="6E2218DF" w14:textId="77777777" w:rsidR="005041D8" w:rsidRPr="005041D8" w:rsidRDefault="005041D8" w:rsidP="005041D8">
            <w:r w:rsidRPr="005041D8">
              <w:t>*</w:t>
            </w:r>
          </w:p>
        </w:tc>
        <w:tc>
          <w:tcPr>
            <w:tcW w:w="1680" w:type="dxa"/>
            <w:noWrap/>
            <w:hideMark/>
          </w:tcPr>
          <w:p w14:paraId="2D211AE6" w14:textId="77777777" w:rsidR="005041D8" w:rsidRPr="005041D8" w:rsidRDefault="005041D8">
            <w:r w:rsidRPr="005041D8">
              <w:t>#13</w:t>
            </w:r>
          </w:p>
        </w:tc>
      </w:tr>
      <w:tr w:rsidR="005041D8" w:rsidRPr="005041D8" w14:paraId="1C756E33" w14:textId="77777777" w:rsidTr="005041D8">
        <w:trPr>
          <w:trHeight w:val="300"/>
        </w:trPr>
        <w:tc>
          <w:tcPr>
            <w:tcW w:w="920" w:type="dxa"/>
            <w:noWrap/>
            <w:hideMark/>
          </w:tcPr>
          <w:p w14:paraId="4459E432" w14:textId="77777777" w:rsidR="005041D8" w:rsidRPr="005041D8" w:rsidRDefault="005041D8">
            <w:r w:rsidRPr="005041D8">
              <w:t>#16</w:t>
            </w:r>
          </w:p>
        </w:tc>
        <w:tc>
          <w:tcPr>
            <w:tcW w:w="3580" w:type="dxa"/>
            <w:noWrap/>
            <w:hideMark/>
          </w:tcPr>
          <w:p w14:paraId="47941D2B" w14:textId="77777777" w:rsidR="005041D8" w:rsidRPr="005041D8" w:rsidRDefault="005041D8">
            <w:r w:rsidRPr="005041D8">
              <w:t>Tests</w:t>
            </w:r>
          </w:p>
        </w:tc>
        <w:tc>
          <w:tcPr>
            <w:tcW w:w="720" w:type="dxa"/>
            <w:noWrap/>
            <w:hideMark/>
          </w:tcPr>
          <w:p w14:paraId="182FCDA5" w14:textId="77777777" w:rsidR="005041D8" w:rsidRPr="005041D8" w:rsidRDefault="005041D8" w:rsidP="005041D8">
            <w:r w:rsidRPr="005041D8">
              <w:t>7</w:t>
            </w:r>
          </w:p>
        </w:tc>
        <w:tc>
          <w:tcPr>
            <w:tcW w:w="800" w:type="dxa"/>
            <w:noWrap/>
            <w:hideMark/>
          </w:tcPr>
          <w:p w14:paraId="7CF0F04E" w14:textId="77777777" w:rsidR="005041D8" w:rsidRPr="005041D8" w:rsidRDefault="005041D8" w:rsidP="005041D8">
            <w:r w:rsidRPr="005041D8">
              <w:t>6</w:t>
            </w:r>
          </w:p>
        </w:tc>
        <w:tc>
          <w:tcPr>
            <w:tcW w:w="1740" w:type="dxa"/>
            <w:noWrap/>
            <w:hideMark/>
          </w:tcPr>
          <w:p w14:paraId="423FD779" w14:textId="77777777" w:rsidR="005041D8" w:rsidRPr="005041D8" w:rsidRDefault="005041D8" w:rsidP="005041D8">
            <w:r w:rsidRPr="005041D8">
              <w:t>*</w:t>
            </w:r>
          </w:p>
        </w:tc>
        <w:tc>
          <w:tcPr>
            <w:tcW w:w="1680" w:type="dxa"/>
            <w:noWrap/>
            <w:hideMark/>
          </w:tcPr>
          <w:p w14:paraId="263A0F9B" w14:textId="77777777" w:rsidR="005041D8" w:rsidRPr="005041D8" w:rsidRDefault="005041D8">
            <w:r w:rsidRPr="005041D8">
              <w:t>#14</w:t>
            </w:r>
          </w:p>
        </w:tc>
      </w:tr>
    </w:tbl>
    <w:p w14:paraId="3EEB2B2D" w14:textId="14ECA072" w:rsidR="005041D8" w:rsidRDefault="005041D8" w:rsidP="005041D8">
      <w:pPr>
        <w:rPr>
          <w:rFonts w:asciiTheme="majorHAnsi" w:hAnsiTheme="majorHAnsi"/>
          <w:color w:val="3F251D" w:themeColor="accent1"/>
          <w:sz w:val="40"/>
          <w:szCs w:val="30"/>
        </w:rPr>
      </w:pPr>
      <w:r>
        <w:fldChar w:fldCharType="end"/>
      </w:r>
      <w:r>
        <w:br w:type="page"/>
      </w:r>
    </w:p>
    <w:p w14:paraId="5885E2FB" w14:textId="77777777" w:rsidR="009D167E" w:rsidRDefault="009D167E" w:rsidP="009E70B2">
      <w:pPr>
        <w:pStyle w:val="Titre1"/>
        <w:ind w:left="2160" w:firstLine="720"/>
        <w:jc w:val="right"/>
      </w:pPr>
      <w:bookmarkStart w:id="91" w:name="_Toc408863832"/>
      <w:r>
        <w:lastRenderedPageBreak/>
        <w:t>Gantt tâches</w:t>
      </w:r>
      <w:bookmarkEnd w:id="91"/>
    </w:p>
    <w:p w14:paraId="0F49BC44" w14:textId="5B840B04" w:rsidR="005041D8" w:rsidRDefault="009D167E" w:rsidP="002B6141">
      <w:r w:rsidRPr="009D167E">
        <w:rPr>
          <w:noProof/>
          <w:lang w:eastAsia="fr-FR"/>
        </w:rPr>
        <w:drawing>
          <wp:anchor distT="0" distB="0" distL="114300" distR="114300" simplePos="0" relativeHeight="251658257" behindDoc="1" locked="0" layoutInCell="1" allowOverlap="1" wp14:anchorId="022D3595" wp14:editId="261D7362">
            <wp:simplePos x="0" y="0"/>
            <wp:positionH relativeFrom="column">
              <wp:posOffset>-2663825</wp:posOffset>
            </wp:positionH>
            <wp:positionV relativeFrom="paragraph">
              <wp:posOffset>1900555</wp:posOffset>
            </wp:positionV>
            <wp:extent cx="9157970" cy="3646170"/>
            <wp:effectExtent l="0" t="6350" r="0" b="0"/>
            <wp:wrapTight wrapText="bothSides">
              <wp:wrapPolygon edited="0">
                <wp:start x="-15" y="21562"/>
                <wp:lineTo x="21552" y="21562"/>
                <wp:lineTo x="21552" y="120"/>
                <wp:lineTo x="-15" y="120"/>
                <wp:lineTo x="-15" y="21562"/>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9157970" cy="3646170"/>
                    </a:xfrm>
                    <a:prstGeom prst="rect">
                      <a:avLst/>
                    </a:prstGeom>
                    <a:noFill/>
                    <a:ln>
                      <a:noFill/>
                    </a:ln>
                  </pic:spPr>
                </pic:pic>
              </a:graphicData>
            </a:graphic>
            <wp14:sizeRelH relativeFrom="margin">
              <wp14:pctWidth>0</wp14:pctWidth>
            </wp14:sizeRelH>
          </wp:anchor>
        </w:drawing>
      </w:r>
      <w:r w:rsidRPr="009D167E">
        <w:t xml:space="preserve"> </w:t>
      </w:r>
      <w:r w:rsidR="005041D8">
        <w:br w:type="page"/>
      </w:r>
    </w:p>
    <w:p w14:paraId="38633F96" w14:textId="5BA05017" w:rsidR="009D167E" w:rsidRDefault="009D167E" w:rsidP="009D167E">
      <w:pPr>
        <w:pStyle w:val="Titre1"/>
        <w:jc w:val="center"/>
      </w:pPr>
      <w:bookmarkStart w:id="92" w:name="_Toc408863833"/>
      <w:r w:rsidRPr="009D167E">
        <w:rPr>
          <w:noProof/>
          <w:lang w:eastAsia="fr-FR"/>
        </w:rPr>
        <w:lastRenderedPageBreak/>
        <w:drawing>
          <wp:anchor distT="0" distB="0" distL="114300" distR="114300" simplePos="0" relativeHeight="251658258" behindDoc="1" locked="0" layoutInCell="1" allowOverlap="1" wp14:anchorId="0BFD4330" wp14:editId="60092825">
            <wp:simplePos x="0" y="0"/>
            <wp:positionH relativeFrom="column">
              <wp:posOffset>-1290955</wp:posOffset>
            </wp:positionH>
            <wp:positionV relativeFrom="paragraph">
              <wp:posOffset>1548130</wp:posOffset>
            </wp:positionV>
            <wp:extent cx="8114665" cy="5723890"/>
            <wp:effectExtent l="0" t="4762" r="0" b="0"/>
            <wp:wrapTight wrapText="bothSides">
              <wp:wrapPolygon edited="0">
                <wp:start x="-13" y="21582"/>
                <wp:lineTo x="21538" y="21582"/>
                <wp:lineTo x="21538" y="87"/>
                <wp:lineTo x="-13" y="87"/>
                <wp:lineTo x="-13" y="21582"/>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114665" cy="5723890"/>
                    </a:xfrm>
                    <a:prstGeom prst="rect">
                      <a:avLst/>
                    </a:prstGeom>
                    <a:noFill/>
                    <a:ln>
                      <a:noFill/>
                    </a:ln>
                  </pic:spPr>
                </pic:pic>
              </a:graphicData>
            </a:graphic>
            <wp14:sizeRelH relativeFrom="margin">
              <wp14:pctWidth>0</wp14:pctWidth>
            </wp14:sizeRelH>
            <wp14:sizeRelV relativeFrom="margin">
              <wp14:pctHeight>0</wp14:pctHeight>
            </wp14:sizeRelV>
          </wp:anchor>
        </w:drawing>
      </w:r>
      <w:r>
        <w:t>Gantt ressources</w:t>
      </w:r>
      <w:bookmarkEnd w:id="92"/>
      <w:r w:rsidRPr="009D167E">
        <w:t xml:space="preserve"> </w:t>
      </w:r>
      <w:r>
        <w:br w:type="page"/>
      </w:r>
    </w:p>
    <w:p w14:paraId="376D8521" w14:textId="0DC51D1C" w:rsidR="00FB65AE" w:rsidRPr="0024618E" w:rsidRDefault="005C70B4" w:rsidP="00596D7D">
      <w:pPr>
        <w:pStyle w:val="Titre1"/>
        <w:jc w:val="center"/>
      </w:pPr>
      <w:bookmarkStart w:id="93" w:name="_Toc408863834"/>
      <w:bookmarkEnd w:id="86"/>
      <w:r>
        <w:lastRenderedPageBreak/>
        <w:t>Comptes rendus de réunions</w:t>
      </w:r>
      <w:bookmarkEnd w:id="93"/>
    </w:p>
    <w:p w14:paraId="7155913C" w14:textId="4945F733" w:rsidR="43555D03" w:rsidRDefault="43555D03" w:rsidP="43555D03">
      <w:r w:rsidRPr="43555D03">
        <w:t>3 novembre 2014 : validation de la maquette statique</w:t>
      </w:r>
      <w:r w:rsidR="00BC703F">
        <w:t xml:space="preserve">. </w:t>
      </w:r>
      <w:r w:rsidR="007902AC">
        <w:t xml:space="preserve">Mise en concurrence des trois possibilités concernant le back-end : PHP avec Slim Framework, </w:t>
      </w:r>
      <w:r w:rsidR="006304E0">
        <w:t>Ruby On Rails et C# avec Nancy</w:t>
      </w:r>
      <w:r w:rsidR="007902AC">
        <w:t xml:space="preserve">. </w:t>
      </w:r>
      <w:r w:rsidR="007902AC">
        <w:br/>
        <w:t>Le</w:t>
      </w:r>
      <w:r w:rsidR="006304E0">
        <w:t xml:space="preserve"> choix s’est porté sur Nancy : il permet élégamment d’exprimer les idées, couvre tous nos besoins et fournis des outils flexibles et puissants pour les tâches clés (authentification, récupération et validation des données des requêtes http). </w:t>
      </w:r>
    </w:p>
    <w:p w14:paraId="14716294" w14:textId="1EF290A2" w:rsidR="005F4579" w:rsidRDefault="171E8075" w:rsidP="005F4579">
      <w:r>
        <w:t xml:space="preserve">6 novembre 2014 : </w:t>
      </w:r>
      <w:r w:rsidR="00BC703F">
        <w:t>F</w:t>
      </w:r>
      <w:r w:rsidR="00D92107">
        <w:t>ormation AngularJS</w:t>
      </w:r>
      <w:r w:rsidR="00BC703F">
        <w:t>. Choix</w:t>
      </w:r>
      <w:r>
        <w:t xml:space="preserve"> des sources pour </w:t>
      </w:r>
      <w:r w:rsidR="00BC703F">
        <w:t xml:space="preserve">débuter </w:t>
      </w:r>
      <w:r w:rsidR="00D92107">
        <w:t xml:space="preserve">la formation </w:t>
      </w:r>
      <w:r w:rsidR="00BC703F">
        <w:t>(</w:t>
      </w:r>
      <w:r w:rsidR="007902AC">
        <w:t>G</w:t>
      </w:r>
      <w:r w:rsidR="00BC703F">
        <w:t xml:space="preserve">rafikart, documentation officielle, etc.). Recherche des erreurs communes à ne pas commettre. </w:t>
      </w:r>
    </w:p>
    <w:p w14:paraId="0BA23DF9" w14:textId="5B5C30C5" w:rsidR="00D92107" w:rsidRDefault="00D92107" w:rsidP="005F4579">
      <w:r>
        <w:t>14 novembre 2014 : point sur l’intégration AngularJS : quels sont les</w:t>
      </w:r>
      <w:r w:rsidR="00215498">
        <w:t xml:space="preserve"> problèmes rencontrés ? Angular</w:t>
      </w:r>
      <w:r>
        <w:t>JS est-il conforme à nos attentes ? Faut-il ajuster le nombre de développeurs sur cette tache ?</w:t>
      </w:r>
      <w:r w:rsidR="00831B37">
        <w:t xml:space="preserve"> Discussion sur les différentes solutions permettant l’exploitation d’une API REST en acc</w:t>
      </w:r>
      <w:r w:rsidR="00215498">
        <w:t>ords avec la technologie Angular</w:t>
      </w:r>
      <w:r w:rsidR="00831B37">
        <w:t>JS. Choix proposés : RESTAngular, Module HTTP d’AngularJS, mi</w:t>
      </w:r>
      <w:r w:rsidR="00967C85">
        <w:t>se en place d’une bibliothèque</w:t>
      </w:r>
      <w:r w:rsidR="00831B37">
        <w:t xml:space="preserve"> « maison ». </w:t>
      </w:r>
      <w:r w:rsidR="00967C85">
        <w:t>Un c</w:t>
      </w:r>
      <w:r w:rsidR="00831B37">
        <w:t>ompromis entre les deux dernier choix</w:t>
      </w:r>
      <w:r w:rsidR="00967C85">
        <w:t xml:space="preserve"> a été fait</w:t>
      </w:r>
      <w:r w:rsidR="00831B37">
        <w:t>, la solution proposée par RESTAngular s’avérait trop complète pour nos besoins.</w:t>
      </w:r>
    </w:p>
    <w:p w14:paraId="4445AFDE" w14:textId="74423142" w:rsidR="00CD6C44" w:rsidRDefault="00CD6C44" w:rsidP="005F4579">
      <w:r>
        <w:t xml:space="preserve">28 novembre 2014 : réunion sur l’avancement de l’intégration </w:t>
      </w:r>
      <w:r w:rsidR="002C7316">
        <w:t>Google</w:t>
      </w:r>
      <w:r w:rsidR="00215498">
        <w:t xml:space="preserve"> M</w:t>
      </w:r>
      <w:r>
        <w:t>aps : des problèmes sont-ils rencontrés ? Faut-il ajuster le nombre de développeurs ?</w:t>
      </w:r>
      <w:r w:rsidR="002C7316">
        <w:t xml:space="preserve"> </w:t>
      </w:r>
      <w:r w:rsidR="00DD7692">
        <w:t xml:space="preserve">L’intégration Google Maps a démontré la justesse des estimations, l’API Google Maps permettant </w:t>
      </w:r>
      <w:r w:rsidR="006A3B59">
        <w:t xml:space="preserve">d’effectuer toutes les actions disponibles sur le site. </w:t>
      </w:r>
    </w:p>
    <w:p w14:paraId="0D2AA67D" w14:textId="6D3552FD" w:rsidR="00CD6C44" w:rsidRDefault="00CD6C44" w:rsidP="005F4579">
      <w:r>
        <w:t xml:space="preserve">11 décembre 2014 : </w:t>
      </w:r>
      <w:r w:rsidR="006A3B59">
        <w:t>réunion concernant les tests et l’ergonomie du site de manière à améliorer l’expérience utilisateur. Discussion aussi sur les éventuelles modifications à effectuer sur la maquette (couleurs, placement de certains éléments, comportement des actions du site, etc.).</w:t>
      </w:r>
    </w:p>
    <w:p w14:paraId="378C0AB2" w14:textId="11B15C0B" w:rsidR="00FB33AD" w:rsidRDefault="00D72E54" w:rsidP="005F4579">
      <w:r>
        <w:t xml:space="preserve">27 décembre 2014 : </w:t>
      </w:r>
      <w:r w:rsidR="006A3B59">
        <w:t>retour des utilisateurs et attributions des mise</w:t>
      </w:r>
      <w:r w:rsidR="00540FCB">
        <w:t>s</w:t>
      </w:r>
      <w:r w:rsidR="006A3B59">
        <w:t xml:space="preserve"> à jour au sein du groupe.</w:t>
      </w:r>
    </w:p>
    <w:p w14:paraId="7D3DEE71" w14:textId="56692E68" w:rsidR="00FB65AE" w:rsidRDefault="00FB33AD" w:rsidP="43555D03">
      <w:r>
        <w:t xml:space="preserve">6 janvier 2014 : </w:t>
      </w:r>
      <w:r w:rsidR="006A3B59">
        <w:t>vérification du respect du cahier</w:t>
      </w:r>
      <w:r w:rsidR="00342FD1">
        <w:t xml:space="preserve"> des charges, rectifications des incohérences</w:t>
      </w:r>
      <w:r w:rsidR="004742A8">
        <w:t xml:space="preserve"> et bogues</w:t>
      </w:r>
      <w:r w:rsidR="00660F6A">
        <w:t>,</w:t>
      </w:r>
      <w:r w:rsidR="00342FD1">
        <w:t xml:space="preserve"> enregistrement des différents jeu</w:t>
      </w:r>
      <w:r w:rsidR="00540FCB">
        <w:t>x</w:t>
      </w:r>
      <w:r w:rsidR="00342FD1">
        <w:t xml:space="preserve"> d</w:t>
      </w:r>
      <w:r w:rsidR="004742A8">
        <w:t>e données pour la démonstration.</w:t>
      </w:r>
    </w:p>
    <w:p w14:paraId="14485221" w14:textId="6E01BE08" w:rsidR="00B82386" w:rsidRDefault="00B82386" w:rsidP="43555D03">
      <w:r>
        <w:t>Outre ces réunions, étant étudiants dans la même demi-promotion, nous échangions de manière journalière notre progression et discutions les éventuels problèmes ainsi que les ajustements de planification.</w:t>
      </w:r>
    </w:p>
    <w:p w14:paraId="578AB638" w14:textId="77777777" w:rsidR="0010630C" w:rsidRDefault="00B82386" w:rsidP="43555D03">
      <w:r>
        <w:t>Hors de l’IUT, nous organisions aussi des sessions de travail (notamment pendant les week-end et périodes de vacances) via Skype et Teamspeak, deux logiciels de communication audio.</w:t>
      </w:r>
    </w:p>
    <w:p w14:paraId="087CBAC8" w14:textId="77777777" w:rsidR="0010630C" w:rsidRDefault="0010630C">
      <w:pPr>
        <w:jc w:val="left"/>
      </w:pPr>
      <w:r>
        <w:br w:type="page"/>
      </w:r>
    </w:p>
    <w:p w14:paraId="33FB7824" w14:textId="290A9603" w:rsidR="0010630C" w:rsidRDefault="0010630C" w:rsidP="0010630C">
      <w:pPr>
        <w:pStyle w:val="Titre1"/>
        <w:jc w:val="center"/>
      </w:pPr>
      <w:bookmarkStart w:id="94" w:name="_Toc408863835"/>
      <w:r>
        <w:lastRenderedPageBreak/>
        <w:t>Conclusions</w:t>
      </w:r>
      <w:bookmarkEnd w:id="94"/>
    </w:p>
    <w:p w14:paraId="0A61A4FD" w14:textId="5F033342" w:rsidR="0010630C" w:rsidRDefault="0010630C" w:rsidP="00FC7801">
      <w:pPr>
        <w:ind w:firstLine="720"/>
      </w:pPr>
      <w:r>
        <w:t>Le projet fut une occasion pour nous de concrétiser les compétences acquises jusque-là dans notre formation.</w:t>
      </w:r>
    </w:p>
    <w:p w14:paraId="18D25168" w14:textId="16E23F3F" w:rsidR="0010630C" w:rsidRDefault="0010630C" w:rsidP="0010630C">
      <w:r>
        <w:t xml:space="preserve">Nous avions pour ambition initiale d’obtenir un projet riche en fonctionnalités, simple et intuitif. </w:t>
      </w:r>
      <w:r w:rsidR="00105D79">
        <w:t>Bien que certaines fonctionnalités n’aient pas vu le jour, nous pensons avoir satisfait à la majorité de nos objectifs : le site final permet ainsi aux membres de l’académie Aix-Marseille de profiter d’un covoiturage qui leur est dédié et qui cible leurs besoins.</w:t>
      </w:r>
    </w:p>
    <w:p w14:paraId="4F915E7A" w14:textId="4FCA198E" w:rsidR="00105D79" w:rsidRDefault="00105D79" w:rsidP="0010630C">
      <w:r>
        <w:t>Les fonctionnalités manquantes pourront être rajoutées ultérieurement : l’architecture du site a été pensée pour.</w:t>
      </w:r>
    </w:p>
    <w:p w14:paraId="4DF62FC2" w14:textId="31147C47" w:rsidR="00105D79" w:rsidRDefault="00105D79" w:rsidP="0010630C">
      <w:r>
        <w:t xml:space="preserve">Des choix que nous avons faits, </w:t>
      </w:r>
      <w:r w:rsidR="00803B96">
        <w:t>nous retenons certaines leçons.</w:t>
      </w:r>
    </w:p>
    <w:p w14:paraId="2603EDB2" w14:textId="2BA9593F" w:rsidR="00105D79" w:rsidRDefault="00105D79" w:rsidP="00803B96">
      <w:pPr>
        <w:ind w:firstLine="360"/>
      </w:pPr>
      <w:r>
        <w:t>Étendre sa veille technologique, en développant des technologies qu’on ne connait pas jusque-là par exemple, est une chose que chaque développeur devrait faire. C’est une expérience enrichissante au possible qui impactera directement le métier quotidien du développeur.</w:t>
      </w:r>
    </w:p>
    <w:p w14:paraId="0DA5C5FE" w14:textId="307C47F3" w:rsidR="00105D79" w:rsidRDefault="00967C85" w:rsidP="00803B96">
      <w:pPr>
        <w:ind w:firstLine="360"/>
      </w:pPr>
      <w:r>
        <w:t>Dans le cadre de ce projet l’opportunité se présentait à nous de développer des technologies nouvelles. Lors d’un projet réel, une telle chose ne peut être faite : le manque de maîtrise d’AngularJS, par exemple, a eu un impact réel sur notre capacité à réaliser certaines fonctionnalités du site. Ici, nous avons malgré tout su minimiser celui-ci, mais les conséquences pourraient être importantes sur un projet à caractère professionnel (avec des enjeux financiers par exemple).</w:t>
      </w:r>
    </w:p>
    <w:p w14:paraId="2B7E24A7" w14:textId="48D7FEE5" w:rsidR="00740616" w:rsidRDefault="00C95B5F" w:rsidP="00803B96">
      <w:pPr>
        <w:ind w:firstLine="360"/>
      </w:pPr>
      <w:r>
        <w:t xml:space="preserve">Une méthodologie de gestion de projet Agile aurait été adaptée (similaire à une méthode KANBAN par exemple) étant donné la taille de l’équipe et la durée du projet. Les outils des gestions de projet seraient alors adaptés en conséquence : le calcul se ferait en nombre d’heures de travail, ce qui semble plus adapté lorsque l’on a une granularité fine des tâches. </w:t>
      </w:r>
      <w:r w:rsidR="00740616">
        <w:t xml:space="preserve">De plus, un étudiant (qui a une charge de travail extrêmement variable selon les </w:t>
      </w:r>
      <w:r w:rsidR="001E2C30">
        <w:t>périodes) aura plus de facilités</w:t>
      </w:r>
      <w:bookmarkStart w:id="95" w:name="_GoBack"/>
      <w:bookmarkEnd w:id="95"/>
      <w:r w:rsidR="00740616">
        <w:t xml:space="preserve"> à réfléchir de manière concrète à ce que représenté telle quantité de travail à telle période donnée, donnant plus de justesse aux estimations.</w:t>
      </w:r>
    </w:p>
    <w:p w14:paraId="16357E31" w14:textId="377C6859" w:rsidR="000370A1" w:rsidRDefault="000A5D57" w:rsidP="00803B96">
      <w:pPr>
        <w:ind w:firstLine="360"/>
      </w:pPr>
      <w:r>
        <w:t>La communication est essentielle : nous avons résolus une « dispute technologique » par la mise en place d’un « concours » de « proofs of concept », permettant ainsi à chaque membre de l’équipe d’exprimer son idée. Les « proofs of concept » révèlent aussi les erreurs de base de chaque modèle.</w:t>
      </w:r>
    </w:p>
    <w:p w14:paraId="26014256" w14:textId="0C656265" w:rsidR="00FC7801" w:rsidRDefault="008E749A" w:rsidP="00D63DD5">
      <w:pPr>
        <w:ind w:firstLine="360"/>
      </w:pPr>
      <w:r>
        <w:t>Les tests unitaires prennent du temps à écrire, mais ils en font gagner autant voir plus par la suite. Nous l’avions déjà entendu, ce fut une occasion de le voir pour de vrai.</w:t>
      </w:r>
    </w:p>
    <w:p w14:paraId="4880B325" w14:textId="11F4F0D5" w:rsidR="00D63DD5" w:rsidRDefault="00D63DD5" w:rsidP="00D63DD5">
      <w:pPr>
        <w:ind w:firstLine="360"/>
      </w:pPr>
      <w:r>
        <w:t xml:space="preserve">Nous jugeons </w:t>
      </w:r>
      <w:r w:rsidR="00CD328C">
        <w:t xml:space="preserve">ces leçons </w:t>
      </w:r>
      <w:r w:rsidR="00652FA1">
        <w:t>pertinentes</w:t>
      </w:r>
      <w:r>
        <w:t xml:space="preserve"> pour nos projets futurs : nous sommes certains que leur qualité en </w:t>
      </w:r>
      <w:r w:rsidR="00652FA1">
        <w:t>profitera</w:t>
      </w:r>
      <w:r>
        <w:t>.</w:t>
      </w:r>
    </w:p>
    <w:p w14:paraId="382E8916" w14:textId="2150EE24" w:rsidR="0010630C" w:rsidRPr="0010630C" w:rsidRDefault="0010630C" w:rsidP="00803B96">
      <w:pPr>
        <w:ind w:firstLine="360"/>
      </w:pPr>
      <w:r>
        <w:t xml:space="preserve">Enfin, nous tenons à remercier </w:t>
      </w:r>
      <w:r w:rsidR="00C95B5F">
        <w:t xml:space="preserve">Mme Marlène MONNET ainsi que M. Christian BONHOMME </w:t>
      </w:r>
      <w:r>
        <w:t>pour leur conseil et</w:t>
      </w:r>
      <w:r w:rsidR="00105D79">
        <w:t xml:space="preserve"> accompagnement tout au long </w:t>
      </w:r>
      <w:r>
        <w:t>de ce projet.</w:t>
      </w:r>
    </w:p>
    <w:sectPr w:rsidR="0010630C" w:rsidRPr="0010630C" w:rsidSect="00AC0779">
      <w:headerReference w:type="default" r:id="rId34"/>
      <w:footerReference w:type="default" r:id="rId35"/>
      <w:headerReference w:type="first" r:id="rId36"/>
      <w:footerReference w:type="first" r:id="rId37"/>
      <w:pgSz w:w="12240" w:h="15840"/>
      <w:pgMar w:top="1440" w:right="1800" w:bottom="1440" w:left="1800" w:header="34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0B3C52" w14:textId="77777777" w:rsidR="006C6BE4" w:rsidRDefault="006C6BE4">
      <w:pPr>
        <w:spacing w:before="0" w:after="0" w:line="240" w:lineRule="auto"/>
      </w:pPr>
      <w:r>
        <w:separator/>
      </w:r>
    </w:p>
  </w:endnote>
  <w:endnote w:type="continuationSeparator" w:id="0">
    <w:p w14:paraId="740AC50B" w14:textId="77777777" w:rsidR="006C6BE4" w:rsidRDefault="006C6BE4">
      <w:pPr>
        <w:spacing w:before="0" w:after="0" w:line="240" w:lineRule="auto"/>
      </w:pPr>
      <w:r>
        <w:continuationSeparator/>
      </w:r>
    </w:p>
  </w:endnote>
  <w:endnote w:type="continuationNotice" w:id="1">
    <w:p w14:paraId="2740EDA8" w14:textId="77777777" w:rsidR="006C6BE4" w:rsidRDefault="006C6BE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华文新魏">
    <w:panose1 w:val="00000000000000000000"/>
    <w:charset w:val="8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C3AAC" w14:textId="77777777" w:rsidR="00740616" w:rsidRPr="004467B2" w:rsidRDefault="00740616">
    <w:pPr>
      <w:pStyle w:val="Pieddepage"/>
      <w:rPr>
        <w:noProof/>
      </w:rPr>
    </w:pPr>
    <w:r w:rsidRPr="004467B2">
      <w:rPr>
        <w:noProof/>
      </w:rPr>
      <w:t xml:space="preserve">Page </w:t>
    </w:r>
    <w:r w:rsidRPr="004467B2">
      <w:rPr>
        <w:noProof/>
      </w:rPr>
      <w:fldChar w:fldCharType="begin"/>
    </w:r>
    <w:r w:rsidRPr="004467B2">
      <w:rPr>
        <w:noProof/>
      </w:rPr>
      <w:instrText xml:space="preserve"> PAGE  \* Arabic  \* MERGEFORMAT </w:instrText>
    </w:r>
    <w:r w:rsidRPr="004467B2">
      <w:rPr>
        <w:noProof/>
      </w:rPr>
      <w:fldChar w:fldCharType="separate"/>
    </w:r>
    <w:r w:rsidR="00FF2161">
      <w:rPr>
        <w:noProof/>
      </w:rPr>
      <w:t>42</w:t>
    </w:r>
    <w:r w:rsidRPr="004467B2">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31CEF" w14:textId="3BF6F611" w:rsidR="00740616" w:rsidRPr="00472894" w:rsidRDefault="00740616" w:rsidP="00A337E9">
    <w:pPr>
      <w:jc w:val="left"/>
      <w:rPr>
        <w:color w:val="7F7F7F" w:themeColor="background1" w:themeShade="7F"/>
        <w:sz w:val="16"/>
        <w:szCs w:val="16"/>
      </w:rPr>
    </w:pPr>
    <w:r w:rsidRPr="0087799A">
      <w:rPr>
        <w:color w:val="7F7F7F" w:themeColor="background1" w:themeShade="7F"/>
        <w:sz w:val="16"/>
        <w:szCs w:val="16"/>
      </w:rPr>
      <w:t>Année</w:t>
    </w:r>
    <w:r>
      <w:rPr>
        <w:color w:val="7F7F7F" w:themeColor="background1" w:themeShade="7F"/>
        <w:sz w:val="16"/>
        <w:szCs w:val="16"/>
      </w:rPr>
      <w:t xml:space="preserve"> 2 - Groupe 3</w:t>
    </w:r>
    <w:r>
      <w:br/>
    </w:r>
    <w:r w:rsidRPr="6E4E8D8C">
      <w:rPr>
        <w:color w:val="7F7F7F" w:themeColor="background1" w:themeShade="7F"/>
        <w:sz w:val="16"/>
        <w:szCs w:val="16"/>
      </w:rPr>
      <w:t xml:space="preserve">Rendu le </w:t>
    </w:r>
    <w:r>
      <w:rPr>
        <w:color w:val="7F7F7F" w:themeColor="background1" w:themeShade="7F"/>
        <w:sz w:val="16"/>
        <w:szCs w:val="16"/>
      </w:rPr>
      <w:t>12</w:t>
    </w:r>
    <w:r w:rsidRPr="6E4E8D8C">
      <w:rPr>
        <w:color w:val="7F7F7F" w:themeColor="background1" w:themeShade="7F"/>
        <w:sz w:val="16"/>
        <w:szCs w:val="16"/>
      </w:rPr>
      <w:t>/</w:t>
    </w:r>
    <w:r>
      <w:rPr>
        <w:color w:val="7F7F7F" w:themeColor="background1" w:themeShade="7F"/>
        <w:sz w:val="16"/>
        <w:szCs w:val="16"/>
      </w:rPr>
      <w:t>01/</w:t>
    </w:r>
    <w:r w:rsidRPr="6E4E8D8C">
      <w:rPr>
        <w:color w:val="7F7F7F" w:themeColor="background1" w:themeShade="7F"/>
        <w:sz w:val="16"/>
        <w:szCs w:val="16"/>
      </w:rPr>
      <w:t>201</w:t>
    </w:r>
    <w:r>
      <w:rPr>
        <w:color w:val="7F7F7F" w:themeColor="background1" w:themeShade="7F"/>
        <w:sz w:val="16"/>
        <w:szCs w:val="16"/>
      </w:rPr>
      <w:t>5</w:t>
    </w:r>
    <w:r>
      <w:br/>
    </w:r>
    <w:r>
      <w:rPr>
        <w:color w:val="7F7F7F" w:themeColor="background1" w:themeShade="7F"/>
        <w:sz w:val="16"/>
        <w:szCs w:val="16"/>
      </w:rPr>
      <w:t xml:space="preserve">Enseignants </w:t>
    </w:r>
    <w:r w:rsidRPr="004D3034">
      <w:rPr>
        <w:color w:val="7F7F7F" w:themeColor="background1" w:themeShade="7F"/>
        <w:sz w:val="16"/>
        <w:szCs w:val="16"/>
      </w:rPr>
      <w:t>responsable</w:t>
    </w:r>
    <w:r>
      <w:rPr>
        <w:color w:val="7F7F7F" w:themeColor="background1" w:themeShade="7F"/>
        <w:sz w:val="16"/>
        <w:szCs w:val="16"/>
      </w:rPr>
      <w:t>s : Marlène MONNET, Christian BONHOMME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D7293F" w14:textId="77777777" w:rsidR="006C6BE4" w:rsidRDefault="006C6BE4">
      <w:pPr>
        <w:spacing w:before="0" w:after="0" w:line="240" w:lineRule="auto"/>
      </w:pPr>
      <w:r>
        <w:separator/>
      </w:r>
    </w:p>
  </w:footnote>
  <w:footnote w:type="continuationSeparator" w:id="0">
    <w:p w14:paraId="4EF349EF" w14:textId="77777777" w:rsidR="006C6BE4" w:rsidRDefault="006C6BE4">
      <w:pPr>
        <w:spacing w:before="0" w:after="0" w:line="240" w:lineRule="auto"/>
      </w:pPr>
      <w:r>
        <w:continuationSeparator/>
      </w:r>
    </w:p>
  </w:footnote>
  <w:footnote w:type="continuationNotice" w:id="1">
    <w:p w14:paraId="4455B150" w14:textId="77777777" w:rsidR="006C6BE4" w:rsidRDefault="006C6BE4">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2880"/>
      <w:gridCol w:w="2880"/>
      <w:gridCol w:w="2880"/>
    </w:tblGrid>
    <w:tr w:rsidR="00740616" w14:paraId="24FD2225" w14:textId="77777777" w:rsidTr="5C71CCFC">
      <w:tc>
        <w:tcPr>
          <w:tcW w:w="2880" w:type="dxa"/>
        </w:tcPr>
        <w:p w14:paraId="79C1BC06" w14:textId="5C71CCFC" w:rsidR="00740616" w:rsidRDefault="00740616" w:rsidP="5C71CCFC">
          <w:pPr>
            <w:pStyle w:val="En-tte"/>
            <w:ind w:left="-115"/>
            <w:jc w:val="left"/>
          </w:pPr>
        </w:p>
      </w:tc>
      <w:tc>
        <w:tcPr>
          <w:tcW w:w="2880" w:type="dxa"/>
        </w:tcPr>
        <w:p w14:paraId="4C30A341" w14:textId="7E8E901F" w:rsidR="00740616" w:rsidRDefault="00740616" w:rsidP="5C71CCFC">
          <w:pPr>
            <w:pStyle w:val="En-tte"/>
            <w:jc w:val="center"/>
          </w:pPr>
        </w:p>
      </w:tc>
      <w:tc>
        <w:tcPr>
          <w:tcW w:w="2880" w:type="dxa"/>
        </w:tcPr>
        <w:p w14:paraId="57098913" w14:textId="3A004F23" w:rsidR="00740616" w:rsidRDefault="00740616" w:rsidP="5C71CCFC">
          <w:pPr>
            <w:pStyle w:val="En-tte"/>
            <w:ind w:right="-115"/>
            <w:jc w:val="right"/>
          </w:pPr>
        </w:p>
      </w:tc>
    </w:tr>
  </w:tbl>
  <w:p w14:paraId="6136AE84" w14:textId="3BD9B1EB" w:rsidR="00740616" w:rsidRDefault="00740616" w:rsidP="5C71CCF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71"/>
      <w:gridCol w:w="2605"/>
      <w:gridCol w:w="2764"/>
    </w:tblGrid>
    <w:tr w:rsidR="00740616" w14:paraId="4DD2C46D" w14:textId="77777777" w:rsidTr="00A24417">
      <w:tc>
        <w:tcPr>
          <w:tcW w:w="2605" w:type="dxa"/>
        </w:tcPr>
        <w:p w14:paraId="7268B310" w14:textId="6BBCBF94" w:rsidR="00740616" w:rsidRDefault="00740616" w:rsidP="00620487">
          <w:pPr>
            <w:pStyle w:val="En-tte"/>
            <w:jc w:val="right"/>
            <w:rPr>
              <w:lang w:eastAsia="fr-FR"/>
            </w:rPr>
          </w:pPr>
          <w:r>
            <w:rPr>
              <w:noProof/>
              <w:lang w:eastAsia="fr-FR"/>
            </w:rPr>
            <mc:AlternateContent>
              <mc:Choice Requires="wps">
                <w:drawing>
                  <wp:anchor distT="45720" distB="45720" distL="114300" distR="114300" simplePos="0" relativeHeight="251658240" behindDoc="0" locked="0" layoutInCell="1" allowOverlap="1" wp14:anchorId="430E7698" wp14:editId="1CE8795E">
                    <wp:simplePos x="0" y="0"/>
                    <wp:positionH relativeFrom="column">
                      <wp:posOffset>160020</wp:posOffset>
                    </wp:positionH>
                    <wp:positionV relativeFrom="paragraph">
                      <wp:posOffset>638175</wp:posOffset>
                    </wp:positionV>
                    <wp:extent cx="1733550" cy="247650"/>
                    <wp:effectExtent l="0" t="0" r="0" b="0"/>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47650"/>
                            </a:xfrm>
                            <a:prstGeom prst="rect">
                              <a:avLst/>
                            </a:prstGeom>
                            <a:solidFill>
                              <a:srgbClr val="FFFFFF"/>
                            </a:solidFill>
                            <a:ln w="9525">
                              <a:noFill/>
                              <a:miter lim="800000"/>
                              <a:headEnd/>
                              <a:tailEnd/>
                            </a:ln>
                          </wps:spPr>
                          <wps:txbx>
                            <w:txbxContent>
                              <w:p w14:paraId="334A8931" w14:textId="77777777" w:rsidR="00740616" w:rsidRPr="002D1BCC" w:rsidRDefault="00740616" w:rsidP="00620487">
                                <w:pPr>
                                  <w:pStyle w:val="En-tte"/>
                                  <w:rPr>
                                    <w:color w:val="C78600" w:themeColor="accent4"/>
                                  </w:rPr>
                                </w:pPr>
                                <w:r>
                                  <w:rPr>
                                    <w:color w:val="C78600" w:themeColor="accent4"/>
                                  </w:rPr>
                                  <w:t>Département informatique</w:t>
                                </w:r>
                              </w:p>
                              <w:p w14:paraId="4D7DDCA4" w14:textId="77777777" w:rsidR="00740616" w:rsidRDefault="00740616" w:rsidP="006204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0E7698" id="_x0000_t202" coordsize="21600,21600" o:spt="202" path="m,l,21600r21600,l21600,xe">
                    <v:stroke joinstyle="miter"/>
                    <v:path gradientshapeok="t" o:connecttype="rect"/>
                  </v:shapetype>
                  <v:shape id="Zone de texte 11" o:spid="_x0000_s1028" type="#_x0000_t202" style="position:absolute;left:0;text-align:left;margin-left:12.6pt;margin-top:50.25pt;width:136.5pt;height:1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" stroked="f">
                    <v:textbox>
                      <w:txbxContent>
                        <w:p w14:paraId="334A8931" w14:textId="77777777" w:rsidR="00740616" w:rsidRPr="002D1BCC" w:rsidRDefault="00740616" w:rsidP="00620487">
                          <w:pPr>
                            <w:pStyle w:val="En-tte"/>
                            <w:rPr>
                              <w:color w:val="C78600" w:themeColor="accent4"/>
                            </w:rPr>
                          </w:pPr>
                          <w:r>
                            <w:rPr>
                              <w:color w:val="C78600" w:themeColor="accent4"/>
                            </w:rPr>
                            <w:t>Département informatique</w:t>
                          </w:r>
                        </w:p>
                        <w:p w14:paraId="4D7DDCA4" w14:textId="77777777" w:rsidR="00740616" w:rsidRDefault="00740616" w:rsidP="00620487"/>
                      </w:txbxContent>
                    </v:textbox>
                    <w10:wrap type="square"/>
                  </v:shape>
                </w:pict>
              </mc:Fallback>
            </mc:AlternateContent>
          </w:r>
          <w:r>
            <w:rPr>
              <w:noProof/>
              <w:lang w:eastAsia="fr-FR"/>
            </w:rPr>
            <w:drawing>
              <wp:inline distT="0" distB="0" distL="0" distR="0" wp14:anchorId="1D84BDF4" wp14:editId="0877F2F7">
                <wp:extent cx="1940424" cy="506198"/>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940424" cy="506198"/>
                        </a:xfrm>
                        <a:prstGeom prst="rect">
                          <a:avLst/>
                        </a:prstGeom>
                      </pic:spPr>
                    </pic:pic>
                  </a:graphicData>
                </a:graphic>
              </wp:inline>
            </w:drawing>
          </w:r>
        </w:p>
      </w:tc>
      <w:tc>
        <w:tcPr>
          <w:tcW w:w="2605" w:type="dxa"/>
        </w:tcPr>
        <w:p w14:paraId="34E87E7C" w14:textId="3FF34346" w:rsidR="00740616" w:rsidRDefault="00740616" w:rsidP="00620487">
          <w:pPr>
            <w:pStyle w:val="En-tte"/>
            <w:jc w:val="right"/>
          </w:pPr>
        </w:p>
      </w:tc>
      <w:tc>
        <w:tcPr>
          <w:tcW w:w="2764" w:type="dxa"/>
        </w:tcPr>
        <w:p w14:paraId="1EF8E244" w14:textId="2F060167" w:rsidR="00740616" w:rsidRDefault="00740616" w:rsidP="00620487">
          <w:pPr>
            <w:jc w:val="right"/>
            <w:rPr>
              <w:color w:val="7F7F7F" w:themeColor="background1" w:themeShade="7F"/>
              <w:sz w:val="16"/>
              <w:szCs w:val="16"/>
            </w:rPr>
          </w:pPr>
          <w:r>
            <w:rPr>
              <w:color w:val="7F7F7F" w:themeColor="background1" w:themeShade="7F"/>
              <w:sz w:val="16"/>
              <w:szCs w:val="16"/>
            </w:rPr>
            <w:t>Projet tuteuré – S3</w:t>
          </w:r>
        </w:p>
        <w:p w14:paraId="56491C62" w14:textId="760AFF81" w:rsidR="00740616" w:rsidRDefault="00740616" w:rsidP="00620487">
          <w:pPr>
            <w:jc w:val="right"/>
          </w:pPr>
        </w:p>
      </w:tc>
    </w:tr>
  </w:tbl>
  <w:p w14:paraId="63B43AA7" w14:textId="345B4182" w:rsidR="00740616" w:rsidRDefault="0074061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nsid w:val="10EB4AC1"/>
    <w:multiLevelType w:val="multilevel"/>
    <w:tmpl w:val="0096E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6958D0"/>
    <w:multiLevelType w:val="multilevel"/>
    <w:tmpl w:val="EC447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4176B4"/>
    <w:multiLevelType w:val="multilevel"/>
    <w:tmpl w:val="66CAC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19E329E"/>
    <w:multiLevelType w:val="hybridMultilevel"/>
    <w:tmpl w:val="2A0A0656"/>
    <w:lvl w:ilvl="0" w:tplc="58B0AF0E">
      <w:numFmt w:val="bullet"/>
      <w:lvlText w:val="-"/>
      <w:lvlJc w:val="left"/>
      <w:pPr>
        <w:ind w:left="720" w:hanging="360"/>
      </w:pPr>
      <w:rPr>
        <w:rFonts w:ascii="Garamond" w:eastAsiaTheme="minorEastAsia" w:hAnsi="Garamond"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967760B"/>
    <w:multiLevelType w:val="multilevel"/>
    <w:tmpl w:val="9EF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DB42D5"/>
    <w:multiLevelType w:val="hybridMultilevel"/>
    <w:tmpl w:val="B86A4B32"/>
    <w:lvl w:ilvl="0" w:tplc="0CBC0798">
      <w:numFmt w:val="bullet"/>
      <w:lvlText w:val="-"/>
      <w:lvlJc w:val="left"/>
      <w:pPr>
        <w:ind w:left="720" w:hanging="360"/>
      </w:pPr>
      <w:rPr>
        <w:rFonts w:ascii="Constantia" w:eastAsiaTheme="minorEastAsia"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44F352A"/>
    <w:multiLevelType w:val="multilevel"/>
    <w:tmpl w:val="A668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D983027"/>
    <w:multiLevelType w:val="multilevel"/>
    <w:tmpl w:val="2ED0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5"/>
  </w:num>
  <w:num w:numId="9">
    <w:abstractNumId w:val="6"/>
  </w:num>
  <w:num w:numId="10">
    <w:abstractNumId w:val="9"/>
  </w:num>
  <w:num w:numId="11">
    <w:abstractNumId w:val="3"/>
  </w:num>
  <w:num w:numId="12">
    <w:abstractNumId w:val="8"/>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67A4"/>
    <w:rsid w:val="00002DFF"/>
    <w:rsid w:val="00003D54"/>
    <w:rsid w:val="00004F71"/>
    <w:rsid w:val="00004FEF"/>
    <w:rsid w:val="0000534E"/>
    <w:rsid w:val="00012060"/>
    <w:rsid w:val="00017799"/>
    <w:rsid w:val="000325B6"/>
    <w:rsid w:val="00033E19"/>
    <w:rsid w:val="0003655C"/>
    <w:rsid w:val="000370A1"/>
    <w:rsid w:val="0003792D"/>
    <w:rsid w:val="0004119D"/>
    <w:rsid w:val="0004439C"/>
    <w:rsid w:val="000446BA"/>
    <w:rsid w:val="0004535B"/>
    <w:rsid w:val="0006191B"/>
    <w:rsid w:val="00067351"/>
    <w:rsid w:val="000706EA"/>
    <w:rsid w:val="0007127C"/>
    <w:rsid w:val="000721AB"/>
    <w:rsid w:val="00075C9E"/>
    <w:rsid w:val="0008073E"/>
    <w:rsid w:val="00081169"/>
    <w:rsid w:val="00087A49"/>
    <w:rsid w:val="000945B7"/>
    <w:rsid w:val="00096137"/>
    <w:rsid w:val="000972C2"/>
    <w:rsid w:val="00097CCF"/>
    <w:rsid w:val="000A0FDE"/>
    <w:rsid w:val="000A24B7"/>
    <w:rsid w:val="000A3177"/>
    <w:rsid w:val="000A5D57"/>
    <w:rsid w:val="000A68B1"/>
    <w:rsid w:val="000B0BC4"/>
    <w:rsid w:val="000B23AA"/>
    <w:rsid w:val="000B40A7"/>
    <w:rsid w:val="000B576C"/>
    <w:rsid w:val="000B5A6C"/>
    <w:rsid w:val="000B729C"/>
    <w:rsid w:val="000C0904"/>
    <w:rsid w:val="000C17AC"/>
    <w:rsid w:val="000C1D97"/>
    <w:rsid w:val="000C73E1"/>
    <w:rsid w:val="000D24ED"/>
    <w:rsid w:val="000D42D7"/>
    <w:rsid w:val="000D65AF"/>
    <w:rsid w:val="000D6FEC"/>
    <w:rsid w:val="000D71C8"/>
    <w:rsid w:val="000E07AD"/>
    <w:rsid w:val="000E4226"/>
    <w:rsid w:val="000E4E6C"/>
    <w:rsid w:val="000E50EA"/>
    <w:rsid w:val="000E5D6D"/>
    <w:rsid w:val="000E6B95"/>
    <w:rsid w:val="000F11B4"/>
    <w:rsid w:val="000F2DDD"/>
    <w:rsid w:val="000F67A4"/>
    <w:rsid w:val="000F7C6B"/>
    <w:rsid w:val="00100836"/>
    <w:rsid w:val="00100F46"/>
    <w:rsid w:val="00102ACD"/>
    <w:rsid w:val="00105D79"/>
    <w:rsid w:val="0010630C"/>
    <w:rsid w:val="00113C73"/>
    <w:rsid w:val="00124EE3"/>
    <w:rsid w:val="00125F19"/>
    <w:rsid w:val="00126F88"/>
    <w:rsid w:val="00133431"/>
    <w:rsid w:val="001375DE"/>
    <w:rsid w:val="00140CA6"/>
    <w:rsid w:val="001434DE"/>
    <w:rsid w:val="00144864"/>
    <w:rsid w:val="00145B69"/>
    <w:rsid w:val="00152EFF"/>
    <w:rsid w:val="0015489D"/>
    <w:rsid w:val="00165C1E"/>
    <w:rsid w:val="00167884"/>
    <w:rsid w:val="001705FC"/>
    <w:rsid w:val="001734E0"/>
    <w:rsid w:val="00173AE6"/>
    <w:rsid w:val="0017502A"/>
    <w:rsid w:val="00180D45"/>
    <w:rsid w:val="00187E88"/>
    <w:rsid w:val="001A196C"/>
    <w:rsid w:val="001A4E6B"/>
    <w:rsid w:val="001A6177"/>
    <w:rsid w:val="001A65BB"/>
    <w:rsid w:val="001A6D2D"/>
    <w:rsid w:val="001B3DF7"/>
    <w:rsid w:val="001B649B"/>
    <w:rsid w:val="001D1FD1"/>
    <w:rsid w:val="001D23DD"/>
    <w:rsid w:val="001D30C0"/>
    <w:rsid w:val="001D7901"/>
    <w:rsid w:val="001E00B8"/>
    <w:rsid w:val="001E2C30"/>
    <w:rsid w:val="001E6BBE"/>
    <w:rsid w:val="001F02CD"/>
    <w:rsid w:val="001F1576"/>
    <w:rsid w:val="001F787E"/>
    <w:rsid w:val="002000BA"/>
    <w:rsid w:val="00201628"/>
    <w:rsid w:val="002055D6"/>
    <w:rsid w:val="00206204"/>
    <w:rsid w:val="00207C9E"/>
    <w:rsid w:val="002127CE"/>
    <w:rsid w:val="0021434C"/>
    <w:rsid w:val="00215177"/>
    <w:rsid w:val="00215498"/>
    <w:rsid w:val="00216306"/>
    <w:rsid w:val="00226E84"/>
    <w:rsid w:val="00231C32"/>
    <w:rsid w:val="002336DC"/>
    <w:rsid w:val="002338BD"/>
    <w:rsid w:val="002366A3"/>
    <w:rsid w:val="0024544D"/>
    <w:rsid w:val="0024618E"/>
    <w:rsid w:val="00247342"/>
    <w:rsid w:val="0026047A"/>
    <w:rsid w:val="00262DD2"/>
    <w:rsid w:val="00263D11"/>
    <w:rsid w:val="00263DF9"/>
    <w:rsid w:val="00264A52"/>
    <w:rsid w:val="00266A94"/>
    <w:rsid w:val="00266B29"/>
    <w:rsid w:val="00272D60"/>
    <w:rsid w:val="00274EBB"/>
    <w:rsid w:val="00281634"/>
    <w:rsid w:val="00293E36"/>
    <w:rsid w:val="002962A3"/>
    <w:rsid w:val="00296488"/>
    <w:rsid w:val="00297091"/>
    <w:rsid w:val="002A362D"/>
    <w:rsid w:val="002B0CA4"/>
    <w:rsid w:val="002B504F"/>
    <w:rsid w:val="002B601F"/>
    <w:rsid w:val="002B6141"/>
    <w:rsid w:val="002C0FF4"/>
    <w:rsid w:val="002C58E3"/>
    <w:rsid w:val="002C7316"/>
    <w:rsid w:val="002D0872"/>
    <w:rsid w:val="002E1BFC"/>
    <w:rsid w:val="002E3A7C"/>
    <w:rsid w:val="002E4C7E"/>
    <w:rsid w:val="002E69B8"/>
    <w:rsid w:val="002E6EF2"/>
    <w:rsid w:val="002F4AD7"/>
    <w:rsid w:val="002F5A27"/>
    <w:rsid w:val="002F76BA"/>
    <w:rsid w:val="0030464A"/>
    <w:rsid w:val="00316235"/>
    <w:rsid w:val="00321F58"/>
    <w:rsid w:val="00327E12"/>
    <w:rsid w:val="00327EFE"/>
    <w:rsid w:val="00331595"/>
    <w:rsid w:val="003321F6"/>
    <w:rsid w:val="00333AF6"/>
    <w:rsid w:val="00334C1E"/>
    <w:rsid w:val="003352A8"/>
    <w:rsid w:val="00336F4A"/>
    <w:rsid w:val="003372E3"/>
    <w:rsid w:val="00341A57"/>
    <w:rsid w:val="00342FD1"/>
    <w:rsid w:val="00342FF3"/>
    <w:rsid w:val="0034305B"/>
    <w:rsid w:val="003502F3"/>
    <w:rsid w:val="00350D36"/>
    <w:rsid w:val="00355E29"/>
    <w:rsid w:val="00355FFE"/>
    <w:rsid w:val="00366DFF"/>
    <w:rsid w:val="00375435"/>
    <w:rsid w:val="00381521"/>
    <w:rsid w:val="003832CA"/>
    <w:rsid w:val="0038343D"/>
    <w:rsid w:val="00386BE0"/>
    <w:rsid w:val="003941A0"/>
    <w:rsid w:val="0039670D"/>
    <w:rsid w:val="003A028B"/>
    <w:rsid w:val="003A1089"/>
    <w:rsid w:val="003A2493"/>
    <w:rsid w:val="003A50EB"/>
    <w:rsid w:val="003A6519"/>
    <w:rsid w:val="003B097A"/>
    <w:rsid w:val="003B7700"/>
    <w:rsid w:val="003C217D"/>
    <w:rsid w:val="003C2AC0"/>
    <w:rsid w:val="003C5AAE"/>
    <w:rsid w:val="003D1761"/>
    <w:rsid w:val="003D584E"/>
    <w:rsid w:val="003E650D"/>
    <w:rsid w:val="003F0855"/>
    <w:rsid w:val="003F5891"/>
    <w:rsid w:val="004031D3"/>
    <w:rsid w:val="00412E99"/>
    <w:rsid w:val="0041337E"/>
    <w:rsid w:val="0041406A"/>
    <w:rsid w:val="00420541"/>
    <w:rsid w:val="00421860"/>
    <w:rsid w:val="00422C5C"/>
    <w:rsid w:val="0042374F"/>
    <w:rsid w:val="00427394"/>
    <w:rsid w:val="00431FC1"/>
    <w:rsid w:val="00434B22"/>
    <w:rsid w:val="00445802"/>
    <w:rsid w:val="004460D5"/>
    <w:rsid w:val="004467B2"/>
    <w:rsid w:val="00446BB0"/>
    <w:rsid w:val="0044761E"/>
    <w:rsid w:val="00461465"/>
    <w:rsid w:val="00463C76"/>
    <w:rsid w:val="00472894"/>
    <w:rsid w:val="004742A8"/>
    <w:rsid w:val="00474B93"/>
    <w:rsid w:val="004840DF"/>
    <w:rsid w:val="0048601A"/>
    <w:rsid w:val="00486D23"/>
    <w:rsid w:val="00490908"/>
    <w:rsid w:val="00491305"/>
    <w:rsid w:val="004960AB"/>
    <w:rsid w:val="0049683F"/>
    <w:rsid w:val="004A04BE"/>
    <w:rsid w:val="004A2A4F"/>
    <w:rsid w:val="004B20A8"/>
    <w:rsid w:val="004B23E2"/>
    <w:rsid w:val="004B6BB4"/>
    <w:rsid w:val="004B74B2"/>
    <w:rsid w:val="004B7909"/>
    <w:rsid w:val="004B79D6"/>
    <w:rsid w:val="004C032E"/>
    <w:rsid w:val="004C5481"/>
    <w:rsid w:val="004C6CE4"/>
    <w:rsid w:val="004C6D84"/>
    <w:rsid w:val="004D0521"/>
    <w:rsid w:val="004D12E1"/>
    <w:rsid w:val="004D228C"/>
    <w:rsid w:val="004D3034"/>
    <w:rsid w:val="004D5864"/>
    <w:rsid w:val="004D5F07"/>
    <w:rsid w:val="004E4CA1"/>
    <w:rsid w:val="004E7C63"/>
    <w:rsid w:val="004E7F13"/>
    <w:rsid w:val="004F291C"/>
    <w:rsid w:val="004F3ADF"/>
    <w:rsid w:val="004F4B72"/>
    <w:rsid w:val="004F59AD"/>
    <w:rsid w:val="004F6F0C"/>
    <w:rsid w:val="005041D8"/>
    <w:rsid w:val="0050535D"/>
    <w:rsid w:val="00512B1D"/>
    <w:rsid w:val="0051671F"/>
    <w:rsid w:val="005253C3"/>
    <w:rsid w:val="005256DC"/>
    <w:rsid w:val="00526036"/>
    <w:rsid w:val="005268A8"/>
    <w:rsid w:val="00530911"/>
    <w:rsid w:val="00533138"/>
    <w:rsid w:val="00533A62"/>
    <w:rsid w:val="005349E2"/>
    <w:rsid w:val="00535770"/>
    <w:rsid w:val="00536384"/>
    <w:rsid w:val="00537682"/>
    <w:rsid w:val="00537B9D"/>
    <w:rsid w:val="00540FCB"/>
    <w:rsid w:val="0054484D"/>
    <w:rsid w:val="00550B80"/>
    <w:rsid w:val="0055350E"/>
    <w:rsid w:val="005626E5"/>
    <w:rsid w:val="00563761"/>
    <w:rsid w:val="005672C0"/>
    <w:rsid w:val="00570E0D"/>
    <w:rsid w:val="00572B54"/>
    <w:rsid w:val="00573A99"/>
    <w:rsid w:val="005762A5"/>
    <w:rsid w:val="005771A3"/>
    <w:rsid w:val="00580CF1"/>
    <w:rsid w:val="00582107"/>
    <w:rsid w:val="005830A7"/>
    <w:rsid w:val="00587AA8"/>
    <w:rsid w:val="00593EAA"/>
    <w:rsid w:val="00596D7D"/>
    <w:rsid w:val="005A2CCF"/>
    <w:rsid w:val="005A46C2"/>
    <w:rsid w:val="005B26E3"/>
    <w:rsid w:val="005B7AB8"/>
    <w:rsid w:val="005B7BCE"/>
    <w:rsid w:val="005C4F2D"/>
    <w:rsid w:val="005C5D50"/>
    <w:rsid w:val="005C70B4"/>
    <w:rsid w:val="005D2F8F"/>
    <w:rsid w:val="005D4EE9"/>
    <w:rsid w:val="005D7E9D"/>
    <w:rsid w:val="005E1A8D"/>
    <w:rsid w:val="005E2694"/>
    <w:rsid w:val="005E2DE6"/>
    <w:rsid w:val="005E534E"/>
    <w:rsid w:val="005F08F8"/>
    <w:rsid w:val="005F3228"/>
    <w:rsid w:val="005F4579"/>
    <w:rsid w:val="005F481C"/>
    <w:rsid w:val="005F5D2D"/>
    <w:rsid w:val="0060267D"/>
    <w:rsid w:val="0060673E"/>
    <w:rsid w:val="00616291"/>
    <w:rsid w:val="00620487"/>
    <w:rsid w:val="006304E0"/>
    <w:rsid w:val="00643321"/>
    <w:rsid w:val="006453EA"/>
    <w:rsid w:val="00652FA1"/>
    <w:rsid w:val="00655DC9"/>
    <w:rsid w:val="006572FF"/>
    <w:rsid w:val="006574B2"/>
    <w:rsid w:val="00660896"/>
    <w:rsid w:val="00660ADC"/>
    <w:rsid w:val="00660F6A"/>
    <w:rsid w:val="00666796"/>
    <w:rsid w:val="006742CB"/>
    <w:rsid w:val="0067464E"/>
    <w:rsid w:val="00683DF6"/>
    <w:rsid w:val="006928DC"/>
    <w:rsid w:val="00695DA6"/>
    <w:rsid w:val="006A2598"/>
    <w:rsid w:val="006A3B59"/>
    <w:rsid w:val="006A7036"/>
    <w:rsid w:val="006B1408"/>
    <w:rsid w:val="006B169F"/>
    <w:rsid w:val="006B6A83"/>
    <w:rsid w:val="006C30A3"/>
    <w:rsid w:val="006C49A3"/>
    <w:rsid w:val="006C6BE4"/>
    <w:rsid w:val="006D2B57"/>
    <w:rsid w:val="006D5CB5"/>
    <w:rsid w:val="006D7A69"/>
    <w:rsid w:val="006E035F"/>
    <w:rsid w:val="006E2136"/>
    <w:rsid w:val="006E3626"/>
    <w:rsid w:val="006E7010"/>
    <w:rsid w:val="006F1C24"/>
    <w:rsid w:val="006F26C2"/>
    <w:rsid w:val="006F3CB7"/>
    <w:rsid w:val="006F50FB"/>
    <w:rsid w:val="006F7FAE"/>
    <w:rsid w:val="007010E1"/>
    <w:rsid w:val="00702493"/>
    <w:rsid w:val="00705A59"/>
    <w:rsid w:val="00706D9B"/>
    <w:rsid w:val="00716D92"/>
    <w:rsid w:val="007170A3"/>
    <w:rsid w:val="007213A1"/>
    <w:rsid w:val="007214FF"/>
    <w:rsid w:val="00721D17"/>
    <w:rsid w:val="007238EC"/>
    <w:rsid w:val="00725251"/>
    <w:rsid w:val="007308F4"/>
    <w:rsid w:val="00734103"/>
    <w:rsid w:val="00740616"/>
    <w:rsid w:val="00750903"/>
    <w:rsid w:val="00751AD6"/>
    <w:rsid w:val="0075293D"/>
    <w:rsid w:val="007614AE"/>
    <w:rsid w:val="007628B5"/>
    <w:rsid w:val="0076309B"/>
    <w:rsid w:val="00770283"/>
    <w:rsid w:val="007902AC"/>
    <w:rsid w:val="00796BED"/>
    <w:rsid w:val="007A1F75"/>
    <w:rsid w:val="007A2260"/>
    <w:rsid w:val="007A3615"/>
    <w:rsid w:val="007B679B"/>
    <w:rsid w:val="007B6D60"/>
    <w:rsid w:val="007C2161"/>
    <w:rsid w:val="007C2E73"/>
    <w:rsid w:val="007C68B4"/>
    <w:rsid w:val="007D4862"/>
    <w:rsid w:val="007D53BD"/>
    <w:rsid w:val="007D6F86"/>
    <w:rsid w:val="007E4A38"/>
    <w:rsid w:val="007E4E50"/>
    <w:rsid w:val="00803662"/>
    <w:rsid w:val="00803B96"/>
    <w:rsid w:val="008062E8"/>
    <w:rsid w:val="00820337"/>
    <w:rsid w:val="00820E13"/>
    <w:rsid w:val="00823524"/>
    <w:rsid w:val="00827158"/>
    <w:rsid w:val="00827733"/>
    <w:rsid w:val="00831B37"/>
    <w:rsid w:val="0083253D"/>
    <w:rsid w:val="0084577B"/>
    <w:rsid w:val="00845D1F"/>
    <w:rsid w:val="00852680"/>
    <w:rsid w:val="008553C9"/>
    <w:rsid w:val="0085673F"/>
    <w:rsid w:val="00860935"/>
    <w:rsid w:val="00861571"/>
    <w:rsid w:val="00861F97"/>
    <w:rsid w:val="0086793F"/>
    <w:rsid w:val="00867C8D"/>
    <w:rsid w:val="008756C1"/>
    <w:rsid w:val="00876522"/>
    <w:rsid w:val="0087799A"/>
    <w:rsid w:val="00883E65"/>
    <w:rsid w:val="008850A6"/>
    <w:rsid w:val="0089160D"/>
    <w:rsid w:val="00891AD0"/>
    <w:rsid w:val="008927BE"/>
    <w:rsid w:val="008935E7"/>
    <w:rsid w:val="0089623C"/>
    <w:rsid w:val="00897492"/>
    <w:rsid w:val="0089776A"/>
    <w:rsid w:val="008A3E43"/>
    <w:rsid w:val="008A4C32"/>
    <w:rsid w:val="008A5E7A"/>
    <w:rsid w:val="008A7FA0"/>
    <w:rsid w:val="008B3C63"/>
    <w:rsid w:val="008B4EAC"/>
    <w:rsid w:val="008C3492"/>
    <w:rsid w:val="008D0DB4"/>
    <w:rsid w:val="008E6218"/>
    <w:rsid w:val="008E6C67"/>
    <w:rsid w:val="008E749A"/>
    <w:rsid w:val="008F0EB8"/>
    <w:rsid w:val="008F43AB"/>
    <w:rsid w:val="009006EE"/>
    <w:rsid w:val="009143FD"/>
    <w:rsid w:val="009209A7"/>
    <w:rsid w:val="00925F4B"/>
    <w:rsid w:val="00926D2A"/>
    <w:rsid w:val="009307C4"/>
    <w:rsid w:val="00933DF9"/>
    <w:rsid w:val="00940DDF"/>
    <w:rsid w:val="00945274"/>
    <w:rsid w:val="00946AED"/>
    <w:rsid w:val="00952B66"/>
    <w:rsid w:val="00954060"/>
    <w:rsid w:val="009544FB"/>
    <w:rsid w:val="00956483"/>
    <w:rsid w:val="00957114"/>
    <w:rsid w:val="00957F96"/>
    <w:rsid w:val="009645D6"/>
    <w:rsid w:val="00967C85"/>
    <w:rsid w:val="009721E2"/>
    <w:rsid w:val="00973A1A"/>
    <w:rsid w:val="00982AEC"/>
    <w:rsid w:val="00990829"/>
    <w:rsid w:val="00991B03"/>
    <w:rsid w:val="009946C7"/>
    <w:rsid w:val="009976E9"/>
    <w:rsid w:val="009A2AE0"/>
    <w:rsid w:val="009A3E6A"/>
    <w:rsid w:val="009A469E"/>
    <w:rsid w:val="009B2B61"/>
    <w:rsid w:val="009C1993"/>
    <w:rsid w:val="009C2D69"/>
    <w:rsid w:val="009C313E"/>
    <w:rsid w:val="009C4E36"/>
    <w:rsid w:val="009C5189"/>
    <w:rsid w:val="009D167E"/>
    <w:rsid w:val="009D1D2B"/>
    <w:rsid w:val="009D2326"/>
    <w:rsid w:val="009D2619"/>
    <w:rsid w:val="009D2EE5"/>
    <w:rsid w:val="009D47C0"/>
    <w:rsid w:val="009E2D10"/>
    <w:rsid w:val="009E63AF"/>
    <w:rsid w:val="009E70B2"/>
    <w:rsid w:val="009F1825"/>
    <w:rsid w:val="009F1F41"/>
    <w:rsid w:val="009F74DD"/>
    <w:rsid w:val="009F763C"/>
    <w:rsid w:val="00A0328F"/>
    <w:rsid w:val="00A0522C"/>
    <w:rsid w:val="00A05A69"/>
    <w:rsid w:val="00A1556C"/>
    <w:rsid w:val="00A178D0"/>
    <w:rsid w:val="00A214FE"/>
    <w:rsid w:val="00A21A0C"/>
    <w:rsid w:val="00A22977"/>
    <w:rsid w:val="00A232A2"/>
    <w:rsid w:val="00A234D0"/>
    <w:rsid w:val="00A24417"/>
    <w:rsid w:val="00A24FD8"/>
    <w:rsid w:val="00A32F0E"/>
    <w:rsid w:val="00A337E9"/>
    <w:rsid w:val="00A33A05"/>
    <w:rsid w:val="00A40236"/>
    <w:rsid w:val="00A43FE5"/>
    <w:rsid w:val="00A446BD"/>
    <w:rsid w:val="00A4489F"/>
    <w:rsid w:val="00A46314"/>
    <w:rsid w:val="00A47C61"/>
    <w:rsid w:val="00A50825"/>
    <w:rsid w:val="00A50CF6"/>
    <w:rsid w:val="00A5367D"/>
    <w:rsid w:val="00A55C1B"/>
    <w:rsid w:val="00A61227"/>
    <w:rsid w:val="00A67558"/>
    <w:rsid w:val="00A754A4"/>
    <w:rsid w:val="00A758C3"/>
    <w:rsid w:val="00A8110B"/>
    <w:rsid w:val="00A82A1C"/>
    <w:rsid w:val="00A83EEF"/>
    <w:rsid w:val="00A84083"/>
    <w:rsid w:val="00A85B44"/>
    <w:rsid w:val="00A9190A"/>
    <w:rsid w:val="00A91B2B"/>
    <w:rsid w:val="00A93855"/>
    <w:rsid w:val="00A93FD7"/>
    <w:rsid w:val="00A9675F"/>
    <w:rsid w:val="00AA3367"/>
    <w:rsid w:val="00AA4078"/>
    <w:rsid w:val="00AB0747"/>
    <w:rsid w:val="00AB3843"/>
    <w:rsid w:val="00AC0779"/>
    <w:rsid w:val="00AC3641"/>
    <w:rsid w:val="00AC529B"/>
    <w:rsid w:val="00AC726E"/>
    <w:rsid w:val="00AC7697"/>
    <w:rsid w:val="00AD0467"/>
    <w:rsid w:val="00AD6CFF"/>
    <w:rsid w:val="00AD73A1"/>
    <w:rsid w:val="00AE1C0D"/>
    <w:rsid w:val="00AE2AC6"/>
    <w:rsid w:val="00AE6FE5"/>
    <w:rsid w:val="00AF15A0"/>
    <w:rsid w:val="00AF1B45"/>
    <w:rsid w:val="00AF28F0"/>
    <w:rsid w:val="00AF4791"/>
    <w:rsid w:val="00B00484"/>
    <w:rsid w:val="00B00C4F"/>
    <w:rsid w:val="00B11D07"/>
    <w:rsid w:val="00B12592"/>
    <w:rsid w:val="00B12EE5"/>
    <w:rsid w:val="00B21B63"/>
    <w:rsid w:val="00B23C9C"/>
    <w:rsid w:val="00B362AF"/>
    <w:rsid w:val="00B37D0B"/>
    <w:rsid w:val="00B51099"/>
    <w:rsid w:val="00B5192B"/>
    <w:rsid w:val="00B63976"/>
    <w:rsid w:val="00B645C0"/>
    <w:rsid w:val="00B64CD3"/>
    <w:rsid w:val="00B66043"/>
    <w:rsid w:val="00B67197"/>
    <w:rsid w:val="00B677CB"/>
    <w:rsid w:val="00B70630"/>
    <w:rsid w:val="00B712FB"/>
    <w:rsid w:val="00B7165A"/>
    <w:rsid w:val="00B76721"/>
    <w:rsid w:val="00B82386"/>
    <w:rsid w:val="00B83F1F"/>
    <w:rsid w:val="00B86AA9"/>
    <w:rsid w:val="00B91F51"/>
    <w:rsid w:val="00B928FD"/>
    <w:rsid w:val="00BA5A42"/>
    <w:rsid w:val="00BB047D"/>
    <w:rsid w:val="00BB3375"/>
    <w:rsid w:val="00BB51A9"/>
    <w:rsid w:val="00BB6D73"/>
    <w:rsid w:val="00BB6DA4"/>
    <w:rsid w:val="00BB748F"/>
    <w:rsid w:val="00BC5A92"/>
    <w:rsid w:val="00BC5C3F"/>
    <w:rsid w:val="00BC5F4F"/>
    <w:rsid w:val="00BC686E"/>
    <w:rsid w:val="00BC703F"/>
    <w:rsid w:val="00BE01FC"/>
    <w:rsid w:val="00BE0665"/>
    <w:rsid w:val="00BE3392"/>
    <w:rsid w:val="00BE415D"/>
    <w:rsid w:val="00BE694E"/>
    <w:rsid w:val="00BE719D"/>
    <w:rsid w:val="00BF6C1A"/>
    <w:rsid w:val="00C011D4"/>
    <w:rsid w:val="00C024AD"/>
    <w:rsid w:val="00C028AF"/>
    <w:rsid w:val="00C0745E"/>
    <w:rsid w:val="00C168CB"/>
    <w:rsid w:val="00C23144"/>
    <w:rsid w:val="00C2471E"/>
    <w:rsid w:val="00C265AD"/>
    <w:rsid w:val="00C271BD"/>
    <w:rsid w:val="00C30363"/>
    <w:rsid w:val="00C35894"/>
    <w:rsid w:val="00C367E7"/>
    <w:rsid w:val="00C449FC"/>
    <w:rsid w:val="00C44EDC"/>
    <w:rsid w:val="00C4519C"/>
    <w:rsid w:val="00C46E3C"/>
    <w:rsid w:val="00C47CC7"/>
    <w:rsid w:val="00C50FFD"/>
    <w:rsid w:val="00C5303D"/>
    <w:rsid w:val="00C61A9B"/>
    <w:rsid w:val="00C61B2D"/>
    <w:rsid w:val="00C64FDE"/>
    <w:rsid w:val="00C73B59"/>
    <w:rsid w:val="00C81D73"/>
    <w:rsid w:val="00C8455B"/>
    <w:rsid w:val="00C87577"/>
    <w:rsid w:val="00C909AF"/>
    <w:rsid w:val="00C9267C"/>
    <w:rsid w:val="00C92C6A"/>
    <w:rsid w:val="00C95B5F"/>
    <w:rsid w:val="00C973C5"/>
    <w:rsid w:val="00CA1E19"/>
    <w:rsid w:val="00CB59BA"/>
    <w:rsid w:val="00CC1FE7"/>
    <w:rsid w:val="00CC35A3"/>
    <w:rsid w:val="00CC41DA"/>
    <w:rsid w:val="00CC4A86"/>
    <w:rsid w:val="00CC5C79"/>
    <w:rsid w:val="00CC605F"/>
    <w:rsid w:val="00CD2187"/>
    <w:rsid w:val="00CD328C"/>
    <w:rsid w:val="00CD6C44"/>
    <w:rsid w:val="00CD70FE"/>
    <w:rsid w:val="00CF4ED6"/>
    <w:rsid w:val="00CF5B4F"/>
    <w:rsid w:val="00CF7ABA"/>
    <w:rsid w:val="00D00678"/>
    <w:rsid w:val="00D01011"/>
    <w:rsid w:val="00D059EA"/>
    <w:rsid w:val="00D17A85"/>
    <w:rsid w:val="00D17E0C"/>
    <w:rsid w:val="00D21769"/>
    <w:rsid w:val="00D22618"/>
    <w:rsid w:val="00D23665"/>
    <w:rsid w:val="00D23878"/>
    <w:rsid w:val="00D259E4"/>
    <w:rsid w:val="00D279CA"/>
    <w:rsid w:val="00D344D2"/>
    <w:rsid w:val="00D35807"/>
    <w:rsid w:val="00D3767B"/>
    <w:rsid w:val="00D42B9B"/>
    <w:rsid w:val="00D52EE9"/>
    <w:rsid w:val="00D56B6B"/>
    <w:rsid w:val="00D63436"/>
    <w:rsid w:val="00D63DD5"/>
    <w:rsid w:val="00D70BCB"/>
    <w:rsid w:val="00D72E54"/>
    <w:rsid w:val="00D73FFF"/>
    <w:rsid w:val="00D8196A"/>
    <w:rsid w:val="00D81E0B"/>
    <w:rsid w:val="00D91455"/>
    <w:rsid w:val="00D92107"/>
    <w:rsid w:val="00D935D4"/>
    <w:rsid w:val="00D97FCA"/>
    <w:rsid w:val="00DA11C2"/>
    <w:rsid w:val="00DA4023"/>
    <w:rsid w:val="00DA5F29"/>
    <w:rsid w:val="00DB228C"/>
    <w:rsid w:val="00DB3069"/>
    <w:rsid w:val="00DB6EC0"/>
    <w:rsid w:val="00DC68CF"/>
    <w:rsid w:val="00DD01CC"/>
    <w:rsid w:val="00DD0C32"/>
    <w:rsid w:val="00DD3D17"/>
    <w:rsid w:val="00DD5EB6"/>
    <w:rsid w:val="00DD7692"/>
    <w:rsid w:val="00DE6752"/>
    <w:rsid w:val="00DF1B42"/>
    <w:rsid w:val="00DF2C14"/>
    <w:rsid w:val="00DF6475"/>
    <w:rsid w:val="00E018CF"/>
    <w:rsid w:val="00E035CC"/>
    <w:rsid w:val="00E04E16"/>
    <w:rsid w:val="00E10F15"/>
    <w:rsid w:val="00E23AB2"/>
    <w:rsid w:val="00E247B2"/>
    <w:rsid w:val="00E27E64"/>
    <w:rsid w:val="00E43BB1"/>
    <w:rsid w:val="00E532D6"/>
    <w:rsid w:val="00E55B29"/>
    <w:rsid w:val="00E601FF"/>
    <w:rsid w:val="00E66EA4"/>
    <w:rsid w:val="00E67497"/>
    <w:rsid w:val="00E7571D"/>
    <w:rsid w:val="00E75D91"/>
    <w:rsid w:val="00E769FD"/>
    <w:rsid w:val="00E83915"/>
    <w:rsid w:val="00E83CAB"/>
    <w:rsid w:val="00E84FC2"/>
    <w:rsid w:val="00E9007E"/>
    <w:rsid w:val="00E96C78"/>
    <w:rsid w:val="00EA304D"/>
    <w:rsid w:val="00EA31E8"/>
    <w:rsid w:val="00EB19AC"/>
    <w:rsid w:val="00EB3517"/>
    <w:rsid w:val="00EC583A"/>
    <w:rsid w:val="00EC7A24"/>
    <w:rsid w:val="00ED4BCE"/>
    <w:rsid w:val="00EE1476"/>
    <w:rsid w:val="00EE300E"/>
    <w:rsid w:val="00EE331A"/>
    <w:rsid w:val="00EF5412"/>
    <w:rsid w:val="00EF7354"/>
    <w:rsid w:val="00F01EC3"/>
    <w:rsid w:val="00F0521A"/>
    <w:rsid w:val="00F05361"/>
    <w:rsid w:val="00F06CB1"/>
    <w:rsid w:val="00F12670"/>
    <w:rsid w:val="00F2198F"/>
    <w:rsid w:val="00F22486"/>
    <w:rsid w:val="00F22A20"/>
    <w:rsid w:val="00F252D0"/>
    <w:rsid w:val="00F31AF4"/>
    <w:rsid w:val="00F3202B"/>
    <w:rsid w:val="00F34D46"/>
    <w:rsid w:val="00F35A22"/>
    <w:rsid w:val="00F40C17"/>
    <w:rsid w:val="00F4482D"/>
    <w:rsid w:val="00F471C0"/>
    <w:rsid w:val="00F50325"/>
    <w:rsid w:val="00F536FF"/>
    <w:rsid w:val="00F54A7B"/>
    <w:rsid w:val="00F55208"/>
    <w:rsid w:val="00F57F2C"/>
    <w:rsid w:val="00F6474D"/>
    <w:rsid w:val="00F66113"/>
    <w:rsid w:val="00F73363"/>
    <w:rsid w:val="00F84D51"/>
    <w:rsid w:val="00F85925"/>
    <w:rsid w:val="00F85E0C"/>
    <w:rsid w:val="00F90B8D"/>
    <w:rsid w:val="00F93950"/>
    <w:rsid w:val="00F95229"/>
    <w:rsid w:val="00FA4A4C"/>
    <w:rsid w:val="00FA7F8D"/>
    <w:rsid w:val="00FB3056"/>
    <w:rsid w:val="00FB33AD"/>
    <w:rsid w:val="00FB5B20"/>
    <w:rsid w:val="00FB65AE"/>
    <w:rsid w:val="00FB7E63"/>
    <w:rsid w:val="00FC328B"/>
    <w:rsid w:val="00FC5E54"/>
    <w:rsid w:val="00FC7801"/>
    <w:rsid w:val="00FC7E13"/>
    <w:rsid w:val="00FD516F"/>
    <w:rsid w:val="00FD6FB0"/>
    <w:rsid w:val="00FE0A03"/>
    <w:rsid w:val="00FE0BED"/>
    <w:rsid w:val="00FE1C1D"/>
    <w:rsid w:val="00FE389B"/>
    <w:rsid w:val="00FF2161"/>
    <w:rsid w:val="00FF4A1E"/>
    <w:rsid w:val="00FF7A5F"/>
    <w:rsid w:val="01A7FD20"/>
    <w:rsid w:val="030D6940"/>
    <w:rsid w:val="10A8A718"/>
    <w:rsid w:val="171E8075"/>
    <w:rsid w:val="1981332D"/>
    <w:rsid w:val="1FBD60FA"/>
    <w:rsid w:val="2A7DB924"/>
    <w:rsid w:val="2BD59A88"/>
    <w:rsid w:val="2F8DD98D"/>
    <w:rsid w:val="2F9C73AF"/>
    <w:rsid w:val="32AE3F98"/>
    <w:rsid w:val="3399DB4C"/>
    <w:rsid w:val="35F8A430"/>
    <w:rsid w:val="3A46D127"/>
    <w:rsid w:val="3E55EDBD"/>
    <w:rsid w:val="43555D03"/>
    <w:rsid w:val="4B4883F2"/>
    <w:rsid w:val="4B69F17E"/>
    <w:rsid w:val="4D1EE7C8"/>
    <w:rsid w:val="54818171"/>
    <w:rsid w:val="5597D03D"/>
    <w:rsid w:val="56A76A5B"/>
    <w:rsid w:val="5C4CDC29"/>
    <w:rsid w:val="5C71CCFC"/>
    <w:rsid w:val="6268D3AA"/>
    <w:rsid w:val="6404ADF0"/>
    <w:rsid w:val="641B0982"/>
    <w:rsid w:val="67E81EE3"/>
    <w:rsid w:val="69C6213D"/>
    <w:rsid w:val="6F6C4068"/>
    <w:rsid w:val="71DBBCF8"/>
    <w:rsid w:val="740545F1"/>
    <w:rsid w:val="799E2BC3"/>
    <w:rsid w:val="7DDFC7A9"/>
    <w:rsid w:val="7DEC257C"/>
    <w:rsid w:val="7DEFE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FEEBDE"/>
  <w15:docId w15:val="{3AD7CDE2-1F16-47FC-9C31-1B146DE6F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7E9"/>
    <w:pPr>
      <w:jc w:val="both"/>
    </w:pPr>
    <w:rPr>
      <w:rFonts w:ascii="Garamond" w:hAnsi="Garamond"/>
      <w:sz w:val="22"/>
      <w:lang w:val="fr-FR"/>
    </w:rPr>
  </w:style>
  <w:style w:type="paragraph" w:styleId="Titre1">
    <w:name w:val="heading 1"/>
    <w:basedOn w:val="Normal"/>
    <w:next w:val="Normal"/>
    <w:link w:val="Titre1Car"/>
    <w:uiPriority w:val="1"/>
    <w:qFormat/>
    <w:rsid w:val="00A40236"/>
    <w:pPr>
      <w:keepNext/>
      <w:keepLines/>
      <w:spacing w:before="600" w:after="60"/>
      <w:outlineLvl w:val="0"/>
    </w:pPr>
    <w:rPr>
      <w:rFonts w:asciiTheme="majorHAnsi" w:eastAsiaTheme="majorEastAsia" w:hAnsiTheme="majorHAnsi" w:cstheme="majorBidi"/>
      <w:color w:val="3F251D" w:themeColor="accent1"/>
      <w:sz w:val="40"/>
      <w:szCs w:val="30"/>
    </w:rPr>
  </w:style>
  <w:style w:type="paragraph" w:styleId="Titre2">
    <w:name w:val="heading 2"/>
    <w:basedOn w:val="Normal"/>
    <w:next w:val="Normal"/>
    <w:link w:val="Titre2Car"/>
    <w:uiPriority w:val="1"/>
    <w:unhideWhenUsed/>
    <w:qFormat/>
    <w:pPr>
      <w:keepNext/>
      <w:keepLines/>
      <w:spacing w:before="240" w:after="0"/>
      <w:outlineLvl w:val="1"/>
    </w:pPr>
    <w:rPr>
      <w:rFonts w:asciiTheme="majorHAnsi" w:eastAsiaTheme="majorEastAsia" w:hAnsiTheme="majorHAnsi" w:cstheme="majorBidi"/>
      <w:caps/>
      <w:color w:val="3F251D" w:themeColor="accent1"/>
      <w:szCs w:val="22"/>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color w:val="3F251D" w:themeColor="accent1"/>
      <w:szCs w:val="2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A40236"/>
    <w:rPr>
      <w:rFonts w:asciiTheme="majorHAnsi" w:eastAsiaTheme="majorEastAsia" w:hAnsiTheme="majorHAnsi" w:cstheme="majorBidi"/>
      <w:color w:val="3F251D" w:themeColor="accent1"/>
      <w:sz w:val="40"/>
      <w:szCs w:val="30"/>
      <w:lang w:val="fr-FR"/>
    </w:rPr>
  </w:style>
  <w:style w:type="character" w:customStyle="1" w:styleId="Titre2Car">
    <w:name w:val="Titre 2 Car"/>
    <w:basedOn w:val="Policepardfaut"/>
    <w:link w:val="Titre2"/>
    <w:uiPriority w:val="1"/>
    <w:rPr>
      <w:rFonts w:asciiTheme="majorHAnsi" w:eastAsiaTheme="majorEastAsia" w:hAnsiTheme="majorHAnsi" w:cstheme="majorBidi"/>
      <w:caps/>
      <w:color w:val="3F251D" w:themeColor="accent1"/>
      <w:sz w:val="22"/>
      <w:szCs w:val="22"/>
    </w:rPr>
  </w:style>
  <w:style w:type="character" w:customStyle="1" w:styleId="Titre3Car">
    <w:name w:val="Titre 3 Car"/>
    <w:basedOn w:val="Policepardfaut"/>
    <w:link w:val="Titre3"/>
    <w:uiPriority w:val="1"/>
    <w:rPr>
      <w:rFonts w:asciiTheme="majorHAnsi" w:eastAsiaTheme="majorEastAsia" w:hAnsiTheme="majorHAnsi" w:cstheme="majorBidi"/>
      <w:color w:val="3F251D" w:themeColor="accent1"/>
      <w:sz w:val="22"/>
      <w:szCs w:val="22"/>
    </w:r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3F251D"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F120E"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F120E" w:themeColor="accent1" w:themeShade="7F"/>
    </w:rPr>
  </w:style>
  <w:style w:type="paragraph" w:styleId="Listepuces">
    <w:name w:val="List Bullet"/>
    <w:basedOn w:val="Normal"/>
    <w:uiPriority w:val="1"/>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reCar">
    <w:name w:val="Titre Car"/>
    <w:basedOn w:val="Policepardfaut"/>
    <w:link w:val="Titre"/>
    <w:uiPriority w:val="10"/>
    <w:rPr>
      <w:rFonts w:asciiTheme="majorHAnsi" w:eastAsiaTheme="majorEastAsia" w:hAnsiTheme="majorHAnsi" w:cstheme="majorBidi"/>
      <w:color w:val="3F251D" w:themeColor="accent1"/>
      <w:kern w:val="28"/>
      <w:sz w:val="60"/>
      <w:szCs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szCs w:val="26"/>
    </w:rPr>
  </w:style>
  <w:style w:type="character" w:styleId="Accentuation">
    <w:name w:val="Emphasis"/>
    <w:basedOn w:val="Policepardfaut"/>
    <w:uiPriority w:val="10"/>
    <w:unhideWhenUsed/>
    <w:qFormat/>
    <w:rPr>
      <w:i w:val="0"/>
      <w:iCs w:val="0"/>
      <w:color w:val="2F1B15"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3F251D" w:themeColor="accent1"/>
      <w:sz w:val="26"/>
      <w:szCs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spacing w:before="0"/>
      <w:outlineLvl w:val="9"/>
    </w:pPr>
  </w:style>
  <w:style w:type="paragraph" w:styleId="Pieddepage">
    <w:name w:val="footer"/>
    <w:basedOn w:val="Normal"/>
    <w:link w:val="PieddepageCar"/>
    <w:uiPriority w:val="99"/>
    <w:unhideWhenUsed/>
    <w:pPr>
      <w:spacing w:before="0" w:after="0" w:line="240" w:lineRule="auto"/>
      <w:jc w:val="right"/>
    </w:pPr>
    <w:rPr>
      <w:caps/>
      <w:sz w:val="16"/>
      <w:szCs w:val="16"/>
    </w:rPr>
  </w:style>
  <w:style w:type="character" w:customStyle="1" w:styleId="PieddepageCar">
    <w:name w:val="Pied de page Car"/>
    <w:basedOn w:val="Policepardfaut"/>
    <w:link w:val="Pieddepage"/>
    <w:uiPriority w:val="99"/>
    <w:rPr>
      <w:caps/>
      <w:sz w:val="16"/>
      <w:szCs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993E2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line="240" w:lineRule="auto"/>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dtat">
    <w:name w:val="Table d’état"/>
    <w:basedOn w:val="Tableau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semiHidden/>
    <w:qFormat/>
    <w:rsid w:val="00883E65"/>
    <w:pPr>
      <w:ind w:left="720"/>
      <w:contextualSpacing/>
    </w:pPr>
  </w:style>
  <w:style w:type="paragraph" w:styleId="Rvision">
    <w:name w:val="Revision"/>
    <w:hidden/>
    <w:uiPriority w:val="99"/>
    <w:semiHidden/>
    <w:rsid w:val="000B576C"/>
    <w:pPr>
      <w:spacing w:before="0" w:after="0" w:line="240" w:lineRule="auto"/>
    </w:pPr>
    <w:rPr>
      <w:rFonts w:ascii="Garamond" w:hAnsi="Garamond"/>
      <w:sz w:val="22"/>
      <w:lang w:val="fr-FR"/>
    </w:rPr>
  </w:style>
  <w:style w:type="table" w:customStyle="1" w:styleId="NormalTable0">
    <w:name w:val="Normal Table0"/>
    <w:rsid w:val="00705A59"/>
    <w:pPr>
      <w:pBdr>
        <w:top w:val="nil"/>
        <w:left w:val="nil"/>
        <w:bottom w:val="nil"/>
        <w:right w:val="nil"/>
        <w:between w:val="nil"/>
        <w:bar w:val="nil"/>
      </w:pBdr>
      <w:spacing w:before="0" w:after="0" w:line="240" w:lineRule="auto"/>
    </w:pPr>
    <w:rPr>
      <w:rFonts w:ascii="Times New Roman" w:eastAsia="Arial Unicode MS" w:hAnsi="Times New Roman" w:cs="Times New Roman"/>
      <w:color w:val="auto"/>
      <w:bdr w:val="nil"/>
      <w:lang w:val="fr-FR" w:eastAsia="fr-FR"/>
    </w:rPr>
    <w:tblPr>
      <w:tblInd w:w="0" w:type="dxa"/>
      <w:tblCellMar>
        <w:top w:w="0" w:type="dxa"/>
        <w:left w:w="0" w:type="dxa"/>
        <w:bottom w:w="0" w:type="dxa"/>
        <w:right w:w="0" w:type="dxa"/>
      </w:tblCellMar>
    </w:tblPr>
  </w:style>
  <w:style w:type="paragraph" w:customStyle="1" w:styleId="Styledetableau1">
    <w:name w:val="Style de tableau 1"/>
    <w:rsid w:val="00705A59"/>
    <w:pPr>
      <w:pBdr>
        <w:top w:val="nil"/>
        <w:left w:val="nil"/>
        <w:bottom w:val="nil"/>
        <w:right w:val="nil"/>
        <w:between w:val="nil"/>
        <w:bar w:val="nil"/>
      </w:pBdr>
      <w:spacing w:before="0" w:after="0" w:line="240" w:lineRule="auto"/>
    </w:pPr>
    <w:rPr>
      <w:rFonts w:ascii="Helvetica" w:eastAsia="Arial Unicode MS" w:hAnsi="Arial Unicode MS" w:cs="Arial Unicode MS"/>
      <w:b/>
      <w:bCs/>
      <w:color w:val="000000"/>
      <w:bdr w:val="nil"/>
      <w:lang w:val="fr-FR" w:eastAsia="fr-FR"/>
    </w:rPr>
  </w:style>
  <w:style w:type="paragraph" w:customStyle="1" w:styleId="Styledetableau2">
    <w:name w:val="Style de tableau 2"/>
    <w:rsid w:val="00705A59"/>
    <w:pPr>
      <w:pBdr>
        <w:top w:val="nil"/>
        <w:left w:val="nil"/>
        <w:bottom w:val="nil"/>
        <w:right w:val="nil"/>
        <w:between w:val="nil"/>
        <w:bar w:val="nil"/>
      </w:pBdr>
      <w:spacing w:before="0" w:after="0" w:line="240" w:lineRule="auto"/>
    </w:pPr>
    <w:rPr>
      <w:rFonts w:ascii="Helvetica" w:eastAsia="Arial Unicode MS" w:hAnsi="Arial Unicode MS" w:cs="Arial Unicode MS"/>
      <w:color w:val="000000"/>
      <w:bdr w:val="nil"/>
      <w:lang w:val="fr-FR" w:eastAsia="fr-FR"/>
    </w:rPr>
  </w:style>
  <w:style w:type="paragraph" w:styleId="PrformatHTML">
    <w:name w:val="HTML Preformatted"/>
    <w:basedOn w:val="Normal"/>
    <w:link w:val="PrformatHTMLCar"/>
    <w:uiPriority w:val="99"/>
    <w:semiHidden/>
    <w:unhideWhenUsed/>
    <w:rsid w:val="008F0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lang w:eastAsia="fr-FR"/>
    </w:rPr>
  </w:style>
  <w:style w:type="character" w:customStyle="1" w:styleId="PrformatHTMLCar">
    <w:name w:val="Préformaté HTML Car"/>
    <w:basedOn w:val="Policepardfaut"/>
    <w:link w:val="PrformatHTML"/>
    <w:uiPriority w:val="99"/>
    <w:semiHidden/>
    <w:rsid w:val="008F0EB8"/>
    <w:rPr>
      <w:rFonts w:ascii="Courier New" w:eastAsia="Times New Roman" w:hAnsi="Courier New" w:cs="Courier New"/>
      <w:color w:val="auto"/>
      <w:lang w:val="fr-FR" w:eastAsia="fr-FR"/>
    </w:rPr>
  </w:style>
  <w:style w:type="character" w:customStyle="1" w:styleId="tag">
    <w:name w:val="tag"/>
    <w:basedOn w:val="Policepardfaut"/>
    <w:rsid w:val="008F0EB8"/>
  </w:style>
  <w:style w:type="character" w:customStyle="1" w:styleId="tag-name">
    <w:name w:val="tag-name"/>
    <w:basedOn w:val="Policepardfaut"/>
    <w:rsid w:val="008F0EB8"/>
  </w:style>
  <w:style w:type="character" w:customStyle="1" w:styleId="attribute">
    <w:name w:val="attribute"/>
    <w:basedOn w:val="Policepardfaut"/>
    <w:rsid w:val="008F0EB8"/>
  </w:style>
  <w:style w:type="character" w:customStyle="1" w:styleId="attribute-value">
    <w:name w:val="attribute-value"/>
    <w:basedOn w:val="Policepardfaut"/>
    <w:rsid w:val="008F0EB8"/>
  </w:style>
  <w:style w:type="character" w:customStyle="1" w:styleId="lang-en">
    <w:name w:val="lang-en"/>
    <w:basedOn w:val="Policepardfaut"/>
    <w:rsid w:val="007E4E50"/>
  </w:style>
  <w:style w:type="character" w:customStyle="1" w:styleId="keyword">
    <w:name w:val="keyword"/>
    <w:basedOn w:val="Policepardfaut"/>
    <w:rsid w:val="00F85925"/>
  </w:style>
  <w:style w:type="character" w:customStyle="1" w:styleId="string">
    <w:name w:val="string"/>
    <w:basedOn w:val="Policepardfaut"/>
    <w:rsid w:val="00F85925"/>
  </w:style>
  <w:style w:type="character" w:customStyle="1" w:styleId="datatypes">
    <w:name w:val="datatypes"/>
    <w:basedOn w:val="Policepardfaut"/>
    <w:rsid w:val="00F85925"/>
  </w:style>
  <w:style w:type="character" w:customStyle="1" w:styleId="comments">
    <w:name w:val="comments"/>
    <w:basedOn w:val="Policepardfaut"/>
    <w:rsid w:val="007B6D60"/>
  </w:style>
  <w:style w:type="character" w:customStyle="1" w:styleId="comment">
    <w:name w:val="comment"/>
    <w:basedOn w:val="Policepardfaut"/>
    <w:rsid w:val="007B6D60"/>
  </w:style>
  <w:style w:type="character" w:customStyle="1" w:styleId="value">
    <w:name w:val="value"/>
    <w:basedOn w:val="Policepardfaut"/>
    <w:rsid w:val="007B6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843882">
      <w:bodyDiv w:val="1"/>
      <w:marLeft w:val="0"/>
      <w:marRight w:val="0"/>
      <w:marTop w:val="0"/>
      <w:marBottom w:val="0"/>
      <w:divBdr>
        <w:top w:val="none" w:sz="0" w:space="0" w:color="auto"/>
        <w:left w:val="none" w:sz="0" w:space="0" w:color="auto"/>
        <w:bottom w:val="none" w:sz="0" w:space="0" w:color="auto"/>
        <w:right w:val="none" w:sz="0" w:space="0" w:color="auto"/>
      </w:divBdr>
    </w:div>
    <w:div w:id="341006498">
      <w:bodyDiv w:val="1"/>
      <w:marLeft w:val="0"/>
      <w:marRight w:val="0"/>
      <w:marTop w:val="0"/>
      <w:marBottom w:val="0"/>
      <w:divBdr>
        <w:top w:val="none" w:sz="0" w:space="0" w:color="auto"/>
        <w:left w:val="none" w:sz="0" w:space="0" w:color="auto"/>
        <w:bottom w:val="none" w:sz="0" w:space="0" w:color="auto"/>
        <w:right w:val="none" w:sz="0" w:space="0" w:color="auto"/>
      </w:divBdr>
    </w:div>
    <w:div w:id="595866686">
      <w:bodyDiv w:val="1"/>
      <w:marLeft w:val="0"/>
      <w:marRight w:val="0"/>
      <w:marTop w:val="0"/>
      <w:marBottom w:val="0"/>
      <w:divBdr>
        <w:top w:val="none" w:sz="0" w:space="0" w:color="auto"/>
        <w:left w:val="none" w:sz="0" w:space="0" w:color="auto"/>
        <w:bottom w:val="none" w:sz="0" w:space="0" w:color="auto"/>
        <w:right w:val="none" w:sz="0" w:space="0" w:color="auto"/>
      </w:divBdr>
    </w:div>
    <w:div w:id="863177627">
      <w:bodyDiv w:val="1"/>
      <w:marLeft w:val="0"/>
      <w:marRight w:val="0"/>
      <w:marTop w:val="0"/>
      <w:marBottom w:val="0"/>
      <w:divBdr>
        <w:top w:val="none" w:sz="0" w:space="0" w:color="auto"/>
        <w:left w:val="none" w:sz="0" w:space="0" w:color="auto"/>
        <w:bottom w:val="none" w:sz="0" w:space="0" w:color="auto"/>
        <w:right w:val="none" w:sz="0" w:space="0" w:color="auto"/>
      </w:divBdr>
    </w:div>
    <w:div w:id="910386278">
      <w:bodyDiv w:val="1"/>
      <w:marLeft w:val="0"/>
      <w:marRight w:val="0"/>
      <w:marTop w:val="0"/>
      <w:marBottom w:val="0"/>
      <w:divBdr>
        <w:top w:val="none" w:sz="0" w:space="0" w:color="auto"/>
        <w:left w:val="none" w:sz="0" w:space="0" w:color="auto"/>
        <w:bottom w:val="none" w:sz="0" w:space="0" w:color="auto"/>
        <w:right w:val="none" w:sz="0" w:space="0" w:color="auto"/>
      </w:divBdr>
    </w:div>
    <w:div w:id="996226157">
      <w:bodyDiv w:val="1"/>
      <w:marLeft w:val="0"/>
      <w:marRight w:val="0"/>
      <w:marTop w:val="0"/>
      <w:marBottom w:val="0"/>
      <w:divBdr>
        <w:top w:val="none" w:sz="0" w:space="0" w:color="auto"/>
        <w:left w:val="none" w:sz="0" w:space="0" w:color="auto"/>
        <w:bottom w:val="none" w:sz="0" w:space="0" w:color="auto"/>
        <w:right w:val="none" w:sz="0" w:space="0" w:color="auto"/>
      </w:divBdr>
    </w:div>
    <w:div w:id="996226578">
      <w:bodyDiv w:val="1"/>
      <w:marLeft w:val="0"/>
      <w:marRight w:val="0"/>
      <w:marTop w:val="0"/>
      <w:marBottom w:val="0"/>
      <w:divBdr>
        <w:top w:val="none" w:sz="0" w:space="0" w:color="auto"/>
        <w:left w:val="none" w:sz="0" w:space="0" w:color="auto"/>
        <w:bottom w:val="none" w:sz="0" w:space="0" w:color="auto"/>
        <w:right w:val="none" w:sz="0" w:space="0" w:color="auto"/>
      </w:divBdr>
    </w:div>
    <w:div w:id="1004819599">
      <w:bodyDiv w:val="1"/>
      <w:marLeft w:val="0"/>
      <w:marRight w:val="0"/>
      <w:marTop w:val="0"/>
      <w:marBottom w:val="0"/>
      <w:divBdr>
        <w:top w:val="none" w:sz="0" w:space="0" w:color="auto"/>
        <w:left w:val="none" w:sz="0" w:space="0" w:color="auto"/>
        <w:bottom w:val="none" w:sz="0" w:space="0" w:color="auto"/>
        <w:right w:val="none" w:sz="0" w:space="0" w:color="auto"/>
      </w:divBdr>
    </w:div>
    <w:div w:id="1141848183">
      <w:bodyDiv w:val="1"/>
      <w:marLeft w:val="0"/>
      <w:marRight w:val="0"/>
      <w:marTop w:val="0"/>
      <w:marBottom w:val="0"/>
      <w:divBdr>
        <w:top w:val="none" w:sz="0" w:space="0" w:color="auto"/>
        <w:left w:val="none" w:sz="0" w:space="0" w:color="auto"/>
        <w:bottom w:val="none" w:sz="0" w:space="0" w:color="auto"/>
        <w:right w:val="none" w:sz="0" w:space="0" w:color="auto"/>
      </w:divBdr>
    </w:div>
    <w:div w:id="123130644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50762529">
      <w:bodyDiv w:val="1"/>
      <w:marLeft w:val="0"/>
      <w:marRight w:val="0"/>
      <w:marTop w:val="0"/>
      <w:marBottom w:val="0"/>
      <w:divBdr>
        <w:top w:val="none" w:sz="0" w:space="0" w:color="auto"/>
        <w:left w:val="none" w:sz="0" w:space="0" w:color="auto"/>
        <w:bottom w:val="none" w:sz="0" w:space="0" w:color="auto"/>
        <w:right w:val="none" w:sz="0" w:space="0" w:color="auto"/>
      </w:divBdr>
    </w:div>
    <w:div w:id="1443454916">
      <w:bodyDiv w:val="1"/>
      <w:marLeft w:val="0"/>
      <w:marRight w:val="0"/>
      <w:marTop w:val="0"/>
      <w:marBottom w:val="0"/>
      <w:divBdr>
        <w:top w:val="none" w:sz="0" w:space="0" w:color="auto"/>
        <w:left w:val="none" w:sz="0" w:space="0" w:color="auto"/>
        <w:bottom w:val="none" w:sz="0" w:space="0" w:color="auto"/>
        <w:right w:val="none" w:sz="0" w:space="0" w:color="auto"/>
      </w:divBdr>
    </w:div>
    <w:div w:id="1446578661">
      <w:bodyDiv w:val="1"/>
      <w:marLeft w:val="0"/>
      <w:marRight w:val="0"/>
      <w:marTop w:val="0"/>
      <w:marBottom w:val="0"/>
      <w:divBdr>
        <w:top w:val="none" w:sz="0" w:space="0" w:color="auto"/>
        <w:left w:val="none" w:sz="0" w:space="0" w:color="auto"/>
        <w:bottom w:val="none" w:sz="0" w:space="0" w:color="auto"/>
        <w:right w:val="none" w:sz="0" w:space="0" w:color="auto"/>
      </w:divBdr>
    </w:div>
    <w:div w:id="1452894366">
      <w:bodyDiv w:val="1"/>
      <w:marLeft w:val="0"/>
      <w:marRight w:val="0"/>
      <w:marTop w:val="0"/>
      <w:marBottom w:val="0"/>
      <w:divBdr>
        <w:top w:val="none" w:sz="0" w:space="0" w:color="auto"/>
        <w:left w:val="none" w:sz="0" w:space="0" w:color="auto"/>
        <w:bottom w:val="none" w:sz="0" w:space="0" w:color="auto"/>
        <w:right w:val="none" w:sz="0" w:space="0" w:color="auto"/>
      </w:divBdr>
    </w:div>
    <w:div w:id="1473137123">
      <w:bodyDiv w:val="1"/>
      <w:marLeft w:val="0"/>
      <w:marRight w:val="0"/>
      <w:marTop w:val="0"/>
      <w:marBottom w:val="0"/>
      <w:divBdr>
        <w:top w:val="none" w:sz="0" w:space="0" w:color="auto"/>
        <w:left w:val="none" w:sz="0" w:space="0" w:color="auto"/>
        <w:bottom w:val="none" w:sz="0" w:space="0" w:color="auto"/>
        <w:right w:val="none" w:sz="0" w:space="0" w:color="auto"/>
      </w:divBdr>
    </w:div>
    <w:div w:id="1495292387">
      <w:bodyDiv w:val="1"/>
      <w:marLeft w:val="0"/>
      <w:marRight w:val="0"/>
      <w:marTop w:val="0"/>
      <w:marBottom w:val="0"/>
      <w:divBdr>
        <w:top w:val="none" w:sz="0" w:space="0" w:color="auto"/>
        <w:left w:val="none" w:sz="0" w:space="0" w:color="auto"/>
        <w:bottom w:val="none" w:sz="0" w:space="0" w:color="auto"/>
        <w:right w:val="none" w:sz="0" w:space="0" w:color="auto"/>
      </w:divBdr>
    </w:div>
    <w:div w:id="1709985916">
      <w:bodyDiv w:val="1"/>
      <w:marLeft w:val="0"/>
      <w:marRight w:val="0"/>
      <w:marTop w:val="0"/>
      <w:marBottom w:val="0"/>
      <w:divBdr>
        <w:top w:val="none" w:sz="0" w:space="0" w:color="auto"/>
        <w:left w:val="none" w:sz="0" w:space="0" w:color="auto"/>
        <w:bottom w:val="none" w:sz="0" w:space="0" w:color="auto"/>
        <w:right w:val="none" w:sz="0" w:space="0" w:color="auto"/>
      </w:divBdr>
    </w:div>
    <w:div w:id="1775664489">
      <w:bodyDiv w:val="1"/>
      <w:marLeft w:val="0"/>
      <w:marRight w:val="0"/>
      <w:marTop w:val="0"/>
      <w:marBottom w:val="0"/>
      <w:divBdr>
        <w:top w:val="none" w:sz="0" w:space="0" w:color="auto"/>
        <w:left w:val="none" w:sz="0" w:space="0" w:color="auto"/>
        <w:bottom w:val="none" w:sz="0" w:space="0" w:color="auto"/>
        <w:right w:val="none" w:sz="0" w:space="0" w:color="auto"/>
      </w:divBdr>
    </w:div>
    <w:div w:id="1791513708">
      <w:bodyDiv w:val="1"/>
      <w:marLeft w:val="0"/>
      <w:marRight w:val="0"/>
      <w:marTop w:val="0"/>
      <w:marBottom w:val="0"/>
      <w:divBdr>
        <w:top w:val="none" w:sz="0" w:space="0" w:color="auto"/>
        <w:left w:val="none" w:sz="0" w:space="0" w:color="auto"/>
        <w:bottom w:val="none" w:sz="0" w:space="0" w:color="auto"/>
        <w:right w:val="none" w:sz="0" w:space="0" w:color="auto"/>
      </w:divBdr>
    </w:div>
    <w:div w:id="1899321302">
      <w:bodyDiv w:val="1"/>
      <w:marLeft w:val="0"/>
      <w:marRight w:val="0"/>
      <w:marTop w:val="0"/>
      <w:marBottom w:val="0"/>
      <w:divBdr>
        <w:top w:val="none" w:sz="0" w:space="0" w:color="auto"/>
        <w:left w:val="none" w:sz="0" w:space="0" w:color="auto"/>
        <w:bottom w:val="none" w:sz="0" w:space="0" w:color="auto"/>
        <w:right w:val="none" w:sz="0" w:space="0" w:color="auto"/>
      </w:divBdr>
    </w:div>
    <w:div w:id="2012946086">
      <w:bodyDiv w:val="1"/>
      <w:marLeft w:val="0"/>
      <w:marRight w:val="0"/>
      <w:marTop w:val="0"/>
      <w:marBottom w:val="0"/>
      <w:divBdr>
        <w:top w:val="none" w:sz="0" w:space="0" w:color="auto"/>
        <w:left w:val="none" w:sz="0" w:space="0" w:color="auto"/>
        <w:bottom w:val="none" w:sz="0" w:space="0" w:color="auto"/>
        <w:right w:val="none" w:sz="0" w:space="0" w:color="auto"/>
      </w:divBdr>
    </w:div>
    <w:div w:id="214546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rv0.sknz.info:3733/" TargetMode="External"/><Relationship Id="rId36" Type="http://schemas.openxmlformats.org/officeDocument/2006/relationships/header" Target="header2.xml"/><Relationship Id="rId10" Type="http://schemas.openxmlformats.org/officeDocument/2006/relationships/hyperlink" Target="http://iut.univ-amu.fr/"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NZ\AppData\Roaming\Microsoft\Templates\Rapport%20d&#8217;&#233;tudiant.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Semestre 3</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F36613-F973-42BF-AEFC-7CECF0B1784E}">
  <ds:schemaRefs>
    <ds:schemaRef ds:uri="http://schemas.microsoft.com/sharepoint/v3/contenttype/forms"/>
  </ds:schemaRefs>
</ds:datastoreItem>
</file>

<file path=customXml/itemProps3.xml><?xml version="1.0" encoding="utf-8"?>
<ds:datastoreItem xmlns:ds="http://schemas.openxmlformats.org/officeDocument/2006/customXml" ds:itemID="{125E6065-8E7F-4C01-8895-599A1E703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d’étudiant.dotx</Template>
  <TotalTime>1154</TotalTime>
  <Pages>1</Pages>
  <Words>6156</Words>
  <Characters>33859</Characters>
  <Application>Microsoft Office Word</Application>
  <DocSecurity>0</DocSecurity>
  <Lines>282</Lines>
  <Paragraphs>79</Paragraphs>
  <ScaleCrop>false</ScaleCrop>
  <HeadingPairs>
    <vt:vector size="2" baseType="variant">
      <vt:variant>
        <vt:lpstr>Titre</vt:lpstr>
      </vt:variant>
      <vt:variant>
        <vt:i4>1</vt:i4>
      </vt:variant>
    </vt:vector>
  </HeadingPairs>
  <TitlesOfParts>
    <vt:vector size="1" baseType="lpstr">
      <vt:lpstr>AMU Drive</vt:lpstr>
    </vt:vector>
  </TitlesOfParts>
  <Company/>
  <LinksUpToDate>false</LinksUpToDate>
  <CharactersWithSpaces>39936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AMU Drive</dc:title>
  <dc:subject>Service de covoiturage</dc:subject>
  <dc:creator>LOROSCIO Anthony, MORALES Hugo, MUNOZ Thomas, NARENJI Floran,</dc:creator>
  <cp:keywords>Gestion de Projet Informatique</cp:keywords>
  <cp:lastModifiedBy>Floran Narenji</cp:lastModifiedBy>
  <cp:revision>293</cp:revision>
  <cp:lastPrinted>2015-01-12T21:26:00Z</cp:lastPrinted>
  <dcterms:created xsi:type="dcterms:W3CDTF">2014-03-21T12:17:00Z</dcterms:created>
  <dcterms:modified xsi:type="dcterms:W3CDTF">2015-01-12T21:26:00Z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